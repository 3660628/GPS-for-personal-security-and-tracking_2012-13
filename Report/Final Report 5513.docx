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25" w:type="dxa"/>
        <w:tblLook w:val="0600" w:firstRow="0" w:lastRow="0" w:firstColumn="0" w:lastColumn="0" w:noHBand="1" w:noVBand="1"/>
      </w:tblPr>
      <w:tblGrid>
        <w:gridCol w:w="8029"/>
        <w:gridCol w:w="260"/>
        <w:gridCol w:w="236"/>
      </w:tblGrid>
      <w:tr w:rsidR="00E079E9" w:rsidRPr="0004289F" w:rsidTr="00131300">
        <w:tc>
          <w:tcPr>
            <w:tcW w:w="8029" w:type="dxa"/>
          </w:tcPr>
          <w:p w:rsidR="00E079E9" w:rsidRPr="008D3001" w:rsidRDefault="006C1D79" w:rsidP="00EE36C7">
            <w:pPr>
              <w:rPr>
                <w:b/>
                <w:sz w:val="28"/>
                <w:szCs w:val="28"/>
              </w:rPr>
            </w:pPr>
            <w:r>
              <w:rPr>
                <w:b/>
                <w:sz w:val="28"/>
                <w:szCs w:val="28"/>
              </w:rPr>
              <w:t xml:space="preserve">                                   </w:t>
            </w:r>
            <w:r w:rsidR="00554633" w:rsidRPr="008D3001">
              <w:rPr>
                <w:b/>
                <w:sz w:val="28"/>
                <w:szCs w:val="28"/>
              </w:rPr>
              <w:t>CHAPTER 1</w:t>
            </w:r>
          </w:p>
          <w:p w:rsidR="00554633" w:rsidRPr="0004289F" w:rsidRDefault="007719E8" w:rsidP="00EE36C7">
            <w:pPr>
              <w:ind w:firstLine="0"/>
              <w:jc w:val="center"/>
            </w:pPr>
            <w:r>
              <w:rPr>
                <w:b/>
                <w:sz w:val="28"/>
                <w:szCs w:val="28"/>
              </w:rPr>
              <w:t>INTRODUCTION</w:t>
            </w:r>
          </w:p>
        </w:tc>
        <w:tc>
          <w:tcPr>
            <w:tcW w:w="260" w:type="dxa"/>
          </w:tcPr>
          <w:p w:rsidR="00E079E9" w:rsidRPr="0004289F" w:rsidRDefault="00E079E9" w:rsidP="00EE36C7"/>
        </w:tc>
        <w:tc>
          <w:tcPr>
            <w:tcW w:w="236" w:type="dxa"/>
          </w:tcPr>
          <w:p w:rsidR="00E079E9" w:rsidRPr="0004289F" w:rsidRDefault="00E079E9" w:rsidP="00EE36C7">
            <w:pPr>
              <w:jc w:val="right"/>
            </w:pPr>
          </w:p>
        </w:tc>
      </w:tr>
      <w:tr w:rsidR="00E079E9" w:rsidRPr="0004289F" w:rsidTr="00131300">
        <w:tc>
          <w:tcPr>
            <w:tcW w:w="8029" w:type="dxa"/>
          </w:tcPr>
          <w:p w:rsidR="00307E7F" w:rsidRDefault="00307E7F" w:rsidP="00EE36C7">
            <w:pPr>
              <w:rPr>
                <w:b/>
              </w:rPr>
            </w:pPr>
          </w:p>
          <w:p w:rsidR="000F33C7" w:rsidRPr="000F33C7" w:rsidRDefault="000F33C7" w:rsidP="00B174E1">
            <w:pPr>
              <w:pStyle w:val="ListParagraph"/>
              <w:numPr>
                <w:ilvl w:val="1"/>
                <w:numId w:val="19"/>
              </w:numPr>
              <w:rPr>
                <w:b/>
              </w:rPr>
            </w:pPr>
            <w:r w:rsidRPr="000F33C7">
              <w:rPr>
                <w:b/>
              </w:rPr>
              <w:t>INTRODUCTION</w:t>
            </w:r>
          </w:p>
          <w:p w:rsidR="000F33C7" w:rsidRDefault="00E15D93" w:rsidP="000F33C7">
            <w:pPr>
              <w:rPr>
                <w:sz w:val="27"/>
                <w:szCs w:val="27"/>
              </w:rPr>
            </w:pPr>
            <w:r>
              <w:t xml:space="preserve">The major society concern in </w:t>
            </w:r>
            <w:r w:rsidR="000F33C7">
              <w:t xml:space="preserve">recent </w:t>
            </w:r>
            <w:r>
              <w:t>period</w:t>
            </w:r>
            <w:r w:rsidR="000F33C7">
              <w:t xml:space="preserve"> is security of women and children.</w:t>
            </w:r>
            <w:r>
              <w:t xml:space="preserve"> </w:t>
            </w:r>
            <w:r w:rsidR="000F33C7">
              <w:t>Different severe crimes making this issue worse day by day.</w:t>
            </w:r>
            <w:r>
              <w:t xml:space="preserve"> </w:t>
            </w:r>
            <w:r w:rsidR="000F33C7">
              <w:t>It is clearly observed that large share among these crimes is during travelling to and from the school.</w:t>
            </w:r>
            <w:r>
              <w:t xml:space="preserve"> </w:t>
            </w:r>
            <w:r w:rsidR="000F33C7">
              <w:t>This fact draws a need of assisting this ‘travel’ in a smarter way.</w:t>
            </w:r>
          </w:p>
          <w:p w:rsidR="000F33C7" w:rsidRDefault="000F33C7" w:rsidP="000F33C7">
            <w:pPr>
              <w:rPr>
                <w:sz w:val="27"/>
                <w:szCs w:val="27"/>
              </w:rPr>
            </w:pPr>
            <w:r>
              <w:t>        In the era of smart phones with facilities like GPS,</w:t>
            </w:r>
            <w:r w:rsidR="00E15D93">
              <w:t xml:space="preserve"> </w:t>
            </w:r>
            <w:r>
              <w:t>this would serve the best possible result if it is used for such critical issue like security of children.</w:t>
            </w:r>
            <w:r w:rsidR="00E15D93">
              <w:t xml:space="preserve"> </w:t>
            </w:r>
            <w:r>
              <w:t>Purpose of developing this application is to make parents assure of the security and safety of their child by providing various notification,</w:t>
            </w:r>
            <w:r w:rsidR="00E15D93">
              <w:t xml:space="preserve"> </w:t>
            </w:r>
            <w:r>
              <w:t>real-time view on map and various alerts of security.</w:t>
            </w:r>
          </w:p>
          <w:p w:rsidR="000F33C7" w:rsidRDefault="000F33C7" w:rsidP="000F33C7">
            <w:pPr>
              <w:rPr>
                <w:sz w:val="27"/>
                <w:szCs w:val="27"/>
              </w:rPr>
            </w:pPr>
            <w:r>
              <w:t>        Pre-notifying the school bus reaches near the house will certainly assure parents that child boards safely to the bus.</w:t>
            </w:r>
            <w:r w:rsidR="00E15D93">
              <w:t xml:space="preserve"> </w:t>
            </w:r>
            <w:r>
              <w:t>Along with this presence of the child in the bus is also need to assured.</w:t>
            </w:r>
          </w:p>
          <w:p w:rsidR="000F33C7" w:rsidRDefault="000F33C7" w:rsidP="000F33C7">
            <w:pPr>
              <w:rPr>
                <w:sz w:val="27"/>
                <w:szCs w:val="27"/>
              </w:rPr>
            </w:pPr>
            <w:r>
              <w:t>         Current available applications do not provide integrity of all the major issues specified.</w:t>
            </w:r>
            <w:r w:rsidR="00E15D93">
              <w:t xml:space="preserve"> </w:t>
            </w:r>
            <w:r>
              <w:t xml:space="preserve">This strongly motivated us to </w:t>
            </w:r>
            <w:r w:rsidR="00E15D93">
              <w:t>develop</w:t>
            </w:r>
            <w:r w:rsidR="00611FCB">
              <w:t xml:space="preserve"> a</w:t>
            </w:r>
            <w:r>
              <w:t xml:space="preserve"> smart phone application on popular android operating system to track school going children.</w:t>
            </w:r>
          </w:p>
          <w:p w:rsidR="000F33C7" w:rsidRDefault="000F33C7" w:rsidP="000F33C7"/>
          <w:p w:rsidR="000F33C7" w:rsidRPr="000F33C7" w:rsidRDefault="000F33C7" w:rsidP="000F33C7">
            <w:pPr>
              <w:pStyle w:val="ListParagraph"/>
              <w:ind w:left="360" w:firstLine="0"/>
              <w:rPr>
                <w:b/>
              </w:rPr>
            </w:pPr>
          </w:p>
          <w:p w:rsidR="00835931" w:rsidRDefault="000F33C7" w:rsidP="0025625F">
            <w:pPr>
              <w:ind w:firstLine="0"/>
              <w:rPr>
                <w:b/>
              </w:rPr>
            </w:pPr>
            <w:r>
              <w:rPr>
                <w:b/>
              </w:rPr>
              <w:t>1.2</w:t>
            </w:r>
            <w:r w:rsidR="00147546">
              <w:rPr>
                <w:b/>
              </w:rPr>
              <w:t xml:space="preserve">  </w:t>
            </w:r>
            <w:r w:rsidR="00307E7F" w:rsidRPr="00307E7F">
              <w:rPr>
                <w:b/>
              </w:rPr>
              <w:t>PROBLEM DEFINITION</w:t>
            </w:r>
          </w:p>
          <w:p w:rsidR="0064723B" w:rsidRPr="00C04D67" w:rsidRDefault="00835931" w:rsidP="00DA72DF">
            <w:pPr>
              <w:ind w:firstLine="0"/>
              <w:rPr>
                <w:b/>
              </w:rPr>
            </w:pPr>
            <w:r>
              <w:t xml:space="preserve">          </w:t>
            </w:r>
            <w:r w:rsidR="001B6F76">
              <w:t>Location based services for mobile telephony has reached new scale.</w:t>
            </w:r>
            <w:r w:rsidR="0064723B" w:rsidRPr="0064723B">
              <w:t xml:space="preserve"> System</w:t>
            </w:r>
            <w:r w:rsidR="001B6F76">
              <w:t xml:space="preserve"> of location based services use</w:t>
            </w:r>
            <w:r w:rsidR="0064723B" w:rsidRPr="0064723B">
              <w:t xml:space="preserve"> GPS\GPRS ser</w:t>
            </w:r>
            <w:r w:rsidR="001B6F76">
              <w:t xml:space="preserve">vices in the process.  Modern traffic </w:t>
            </w:r>
            <w:r w:rsidR="0095697F">
              <w:t>c</w:t>
            </w:r>
            <w:r w:rsidR="0064723B" w:rsidRPr="0064723B">
              <w:t>omplexity and situatio</w:t>
            </w:r>
            <w:r w:rsidR="0095697F">
              <w:t>ns concer</w:t>
            </w:r>
            <w:r w:rsidR="0064723B" w:rsidRPr="0064723B">
              <w:t>n</w:t>
            </w:r>
            <w:r w:rsidR="0095697F">
              <w:t xml:space="preserve"> n</w:t>
            </w:r>
            <w:r w:rsidR="0064723B" w:rsidRPr="0064723B">
              <w:t>eed</w:t>
            </w:r>
            <w:r w:rsidR="00221843">
              <w:t xml:space="preserve"> to</w:t>
            </w:r>
            <w:r w:rsidR="0064723B" w:rsidRPr="0064723B">
              <w:t xml:space="preserve"> </w:t>
            </w:r>
            <w:r w:rsidR="00221843" w:rsidRPr="0064723B">
              <w:t>have</w:t>
            </w:r>
            <w:r w:rsidR="0064723B" w:rsidRPr="0064723B">
              <w:t xml:space="preserve"> adva</w:t>
            </w:r>
            <w:r w:rsidR="0095697F">
              <w:t>nced application to ensure security of school going children</w:t>
            </w:r>
            <w:r w:rsidR="008A713C">
              <w:t>.</w:t>
            </w:r>
            <w:r w:rsidR="00956583">
              <w:t xml:space="preserve"> </w:t>
            </w:r>
            <w:r w:rsidR="00956583" w:rsidRPr="0064723B">
              <w:t xml:space="preserve">It introduces and describes the internet-based </w:t>
            </w:r>
            <w:r w:rsidR="00956583">
              <w:t>Client-server methodology using Android</w:t>
            </w:r>
            <w:r w:rsidR="00956583" w:rsidRPr="0064723B">
              <w:t xml:space="preserve"> Platform with inclusion of new technologies such as QR code a</w:t>
            </w:r>
            <w:r w:rsidR="002D2257">
              <w:t>nd Google Cloud Messaging (GCM)</w:t>
            </w:r>
            <w:r w:rsidR="0095697F">
              <w:t>.</w:t>
            </w:r>
            <w:r w:rsidR="00046A49">
              <w:t xml:space="preserve"> </w:t>
            </w:r>
            <w:r w:rsidR="0095697F">
              <w:t xml:space="preserve">QR code method ensures the </w:t>
            </w:r>
            <w:r w:rsidR="00046A49">
              <w:t xml:space="preserve">authentication of particular student. </w:t>
            </w:r>
            <w:r w:rsidR="00154904">
              <w:t>Hence,</w:t>
            </w:r>
            <w:r w:rsidR="00046A49">
              <w:t xml:space="preserve"> we achieve the target to track children through their school bus.</w:t>
            </w:r>
            <w:r w:rsidR="0095697F">
              <w:t xml:space="preserve"> </w:t>
            </w:r>
            <w:r w:rsidR="0064723B" w:rsidRPr="0064723B">
              <w:t xml:space="preserve"> </w:t>
            </w:r>
          </w:p>
          <w:p w:rsidR="008D3001" w:rsidRDefault="008D3001" w:rsidP="00DA72DF">
            <w:pPr>
              <w:rPr>
                <w:b/>
              </w:rPr>
            </w:pPr>
          </w:p>
          <w:p w:rsidR="00A82A55" w:rsidRDefault="000F33C7" w:rsidP="00DA72DF">
            <w:pPr>
              <w:ind w:firstLine="0"/>
              <w:rPr>
                <w:b/>
              </w:rPr>
            </w:pPr>
            <w:r>
              <w:rPr>
                <w:b/>
              </w:rPr>
              <w:lastRenderedPageBreak/>
              <w:t>1.3</w:t>
            </w:r>
            <w:r w:rsidR="00147546">
              <w:rPr>
                <w:b/>
              </w:rPr>
              <w:t xml:space="preserve">  </w:t>
            </w:r>
            <w:r w:rsidR="00A82A55" w:rsidRPr="00A82A55">
              <w:rPr>
                <w:b/>
              </w:rPr>
              <w:t>OVERVIEW</w:t>
            </w:r>
          </w:p>
          <w:p w:rsidR="00A82A55" w:rsidRPr="00A82A55" w:rsidRDefault="00835931" w:rsidP="00BF1270">
            <w:pPr>
              <w:ind w:firstLine="0"/>
            </w:pPr>
            <w:r>
              <w:t xml:space="preserve">          </w:t>
            </w:r>
            <w:r w:rsidR="00A82A55" w:rsidRPr="00A82A55">
              <w:t>Currently there are</w:t>
            </w:r>
            <w:r w:rsidR="00604C1D">
              <w:t xml:space="preserve"> several applications</w:t>
            </w:r>
            <w:r w:rsidR="000A351E">
              <w:t xml:space="preserve"> such as </w:t>
            </w:r>
            <w:r w:rsidR="00BF1270">
              <w:t>‘</w:t>
            </w:r>
            <w:r w:rsidR="000A351E">
              <w:t>GPS Tracking Pro</w:t>
            </w:r>
            <w:r w:rsidR="00BF1270">
              <w:t>’</w:t>
            </w:r>
            <w:r w:rsidR="000A351E">
              <w:t>,</w:t>
            </w:r>
            <w:r w:rsidR="00A82A55">
              <w:t xml:space="preserve"> </w:t>
            </w:r>
            <w:r w:rsidR="00BF1270">
              <w:t>‘</w:t>
            </w:r>
            <w:r w:rsidR="000A351E">
              <w:t>Find my Friends</w:t>
            </w:r>
            <w:r w:rsidR="00BF1270">
              <w:t>’</w:t>
            </w:r>
            <w:r w:rsidR="000A351E">
              <w:t xml:space="preserve"> </w:t>
            </w:r>
            <w:r w:rsidR="00A82A55">
              <w:t xml:space="preserve">which are used for </w:t>
            </w:r>
            <w:r w:rsidR="00F41392" w:rsidRPr="00F41392">
              <w:t>tracking</w:t>
            </w:r>
            <w:r w:rsidR="00A82A55" w:rsidRPr="00F41392">
              <w:t xml:space="preserve"> purpose</w:t>
            </w:r>
            <w:r w:rsidR="003C77B5">
              <w:t xml:space="preserve"> but these applications have drawbacks such as</w:t>
            </w:r>
            <w:r w:rsidR="00BF1270">
              <w:t xml:space="preserve"> excessive ba</w:t>
            </w:r>
            <w:r w:rsidR="00916A5C">
              <w:t>ttery consumption</w:t>
            </w:r>
            <w:r w:rsidR="00042781">
              <w:t>.</w:t>
            </w:r>
            <w:r w:rsidR="009A235B">
              <w:t xml:space="preserve"> </w:t>
            </w:r>
            <w:r w:rsidR="00B915B1">
              <w:t>On the other hand,</w:t>
            </w:r>
            <w:r w:rsidR="00E94D0A">
              <w:t xml:space="preserve"> </w:t>
            </w:r>
            <w:r w:rsidR="00042781">
              <w:t>proposed</w:t>
            </w:r>
            <w:r w:rsidR="00B915B1">
              <w:t xml:space="preserve"> application will provide</w:t>
            </w:r>
            <w:r w:rsidR="009A235B">
              <w:t xml:space="preserve"> </w:t>
            </w:r>
            <w:r w:rsidR="00E94D0A">
              <w:t>application for both chi</w:t>
            </w:r>
            <w:r w:rsidR="00131300">
              <w:t xml:space="preserve">ld and its respective parents. </w:t>
            </w:r>
            <w:r w:rsidR="009A235B">
              <w:t>Server will continuously send child’s current position coordinates to its parent</w:t>
            </w:r>
            <w:r w:rsidR="00E94D0A">
              <w:t xml:space="preserve">. </w:t>
            </w:r>
            <w:r w:rsidR="00042781" w:rsidRPr="009A235B">
              <w:t xml:space="preserve">QR code technique </w:t>
            </w:r>
            <w:r w:rsidR="009A235B" w:rsidRPr="009A235B">
              <w:t>is used to confirm</w:t>
            </w:r>
            <w:r w:rsidR="00E94D0A" w:rsidRPr="009A235B">
              <w:t xml:space="preserve"> entry and exit of child</w:t>
            </w:r>
            <w:r w:rsidR="009A235B" w:rsidRPr="009A235B">
              <w:t xml:space="preserve"> with</w:t>
            </w:r>
            <w:r w:rsidR="007B5C00" w:rsidRPr="009A235B">
              <w:t xml:space="preserve"> unique identification of child</w:t>
            </w:r>
            <w:r w:rsidR="009A235B">
              <w:t>.</w:t>
            </w:r>
          </w:p>
        </w:tc>
        <w:tc>
          <w:tcPr>
            <w:tcW w:w="260" w:type="dxa"/>
          </w:tcPr>
          <w:p w:rsidR="00E079E9" w:rsidRPr="0004289F" w:rsidRDefault="00E079E9" w:rsidP="00EE36C7"/>
        </w:tc>
        <w:tc>
          <w:tcPr>
            <w:tcW w:w="236" w:type="dxa"/>
          </w:tcPr>
          <w:p w:rsidR="00E079E9" w:rsidRPr="0004289F" w:rsidRDefault="00835931" w:rsidP="00EE36C7">
            <w:r>
              <w:t xml:space="preserve"> </w:t>
            </w:r>
          </w:p>
        </w:tc>
      </w:tr>
      <w:tr w:rsidR="00E079E9" w:rsidRPr="0004289F" w:rsidTr="00131300">
        <w:tc>
          <w:tcPr>
            <w:tcW w:w="8029" w:type="dxa"/>
          </w:tcPr>
          <w:p w:rsidR="00E079E9" w:rsidRPr="00307E7F" w:rsidRDefault="00E079E9" w:rsidP="00EE36C7">
            <w:pPr>
              <w:ind w:firstLine="0"/>
              <w:rPr>
                <w:b/>
              </w:rPr>
            </w:pPr>
          </w:p>
        </w:tc>
        <w:tc>
          <w:tcPr>
            <w:tcW w:w="260" w:type="dxa"/>
          </w:tcPr>
          <w:p w:rsidR="00E079E9" w:rsidRPr="0004289F" w:rsidRDefault="00E079E9" w:rsidP="00EE36C7"/>
        </w:tc>
        <w:tc>
          <w:tcPr>
            <w:tcW w:w="236" w:type="dxa"/>
          </w:tcPr>
          <w:p w:rsidR="00E079E9" w:rsidRPr="0004289F" w:rsidRDefault="00E079E9" w:rsidP="00EE36C7"/>
        </w:tc>
      </w:tr>
      <w:tr w:rsidR="00E079E9" w:rsidRPr="0004289F" w:rsidTr="00131300">
        <w:tc>
          <w:tcPr>
            <w:tcW w:w="8029" w:type="dxa"/>
          </w:tcPr>
          <w:p w:rsidR="00E079E9" w:rsidRPr="0004289F" w:rsidRDefault="00E079E9" w:rsidP="00EE36C7"/>
        </w:tc>
        <w:tc>
          <w:tcPr>
            <w:tcW w:w="260" w:type="dxa"/>
          </w:tcPr>
          <w:p w:rsidR="00E079E9" w:rsidRPr="0004289F" w:rsidRDefault="00E079E9" w:rsidP="00EE36C7"/>
        </w:tc>
        <w:tc>
          <w:tcPr>
            <w:tcW w:w="236" w:type="dxa"/>
          </w:tcPr>
          <w:p w:rsidR="00E079E9" w:rsidRPr="0004289F" w:rsidRDefault="00E079E9" w:rsidP="00EE36C7"/>
        </w:tc>
      </w:tr>
      <w:tr w:rsidR="00E079E9" w:rsidRPr="0004289F" w:rsidTr="00131300">
        <w:tc>
          <w:tcPr>
            <w:tcW w:w="8029" w:type="dxa"/>
          </w:tcPr>
          <w:p w:rsidR="00E079E9" w:rsidRPr="0004289F" w:rsidRDefault="00E079E9" w:rsidP="00EE36C7"/>
        </w:tc>
        <w:tc>
          <w:tcPr>
            <w:tcW w:w="260" w:type="dxa"/>
          </w:tcPr>
          <w:p w:rsidR="00E079E9" w:rsidRPr="0004289F" w:rsidRDefault="00E079E9" w:rsidP="00EE36C7"/>
        </w:tc>
        <w:tc>
          <w:tcPr>
            <w:tcW w:w="236" w:type="dxa"/>
          </w:tcPr>
          <w:p w:rsidR="00E079E9" w:rsidRPr="0004289F" w:rsidRDefault="00E079E9" w:rsidP="00EE36C7"/>
        </w:tc>
      </w:tr>
      <w:tr w:rsidR="00E079E9" w:rsidRPr="0004289F" w:rsidTr="00131300">
        <w:tc>
          <w:tcPr>
            <w:tcW w:w="8029" w:type="dxa"/>
          </w:tcPr>
          <w:p w:rsidR="00E079E9" w:rsidRPr="0004289F" w:rsidRDefault="00E079E9" w:rsidP="00EE36C7"/>
        </w:tc>
        <w:tc>
          <w:tcPr>
            <w:tcW w:w="260" w:type="dxa"/>
          </w:tcPr>
          <w:p w:rsidR="00E079E9" w:rsidRPr="0004289F" w:rsidRDefault="00E079E9" w:rsidP="00EE36C7"/>
        </w:tc>
        <w:tc>
          <w:tcPr>
            <w:tcW w:w="236" w:type="dxa"/>
          </w:tcPr>
          <w:p w:rsidR="00E079E9" w:rsidRPr="0004289F" w:rsidRDefault="00E079E9" w:rsidP="00EE36C7"/>
        </w:tc>
      </w:tr>
      <w:tr w:rsidR="00E079E9" w:rsidRPr="0004289F" w:rsidTr="00131300">
        <w:tc>
          <w:tcPr>
            <w:tcW w:w="8029" w:type="dxa"/>
          </w:tcPr>
          <w:p w:rsidR="00E079E9" w:rsidRPr="0004289F" w:rsidRDefault="00E079E9" w:rsidP="00EE36C7"/>
        </w:tc>
        <w:tc>
          <w:tcPr>
            <w:tcW w:w="260" w:type="dxa"/>
          </w:tcPr>
          <w:p w:rsidR="00E079E9" w:rsidRPr="0004289F" w:rsidRDefault="00E079E9" w:rsidP="00EE36C7"/>
        </w:tc>
        <w:tc>
          <w:tcPr>
            <w:tcW w:w="236" w:type="dxa"/>
          </w:tcPr>
          <w:p w:rsidR="00E079E9" w:rsidRPr="0004289F" w:rsidRDefault="00E079E9" w:rsidP="00EE36C7"/>
        </w:tc>
      </w:tr>
      <w:tr w:rsidR="00E079E9" w:rsidRPr="0004289F" w:rsidTr="00131300">
        <w:tc>
          <w:tcPr>
            <w:tcW w:w="8029" w:type="dxa"/>
          </w:tcPr>
          <w:p w:rsidR="00E079E9" w:rsidRPr="0004289F" w:rsidRDefault="00E079E9" w:rsidP="00EE36C7"/>
        </w:tc>
        <w:tc>
          <w:tcPr>
            <w:tcW w:w="260" w:type="dxa"/>
          </w:tcPr>
          <w:p w:rsidR="00E079E9" w:rsidRPr="0004289F" w:rsidRDefault="00E079E9" w:rsidP="00EE36C7"/>
        </w:tc>
        <w:tc>
          <w:tcPr>
            <w:tcW w:w="236" w:type="dxa"/>
          </w:tcPr>
          <w:p w:rsidR="00E079E9" w:rsidRPr="0004289F" w:rsidRDefault="00E079E9" w:rsidP="00EE36C7"/>
        </w:tc>
      </w:tr>
    </w:tbl>
    <w:p w:rsidR="0052234A" w:rsidRDefault="0052234A" w:rsidP="00EE36C7">
      <w:pPr>
        <w:jc w:val="center"/>
        <w:rPr>
          <w:b/>
          <w:smallCaps/>
        </w:rPr>
      </w:pPr>
    </w:p>
    <w:p w:rsidR="0052234A" w:rsidRDefault="0052234A" w:rsidP="00EE36C7">
      <w:pPr>
        <w:jc w:val="center"/>
        <w:rPr>
          <w:b/>
          <w:smallCaps/>
        </w:rPr>
      </w:pPr>
    </w:p>
    <w:p w:rsidR="0055651D" w:rsidRDefault="0055651D" w:rsidP="00EE36C7">
      <w:pPr>
        <w:ind w:firstLine="0"/>
        <w:rPr>
          <w:b/>
          <w:smallCaps/>
        </w:rPr>
      </w:pPr>
    </w:p>
    <w:p w:rsidR="000A190E" w:rsidRDefault="000A190E" w:rsidP="00EE36C7">
      <w:pPr>
        <w:ind w:firstLine="0"/>
        <w:jc w:val="center"/>
        <w:rPr>
          <w:b/>
          <w:smallCaps/>
          <w:sz w:val="28"/>
          <w:szCs w:val="28"/>
        </w:rPr>
      </w:pPr>
    </w:p>
    <w:p w:rsidR="000A190E" w:rsidRDefault="000A190E"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6D0BF4" w:rsidRDefault="006D0BF4" w:rsidP="00EE36C7">
      <w:pPr>
        <w:ind w:firstLine="0"/>
        <w:jc w:val="center"/>
        <w:rPr>
          <w:b/>
          <w:smallCaps/>
          <w:sz w:val="28"/>
          <w:szCs w:val="28"/>
        </w:rPr>
      </w:pPr>
    </w:p>
    <w:p w:rsidR="00407FC7" w:rsidRPr="00C91244" w:rsidRDefault="00407FC7" w:rsidP="00EE36C7">
      <w:pPr>
        <w:ind w:firstLine="0"/>
        <w:jc w:val="center"/>
        <w:rPr>
          <w:b/>
          <w:smallCaps/>
          <w:sz w:val="28"/>
          <w:szCs w:val="28"/>
        </w:rPr>
      </w:pPr>
      <w:r w:rsidRPr="00C91244">
        <w:rPr>
          <w:b/>
          <w:smallCaps/>
          <w:sz w:val="28"/>
          <w:szCs w:val="28"/>
        </w:rPr>
        <w:lastRenderedPageBreak/>
        <w:t>CHAPTER 2</w:t>
      </w:r>
    </w:p>
    <w:p w:rsidR="00EC43F3" w:rsidRDefault="00407FC7" w:rsidP="00EE36C7">
      <w:pPr>
        <w:pStyle w:val="Subtitle"/>
        <w:ind w:firstLine="0"/>
        <w:jc w:val="center"/>
        <w:rPr>
          <w:rStyle w:val="IntenseReference"/>
          <w:rFonts w:ascii="Times New Roman" w:hAnsi="Times New Roman" w:cs="Times New Roman"/>
          <w:i w:val="0"/>
          <w:color w:val="000000" w:themeColor="text1"/>
          <w:sz w:val="28"/>
          <w:szCs w:val="28"/>
          <w:u w:val="none"/>
        </w:rPr>
      </w:pPr>
      <w:r w:rsidRPr="00C91244">
        <w:rPr>
          <w:rStyle w:val="IntenseReference"/>
          <w:rFonts w:ascii="Times New Roman" w:hAnsi="Times New Roman" w:cs="Times New Roman"/>
          <w:i w:val="0"/>
          <w:color w:val="000000" w:themeColor="text1"/>
          <w:sz w:val="28"/>
          <w:szCs w:val="28"/>
          <w:u w:val="none"/>
        </w:rPr>
        <w:t>LITERATURE SURVEY</w:t>
      </w:r>
    </w:p>
    <w:p w:rsidR="00331653" w:rsidRDefault="00331653" w:rsidP="00EE36C7">
      <w:pPr>
        <w:pStyle w:val="Subtitle"/>
        <w:ind w:firstLine="0"/>
        <w:rPr>
          <w:rFonts w:ascii="Times New Roman" w:hAnsi="Times New Roman" w:cs="Times New Roman"/>
          <w:b/>
          <w:i w:val="0"/>
          <w:color w:val="000000" w:themeColor="text1"/>
        </w:rPr>
      </w:pPr>
      <w:r>
        <w:rPr>
          <w:rFonts w:ascii="Times New Roman" w:hAnsi="Times New Roman" w:cs="Times New Roman"/>
          <w:b/>
          <w:i w:val="0"/>
          <w:color w:val="000000" w:themeColor="text1"/>
        </w:rPr>
        <w:tab/>
      </w:r>
    </w:p>
    <w:p w:rsidR="00331653" w:rsidRPr="00331653" w:rsidRDefault="00331653" w:rsidP="004B390F">
      <w:pPr>
        <w:pStyle w:val="NoSpacing"/>
        <w:spacing w:line="360" w:lineRule="auto"/>
      </w:pPr>
      <w:r w:rsidRPr="00331653">
        <w:t xml:space="preserve">Literature survey discusses published information in particular area. It is summary of sources that we use while developing project. These </w:t>
      </w:r>
      <w:r w:rsidR="000C014B" w:rsidRPr="00331653">
        <w:t>useful documents</w:t>
      </w:r>
      <w:r w:rsidRPr="00331653">
        <w:t xml:space="preserve"> help to maintain the knowledge up to date in current field. Comprehensive knowledge of the field is essential for proper implementation of project. It gives knowledge about t</w:t>
      </w:r>
      <w:r w:rsidR="000C014B">
        <w:t>he technologies</w:t>
      </w:r>
      <w:r w:rsidRPr="00331653">
        <w:t xml:space="preserve"> implemented and guide</w:t>
      </w:r>
      <w:r w:rsidR="000C014B">
        <w:t>s</w:t>
      </w:r>
      <w:r w:rsidRPr="00331653">
        <w:t xml:space="preserve"> us to make use of them.</w:t>
      </w:r>
    </w:p>
    <w:p w:rsidR="004069D4" w:rsidRDefault="00331653" w:rsidP="008A3852">
      <w:pPr>
        <w:pStyle w:val="NoSpacing"/>
        <w:spacing w:line="360" w:lineRule="auto"/>
        <w:ind w:firstLine="0"/>
      </w:pPr>
      <w:r w:rsidRPr="00331653">
        <w:t xml:space="preserve">For implementation of technologies like GCM, QR code we refer following papers: </w:t>
      </w:r>
    </w:p>
    <w:p w:rsidR="00362321" w:rsidRDefault="00362321" w:rsidP="008A3852">
      <w:pPr>
        <w:pStyle w:val="NoSpacing"/>
        <w:spacing w:line="360" w:lineRule="auto"/>
        <w:ind w:firstLine="0"/>
      </w:pPr>
    </w:p>
    <w:p w:rsidR="004069D4" w:rsidRPr="00B32892" w:rsidRDefault="004069D4" w:rsidP="00362321">
      <w:pPr>
        <w:pStyle w:val="NoSpacing"/>
        <w:spacing w:line="360" w:lineRule="auto"/>
        <w:ind w:firstLine="0"/>
        <w:rPr>
          <w:rFonts w:eastAsia="Batang"/>
        </w:rPr>
      </w:pPr>
      <w:r w:rsidRPr="004069D4">
        <w:t>1</w:t>
      </w:r>
      <w:r w:rsidR="00B32892">
        <w:rPr>
          <w:i/>
        </w:rPr>
        <w:t>.</w:t>
      </w:r>
      <w:r w:rsidRPr="002D20D0">
        <w:rPr>
          <w:i/>
        </w:rPr>
        <w:t xml:space="preserve"> </w:t>
      </w:r>
      <w:r w:rsidRPr="00B32892">
        <w:rPr>
          <w:rFonts w:eastAsia="Batang"/>
        </w:rPr>
        <w:t xml:space="preserve">Alexandros </w:t>
      </w:r>
      <w:r w:rsidR="00B32892" w:rsidRPr="00B32892">
        <w:rPr>
          <w:rFonts w:eastAsia="Batang"/>
        </w:rPr>
        <w:t>Doulamis,</w:t>
      </w:r>
      <w:r w:rsidR="00B32892">
        <w:rPr>
          <w:rFonts w:eastAsia="Batang"/>
        </w:rPr>
        <w:t xml:space="preserve"> </w:t>
      </w:r>
      <w:r w:rsidRPr="00B32892">
        <w:rPr>
          <w:rFonts w:eastAsia="Batang"/>
        </w:rPr>
        <w:t>Nikos Pelekis, Yannis Theodoridis</w:t>
      </w:r>
      <w:r w:rsidR="00B32892" w:rsidRPr="00B32892">
        <w:rPr>
          <w:rFonts w:eastAsia="Batang"/>
        </w:rPr>
        <w:t>.”</w:t>
      </w:r>
      <w:r w:rsidR="00B32892" w:rsidRPr="00B32892">
        <w:t xml:space="preserve"> Easy Tracker: An Android application for capturing mobility behavior”</w:t>
      </w:r>
      <w:r w:rsidR="00B32892" w:rsidRPr="00B32892">
        <w:rPr>
          <w:rFonts w:eastAsia="Batang"/>
        </w:rPr>
        <w:t>, Dept</w:t>
      </w:r>
      <w:r w:rsidRPr="00B32892">
        <w:rPr>
          <w:rFonts w:eastAsia="Batang"/>
        </w:rPr>
        <w:t xml:space="preserve">. of Statistics &amp; Insurance Sci. University of </w:t>
      </w:r>
      <w:r w:rsidR="00B32892" w:rsidRPr="00B32892">
        <w:rPr>
          <w:rFonts w:eastAsia="Batang"/>
        </w:rPr>
        <w:t>Piraeus,</w:t>
      </w:r>
      <w:r w:rsidRPr="00B32892">
        <w:rPr>
          <w:rFonts w:eastAsia="Batang"/>
        </w:rPr>
        <w:t xml:space="preserve"> Piraeus, Greece</w:t>
      </w:r>
      <w:r w:rsidR="002D20D0" w:rsidRPr="00B32892">
        <w:rPr>
          <w:rFonts w:eastAsia="Batang"/>
        </w:rPr>
        <w:t>.</w:t>
      </w:r>
    </w:p>
    <w:p w:rsidR="002D20D0" w:rsidRDefault="002D20D0" w:rsidP="00362321">
      <w:pPr>
        <w:pStyle w:val="NoSpacing"/>
        <w:spacing w:line="360" w:lineRule="auto"/>
        <w:ind w:firstLine="0"/>
        <w:jc w:val="left"/>
      </w:pPr>
      <w:r>
        <w:rPr>
          <w:i/>
        </w:rPr>
        <w:t xml:space="preserve"> </w:t>
      </w:r>
      <w:r>
        <w:t xml:space="preserve"> </w:t>
      </w:r>
      <w:r>
        <w:tab/>
      </w:r>
    </w:p>
    <w:p w:rsidR="002D20D0" w:rsidRDefault="002D20D0" w:rsidP="00362321">
      <w:pPr>
        <w:pStyle w:val="NoSpacing"/>
        <w:spacing w:line="360" w:lineRule="auto"/>
        <w:ind w:firstLine="0"/>
      </w:pPr>
      <w:r>
        <w:t>It focuses on developing an android application in which real time coo</w:t>
      </w:r>
      <w:r w:rsidR="00CC3724">
        <w:t xml:space="preserve">rdinates of tracking object </w:t>
      </w:r>
      <w:r>
        <w:t>f</w:t>
      </w:r>
      <w:r w:rsidR="00CC3724">
        <w:t xml:space="preserve">etched by GPS services and they </w:t>
      </w:r>
      <w:r>
        <w:t xml:space="preserve">are visualize on maps. </w:t>
      </w:r>
      <w:r w:rsidR="006478D6">
        <w:t>It provides</w:t>
      </w:r>
      <w:r>
        <w:t xml:space="preserve"> facility to select between Google Map, Open Street maps or Microsoft Bing map. </w:t>
      </w:r>
      <w:r w:rsidR="008A3852">
        <w:t xml:space="preserve"> </w:t>
      </w:r>
      <w:r>
        <w:t>This encouraged us to implement the functionality to display the current position of child on Google map</w:t>
      </w:r>
      <w:r w:rsidR="0004090E">
        <w:t xml:space="preserve"> by fetching coordinates using </w:t>
      </w:r>
      <w:r>
        <w:t>GPS/GPRS services</w:t>
      </w:r>
      <w:r w:rsidR="0004090E">
        <w:t>.</w:t>
      </w:r>
    </w:p>
    <w:p w:rsidR="00827A42" w:rsidRDefault="00827A42" w:rsidP="002D20D0">
      <w:pPr>
        <w:pStyle w:val="NoSpacing"/>
        <w:ind w:firstLine="0"/>
        <w:jc w:val="left"/>
      </w:pPr>
    </w:p>
    <w:p w:rsidR="005A6F7B" w:rsidRDefault="005A6F7B" w:rsidP="005A6F7B">
      <w:pPr>
        <w:pStyle w:val="NoSpacing"/>
        <w:spacing w:line="360" w:lineRule="auto"/>
        <w:ind w:firstLine="0"/>
      </w:pPr>
    </w:p>
    <w:p w:rsidR="00827A42" w:rsidRPr="006478D6" w:rsidRDefault="00827A42" w:rsidP="005A6F7B">
      <w:pPr>
        <w:pStyle w:val="NoSpacing"/>
        <w:spacing w:line="360" w:lineRule="auto"/>
        <w:ind w:firstLine="0"/>
        <w:rPr>
          <w:i/>
        </w:rPr>
      </w:pPr>
      <w:r>
        <w:t>2. SR.Vijayshreivas and P.Antony Joe Christo</w:t>
      </w:r>
      <w:r w:rsidR="006478D6">
        <w:t>,”</w:t>
      </w:r>
      <w:r>
        <w:t xml:space="preserve"> </w:t>
      </w:r>
      <w:r w:rsidR="006478D6">
        <w:t xml:space="preserve">Android –Geo Finder –A Real Time Tracking of Moveable Assets” </w:t>
      </w:r>
      <w:r w:rsidR="0083694D">
        <w:t xml:space="preserve"> </w:t>
      </w:r>
      <w:r w:rsidR="006478D6">
        <w:t xml:space="preserve">, </w:t>
      </w:r>
      <w:r w:rsidR="0083694D" w:rsidRPr="006478D6">
        <w:t>I</w:t>
      </w:r>
      <w:r w:rsidR="0083694D" w:rsidRPr="006478D6">
        <w:rPr>
          <w:iCs/>
        </w:rPr>
        <w:t>nternational Conference &amp; Workshop on Recent Trends in Technology, (TCET) 2012</w:t>
      </w:r>
      <w:r w:rsidR="0083694D" w:rsidRPr="006478D6">
        <w:rPr>
          <w:i/>
          <w:iCs/>
        </w:rPr>
        <w:t xml:space="preserve"> Proceedings published in International Journal of Computer Applications® (IJCA)</w:t>
      </w:r>
      <w:r w:rsidR="006478D6">
        <w:rPr>
          <w:i/>
          <w:iCs/>
        </w:rPr>
        <w:t>.</w:t>
      </w:r>
      <w:r w:rsidR="0083694D" w:rsidRPr="006478D6">
        <w:rPr>
          <w:i/>
          <w:iCs/>
        </w:rPr>
        <w:t xml:space="preserve"> </w:t>
      </w:r>
      <w:r w:rsidRPr="006478D6">
        <w:rPr>
          <w:i/>
        </w:rPr>
        <w:t xml:space="preserve"> </w:t>
      </w:r>
    </w:p>
    <w:p w:rsidR="0083694D" w:rsidRDefault="0083694D" w:rsidP="005A6F7B">
      <w:pPr>
        <w:pStyle w:val="NoSpacing"/>
        <w:spacing w:line="360" w:lineRule="auto"/>
        <w:ind w:firstLine="0"/>
      </w:pPr>
    </w:p>
    <w:p w:rsidR="0083694D" w:rsidRPr="006478D6" w:rsidRDefault="0083694D" w:rsidP="005A6F7B">
      <w:pPr>
        <w:pStyle w:val="Default"/>
        <w:spacing w:line="360" w:lineRule="auto"/>
        <w:jc w:val="both"/>
        <w:rPr>
          <w:rFonts w:ascii="Times New Roman" w:hAnsi="Times New Roman" w:cs="Times New Roman"/>
        </w:rPr>
      </w:pPr>
      <w:r w:rsidRPr="006478D6">
        <w:rPr>
          <w:rFonts w:ascii="Times New Roman" w:hAnsi="Times New Roman" w:cs="Times New Roman"/>
        </w:rPr>
        <w:t>Concept of Reverse Geocoding is discussed in this paper.  Public reverse geo-coding services require input of coordinate,</w:t>
      </w:r>
      <w:r w:rsidR="003E7C55" w:rsidRPr="006478D6">
        <w:rPr>
          <w:rFonts w:ascii="Times New Roman" w:hAnsi="Times New Roman" w:cs="Times New Roman"/>
        </w:rPr>
        <w:t xml:space="preserve"> </w:t>
      </w:r>
      <w:r w:rsidRPr="006478D6">
        <w:rPr>
          <w:rFonts w:ascii="Times New Roman" w:hAnsi="Times New Roman" w:cs="Times New Roman"/>
        </w:rPr>
        <w:t>captured from GPS,</w:t>
      </w:r>
      <w:r w:rsidR="003E7C55" w:rsidRPr="006478D6">
        <w:rPr>
          <w:rFonts w:ascii="Times New Roman" w:hAnsi="Times New Roman" w:cs="Times New Roman"/>
        </w:rPr>
        <w:t xml:space="preserve"> </w:t>
      </w:r>
      <w:r w:rsidRPr="006478D6">
        <w:rPr>
          <w:rFonts w:ascii="Times New Roman" w:hAnsi="Times New Roman" w:cs="Times New Roman"/>
        </w:rPr>
        <w:t xml:space="preserve">to look up a street address or </w:t>
      </w:r>
      <w:r w:rsidR="003E7C55" w:rsidRPr="006478D6">
        <w:rPr>
          <w:rFonts w:ascii="Times New Roman" w:hAnsi="Times New Roman" w:cs="Times New Roman"/>
        </w:rPr>
        <w:t>neighboring</w:t>
      </w:r>
      <w:r w:rsidRPr="006478D6">
        <w:rPr>
          <w:rFonts w:ascii="Times New Roman" w:hAnsi="Times New Roman" w:cs="Times New Roman"/>
        </w:rPr>
        <w:t xml:space="preserve"> places.</w:t>
      </w:r>
      <w:r w:rsidR="00CC3724">
        <w:rPr>
          <w:rFonts w:ascii="Times New Roman" w:hAnsi="Times New Roman" w:cs="Times New Roman"/>
        </w:rPr>
        <w:t xml:space="preserve"> This feature </w:t>
      </w:r>
      <w:r w:rsidR="003E7C55" w:rsidRPr="006478D6">
        <w:rPr>
          <w:rFonts w:ascii="Times New Roman" w:hAnsi="Times New Roman" w:cs="Times New Roman"/>
        </w:rPr>
        <w:t xml:space="preserve">used to display the latitude and longitude position of child device that is to be tracked with the help of coordinates fetched using </w:t>
      </w:r>
      <w:r w:rsidR="00CC3724">
        <w:rPr>
          <w:rFonts w:ascii="Times New Roman" w:hAnsi="Times New Roman" w:cs="Times New Roman"/>
        </w:rPr>
        <w:t>GPS/GP</w:t>
      </w:r>
      <w:r w:rsidR="009842F2">
        <w:rPr>
          <w:rFonts w:ascii="Times New Roman" w:hAnsi="Times New Roman" w:cs="Times New Roman"/>
        </w:rPr>
        <w:t>R</w:t>
      </w:r>
      <w:r w:rsidR="00CC3724">
        <w:rPr>
          <w:rFonts w:ascii="Times New Roman" w:hAnsi="Times New Roman" w:cs="Times New Roman"/>
        </w:rPr>
        <w:t xml:space="preserve">S services and </w:t>
      </w:r>
      <w:r w:rsidR="003E7C55" w:rsidRPr="006478D6">
        <w:rPr>
          <w:rFonts w:ascii="Times New Roman" w:hAnsi="Times New Roman" w:cs="Times New Roman"/>
        </w:rPr>
        <w:t>to display location on map for those particular values of coordinates.</w:t>
      </w:r>
    </w:p>
    <w:p w:rsidR="003E7C55" w:rsidRDefault="003E7C55" w:rsidP="0083694D">
      <w:pPr>
        <w:pStyle w:val="Default"/>
        <w:rPr>
          <w:rFonts w:ascii="Times New Roman" w:hAnsi="Times New Roman" w:cs="Times New Roman"/>
        </w:rPr>
      </w:pPr>
    </w:p>
    <w:p w:rsidR="00787DB6" w:rsidRDefault="00787DB6" w:rsidP="0083694D">
      <w:pPr>
        <w:pStyle w:val="Default"/>
        <w:rPr>
          <w:rFonts w:ascii="Times New Roman" w:hAnsi="Times New Roman" w:cs="Times New Roman"/>
        </w:rPr>
      </w:pPr>
    </w:p>
    <w:p w:rsidR="00724C54" w:rsidRPr="00724C54" w:rsidRDefault="00826C19" w:rsidP="005A6F7B">
      <w:pPr>
        <w:autoSpaceDE w:val="0"/>
        <w:autoSpaceDN w:val="0"/>
        <w:adjustRightInd w:val="0"/>
        <w:ind w:firstLine="0"/>
        <w:rPr>
          <w:rFonts w:eastAsia="Batang"/>
        </w:rPr>
      </w:pPr>
      <w:r>
        <w:t>3. Peter Kieseberg,</w:t>
      </w:r>
      <w:r w:rsidR="00CA033B">
        <w:t xml:space="preserve"> </w:t>
      </w:r>
      <w:r>
        <w:t>Manuel Leithner,</w:t>
      </w:r>
      <w:r w:rsidR="006478D6" w:rsidRPr="006478D6">
        <w:rPr>
          <w:rFonts w:ascii="NimbusSanL-Regu" w:eastAsia="Batang" w:hAnsi="NimbusSanL-Regu" w:cs="NimbusSanL-Regu"/>
        </w:rPr>
        <w:t xml:space="preserve"> </w:t>
      </w:r>
      <w:r w:rsidR="00724C54">
        <w:rPr>
          <w:rFonts w:eastAsia="Batang"/>
        </w:rPr>
        <w:t>Martin Mulazzani, Lindsay Munroe, Sebastian Schrittwieser, Mayank Sinha, Edgar Weippl,”</w:t>
      </w:r>
      <w:r w:rsidR="006478D6" w:rsidRPr="006478D6">
        <w:t xml:space="preserve"> </w:t>
      </w:r>
      <w:r w:rsidR="006478D6">
        <w:t>QR Code Security</w:t>
      </w:r>
      <w:r w:rsidR="00724C54">
        <w:t>”,</w:t>
      </w:r>
      <w:r w:rsidR="00724C54" w:rsidRPr="00724C54">
        <w:rPr>
          <w:rFonts w:ascii="NimbusSanL-Regu" w:eastAsia="Batang" w:hAnsi="NimbusSanL-Regu" w:cs="NimbusSanL-Regu"/>
          <w:sz w:val="20"/>
          <w:szCs w:val="20"/>
        </w:rPr>
        <w:t xml:space="preserve"> </w:t>
      </w:r>
      <w:r w:rsidR="00724C54" w:rsidRPr="00724C54">
        <w:rPr>
          <w:rFonts w:eastAsia="Batang"/>
        </w:rPr>
        <w:t>SBA Research</w:t>
      </w:r>
    </w:p>
    <w:p w:rsidR="00826C19" w:rsidRPr="00724C54" w:rsidRDefault="00724C54" w:rsidP="005A6F7B">
      <w:pPr>
        <w:autoSpaceDE w:val="0"/>
        <w:autoSpaceDN w:val="0"/>
        <w:adjustRightInd w:val="0"/>
        <w:ind w:firstLine="0"/>
      </w:pPr>
      <w:r w:rsidRPr="00724C54">
        <w:rPr>
          <w:rFonts w:eastAsia="Batang"/>
        </w:rPr>
        <w:t>Favoritenstrasse 16 AT-1040 Vienna, Austria.</w:t>
      </w:r>
    </w:p>
    <w:p w:rsidR="00826C19" w:rsidRDefault="00826C19" w:rsidP="00724C54">
      <w:pPr>
        <w:pStyle w:val="Default"/>
        <w:tabs>
          <w:tab w:val="center" w:pos="4153"/>
        </w:tabs>
      </w:pPr>
      <w:r>
        <w:t xml:space="preserve"> </w:t>
      </w:r>
      <w:r w:rsidR="00724C54">
        <w:tab/>
      </w:r>
    </w:p>
    <w:p w:rsidR="00826C19" w:rsidRPr="00724C54" w:rsidRDefault="00CA033B" w:rsidP="005A6F7B">
      <w:pPr>
        <w:pStyle w:val="Default"/>
        <w:spacing w:line="360" w:lineRule="auto"/>
        <w:jc w:val="both"/>
        <w:rPr>
          <w:rFonts w:ascii="Times New Roman" w:hAnsi="Times New Roman" w:cs="Times New Roman"/>
        </w:rPr>
      </w:pPr>
      <w:r w:rsidRPr="00724C54">
        <w:rPr>
          <w:rFonts w:ascii="Times New Roman" w:hAnsi="Times New Roman" w:cs="Times New Roman"/>
        </w:rPr>
        <w:t>Paper</w:t>
      </w:r>
      <w:r w:rsidR="00826C19" w:rsidRPr="00724C54">
        <w:rPr>
          <w:rFonts w:ascii="Times New Roman" w:hAnsi="Times New Roman" w:cs="Times New Roman"/>
        </w:rPr>
        <w:t xml:space="preserve"> discusses about </w:t>
      </w:r>
      <w:r w:rsidRPr="00724C54">
        <w:rPr>
          <w:rFonts w:ascii="Times New Roman" w:hAnsi="Times New Roman" w:cs="Times New Roman"/>
        </w:rPr>
        <w:t>the QR code technology</w:t>
      </w:r>
      <w:r w:rsidR="00F0285F">
        <w:rPr>
          <w:rFonts w:ascii="Times New Roman" w:hAnsi="Times New Roman" w:cs="Times New Roman"/>
        </w:rPr>
        <w:t>,</w:t>
      </w:r>
      <w:r w:rsidRPr="00724C54">
        <w:rPr>
          <w:rFonts w:ascii="Times New Roman" w:hAnsi="Times New Roman" w:cs="Times New Roman"/>
        </w:rPr>
        <w:t xml:space="preserve"> </w:t>
      </w:r>
      <w:r w:rsidR="00F0285F" w:rsidRPr="00724C54">
        <w:rPr>
          <w:rFonts w:ascii="Times New Roman" w:hAnsi="Times New Roman" w:cs="Times New Roman"/>
        </w:rPr>
        <w:t>which</w:t>
      </w:r>
      <w:r w:rsidR="00F0285F">
        <w:rPr>
          <w:rFonts w:ascii="Times New Roman" w:hAnsi="Times New Roman" w:cs="Times New Roman"/>
        </w:rPr>
        <w:t xml:space="preserve"> </w:t>
      </w:r>
      <w:r w:rsidRPr="00724C54">
        <w:rPr>
          <w:rFonts w:ascii="Times New Roman" w:hAnsi="Times New Roman" w:cs="Times New Roman"/>
        </w:rPr>
        <w:t>contains information in encrypted format. It may website or personal information. Type of information varies from</w:t>
      </w:r>
      <w:r w:rsidR="00F0285F">
        <w:rPr>
          <w:rFonts w:ascii="Times New Roman" w:hAnsi="Times New Roman" w:cs="Times New Roman"/>
        </w:rPr>
        <w:t xml:space="preserve"> one application to another. I</w:t>
      </w:r>
      <w:r w:rsidRPr="00724C54">
        <w:rPr>
          <w:rFonts w:ascii="Times New Roman" w:hAnsi="Times New Roman" w:cs="Times New Roman"/>
        </w:rPr>
        <w:t>t</w:t>
      </w:r>
      <w:r w:rsidR="00F0285F">
        <w:rPr>
          <w:rFonts w:ascii="Times New Roman" w:hAnsi="Times New Roman" w:cs="Times New Roman"/>
        </w:rPr>
        <w:t xml:space="preserve"> also</w:t>
      </w:r>
      <w:r w:rsidRPr="00724C54">
        <w:rPr>
          <w:rFonts w:ascii="Times New Roman" w:hAnsi="Times New Roman" w:cs="Times New Roman"/>
        </w:rPr>
        <w:t xml:space="preserve"> discusses security</w:t>
      </w:r>
      <w:r w:rsidR="00826C19" w:rsidRPr="00724C54">
        <w:rPr>
          <w:rFonts w:ascii="Times New Roman" w:hAnsi="Times New Roman" w:cs="Times New Roman"/>
        </w:rPr>
        <w:t xml:space="preserve"> and error correction capabilities </w:t>
      </w:r>
      <w:r w:rsidRPr="00724C54">
        <w:rPr>
          <w:rFonts w:ascii="Times New Roman" w:hAnsi="Times New Roman" w:cs="Times New Roman"/>
        </w:rPr>
        <w:t>of QR</w:t>
      </w:r>
      <w:r w:rsidR="00826C19" w:rsidRPr="00724C54">
        <w:rPr>
          <w:rFonts w:ascii="Times New Roman" w:hAnsi="Times New Roman" w:cs="Times New Roman"/>
        </w:rPr>
        <w:t xml:space="preserve"> code. QR code concept proved helpful in maintaining the record regarding entry and exit of child at school bus. Each time child enters or exits from bus need to scan I-</w:t>
      </w:r>
      <w:r w:rsidR="000B4B92" w:rsidRPr="00724C54">
        <w:rPr>
          <w:rFonts w:ascii="Times New Roman" w:hAnsi="Times New Roman" w:cs="Times New Roman"/>
        </w:rPr>
        <w:t>card, which</w:t>
      </w:r>
      <w:r w:rsidRPr="00724C54">
        <w:rPr>
          <w:rFonts w:ascii="Times New Roman" w:hAnsi="Times New Roman" w:cs="Times New Roman"/>
        </w:rPr>
        <w:t xml:space="preserve"> is having QR-code. This confirms attendance of child to school bus.</w:t>
      </w:r>
    </w:p>
    <w:p w:rsidR="00C62CFB" w:rsidRPr="00724C54" w:rsidRDefault="00C62CFB" w:rsidP="0083694D">
      <w:pPr>
        <w:pStyle w:val="Default"/>
        <w:rPr>
          <w:rFonts w:ascii="Times New Roman" w:hAnsi="Times New Roman" w:cs="Times New Roman"/>
        </w:rPr>
      </w:pPr>
    </w:p>
    <w:p w:rsidR="006B326A" w:rsidRDefault="006B326A" w:rsidP="00A2660C">
      <w:pPr>
        <w:autoSpaceDE w:val="0"/>
        <w:autoSpaceDN w:val="0"/>
        <w:adjustRightInd w:val="0"/>
        <w:spacing w:line="240" w:lineRule="auto"/>
        <w:ind w:firstLine="0"/>
        <w:jc w:val="left"/>
      </w:pPr>
    </w:p>
    <w:p w:rsidR="00061973" w:rsidRPr="00A2660C" w:rsidRDefault="00C62CFB" w:rsidP="00720267">
      <w:pPr>
        <w:autoSpaceDE w:val="0"/>
        <w:autoSpaceDN w:val="0"/>
        <w:adjustRightInd w:val="0"/>
        <w:ind w:firstLine="0"/>
        <w:rPr>
          <w:bCs/>
          <w:i/>
        </w:rPr>
      </w:pPr>
      <w:r w:rsidRPr="001B079D">
        <w:t xml:space="preserve">4. </w:t>
      </w:r>
      <w:r w:rsidR="001B079D" w:rsidRPr="001B079D">
        <w:rPr>
          <w:rFonts w:eastAsia="Batang"/>
        </w:rPr>
        <w:t xml:space="preserve">Jin-Hwan </w:t>
      </w:r>
      <w:r w:rsidR="001B079D" w:rsidRPr="001B079D">
        <w:t>Jeong</w:t>
      </w:r>
      <w:r w:rsidR="001B079D">
        <w:t>,</w:t>
      </w:r>
      <w:r w:rsidR="001B079D" w:rsidRPr="001B079D">
        <w:rPr>
          <w:b/>
          <w:bCs/>
        </w:rPr>
        <w:t xml:space="preserve"> </w:t>
      </w:r>
      <w:r w:rsidR="001B079D" w:rsidRPr="001B079D">
        <w:rPr>
          <w:rFonts w:eastAsia="Batang"/>
        </w:rPr>
        <w:t>Hak-Young Kim</w:t>
      </w:r>
      <w:r w:rsidR="001B079D">
        <w:t>,”</w:t>
      </w:r>
      <w:r w:rsidR="001B079D">
        <w:rPr>
          <w:b/>
          <w:bCs/>
          <w:sz w:val="36"/>
          <w:szCs w:val="36"/>
        </w:rPr>
        <w:t xml:space="preserve"> </w:t>
      </w:r>
      <w:r w:rsidRPr="001B079D">
        <w:rPr>
          <w:rFonts w:eastAsia="Batang"/>
          <w:bCs/>
        </w:rPr>
        <w:t>Cloud Systems and Their Applications for Mobile Devices</w:t>
      </w:r>
      <w:r w:rsidR="001B079D">
        <w:rPr>
          <w:bCs/>
        </w:rPr>
        <w:t>”,</w:t>
      </w:r>
      <w:r w:rsidR="00A2660C">
        <w:rPr>
          <w:bCs/>
        </w:rPr>
        <w:t xml:space="preserve"> Cloud Computing Division Electronics and Telecommunication Research Institute, Daejeon,South Korea, </w:t>
      </w:r>
      <w:r w:rsidR="00A2660C" w:rsidRPr="00A2660C">
        <w:rPr>
          <w:bCs/>
          <w:i/>
        </w:rPr>
        <w:t xml:space="preserve">MOBILITY 2011: The first International Conference on Mobile </w:t>
      </w:r>
      <w:r w:rsidR="001E4E8D" w:rsidRPr="00A2660C">
        <w:rPr>
          <w:bCs/>
          <w:i/>
        </w:rPr>
        <w:t>Services, Resources</w:t>
      </w:r>
      <w:r w:rsidR="00A2660C" w:rsidRPr="00A2660C">
        <w:rPr>
          <w:bCs/>
          <w:i/>
        </w:rPr>
        <w:t xml:space="preserve"> and Users</w:t>
      </w:r>
      <w:r w:rsidR="00A2660C" w:rsidRPr="00A2660C">
        <w:rPr>
          <w:rFonts w:ascii="Arial" w:eastAsia="Batang" w:hAnsi="Arial" w:cs="Arial"/>
          <w:i/>
          <w:iCs/>
          <w:color w:val="404040"/>
          <w:sz w:val="16"/>
          <w:szCs w:val="16"/>
        </w:rPr>
        <w:t xml:space="preserve"> </w:t>
      </w:r>
    </w:p>
    <w:p w:rsidR="006B326A" w:rsidRDefault="006B326A" w:rsidP="0083694D">
      <w:pPr>
        <w:pStyle w:val="Default"/>
        <w:rPr>
          <w:rFonts w:ascii="Times New Roman" w:hAnsi="Times New Roman" w:cs="Times New Roman"/>
          <w:bCs/>
        </w:rPr>
      </w:pPr>
    </w:p>
    <w:p w:rsidR="00C62CFB" w:rsidRPr="00C62CFB" w:rsidRDefault="000B4B92" w:rsidP="00720267">
      <w:pPr>
        <w:pStyle w:val="Default"/>
        <w:spacing w:line="360" w:lineRule="auto"/>
        <w:jc w:val="both"/>
        <w:rPr>
          <w:rFonts w:ascii="Times New Roman" w:hAnsi="Times New Roman" w:cs="Times New Roman"/>
        </w:rPr>
      </w:pPr>
      <w:r>
        <w:rPr>
          <w:rFonts w:ascii="Times New Roman" w:hAnsi="Times New Roman" w:cs="Times New Roman"/>
          <w:bCs/>
        </w:rPr>
        <w:t>It focuses on collaboration of</w:t>
      </w:r>
      <w:r w:rsidR="00C16BE0">
        <w:rPr>
          <w:rFonts w:ascii="Times New Roman" w:hAnsi="Times New Roman" w:cs="Times New Roman"/>
          <w:bCs/>
        </w:rPr>
        <w:t xml:space="preserve"> the cloud services with mobile application. Inspiring from this concept we also make use of GCM (Google Cloud Messaging)</w:t>
      </w:r>
      <w:r w:rsidR="00146B6C">
        <w:rPr>
          <w:rFonts w:ascii="Times New Roman" w:hAnsi="Times New Roman" w:cs="Times New Roman"/>
          <w:bCs/>
        </w:rPr>
        <w:t xml:space="preserve"> </w:t>
      </w:r>
      <w:r w:rsidR="00C16BE0">
        <w:rPr>
          <w:rFonts w:ascii="Times New Roman" w:hAnsi="Times New Roman" w:cs="Times New Roman"/>
          <w:bCs/>
        </w:rPr>
        <w:t xml:space="preserve">services for sending notifications to parent devices after specific time interval. </w:t>
      </w:r>
    </w:p>
    <w:p w:rsidR="00827A42" w:rsidRPr="00827A42" w:rsidRDefault="00827A42" w:rsidP="00720267">
      <w:pPr>
        <w:autoSpaceDE w:val="0"/>
        <w:autoSpaceDN w:val="0"/>
        <w:adjustRightInd w:val="0"/>
        <w:ind w:firstLine="0"/>
        <w:rPr>
          <w:rFonts w:ascii="Arial" w:eastAsia="Batang" w:hAnsi="Arial" w:cs="Arial"/>
          <w:color w:val="000000"/>
        </w:rPr>
      </w:pPr>
    </w:p>
    <w:p w:rsidR="00827A42" w:rsidRPr="002D20D0" w:rsidRDefault="00827A42" w:rsidP="00827A42">
      <w:pPr>
        <w:pStyle w:val="NoSpacing"/>
        <w:ind w:firstLine="0"/>
        <w:jc w:val="left"/>
      </w:pPr>
      <w:r w:rsidRPr="00827A42">
        <w:rPr>
          <w:rFonts w:ascii="Arial" w:eastAsia="Batang" w:hAnsi="Arial" w:cs="Arial"/>
          <w:color w:val="000000"/>
          <w:sz w:val="20"/>
          <w:szCs w:val="20"/>
        </w:rPr>
        <w:t>.</w:t>
      </w:r>
    </w:p>
    <w:p w:rsidR="004069D4" w:rsidRDefault="006B326A" w:rsidP="006B326A">
      <w:pPr>
        <w:pStyle w:val="NoSpacing"/>
        <w:ind w:firstLine="0"/>
        <w:rPr>
          <w:b/>
        </w:rPr>
      </w:pPr>
      <w:r w:rsidRPr="006B326A">
        <w:rPr>
          <w:b/>
        </w:rPr>
        <w:t>BACKGROUND</w:t>
      </w:r>
      <w:r>
        <w:rPr>
          <w:b/>
        </w:rPr>
        <w:t>:</w:t>
      </w:r>
    </w:p>
    <w:p w:rsidR="006B326A" w:rsidRDefault="006B326A" w:rsidP="006B326A">
      <w:pPr>
        <w:pStyle w:val="NoSpacing"/>
        <w:ind w:firstLine="0"/>
        <w:rPr>
          <w:b/>
        </w:rPr>
      </w:pPr>
    </w:p>
    <w:p w:rsidR="006B326A" w:rsidRPr="006B326A" w:rsidRDefault="006B326A" w:rsidP="001B1737">
      <w:pPr>
        <w:pStyle w:val="NoSpacing"/>
        <w:spacing w:line="360" w:lineRule="auto"/>
        <w:ind w:firstLine="0"/>
      </w:pPr>
      <w:r w:rsidRPr="006B326A">
        <w:t>For</w:t>
      </w:r>
      <w:r>
        <w:t xml:space="preserve"> </w:t>
      </w:r>
      <w:r w:rsidR="00362321">
        <w:t>implementation of</w:t>
      </w:r>
      <w:r>
        <w:t xml:space="preserve"> project</w:t>
      </w:r>
      <w:r w:rsidR="001B1737">
        <w:t>,</w:t>
      </w:r>
      <w:r>
        <w:t xml:space="preserve"> </w:t>
      </w:r>
      <w:r w:rsidR="001B1737">
        <w:t xml:space="preserve">knowledge of different </w:t>
      </w:r>
      <w:r w:rsidR="00032E79">
        <w:t>technologies, their</w:t>
      </w:r>
      <w:r w:rsidR="001B1737">
        <w:t xml:space="preserve"> efficiency and their advantages and importance in project need</w:t>
      </w:r>
      <w:r w:rsidR="00032E79">
        <w:t xml:space="preserve"> to be </w:t>
      </w:r>
      <w:r w:rsidR="00685F72">
        <w:t>analyzed</w:t>
      </w:r>
      <w:r>
        <w:t xml:space="preserve">. Depth and </w:t>
      </w:r>
      <w:r w:rsidR="00362321">
        <w:t>strength</w:t>
      </w:r>
      <w:r>
        <w:t xml:space="preserve"> </w:t>
      </w:r>
      <w:r w:rsidR="00362321">
        <w:t>of knowledge</w:t>
      </w:r>
      <w:r>
        <w:t xml:space="preserve"> helps in deciding w</w:t>
      </w:r>
      <w:r w:rsidR="001B1737">
        <w:t>hich technologies are helpful for the</w:t>
      </w:r>
      <w:r>
        <w:t xml:space="preserve"> project. For this </w:t>
      </w:r>
      <w:r w:rsidR="00032E79">
        <w:t>purpose,</w:t>
      </w:r>
      <w:r>
        <w:t xml:space="preserve"> </w:t>
      </w:r>
      <w:r w:rsidR="001B1737">
        <w:t>we considered the following aspects:</w:t>
      </w:r>
    </w:p>
    <w:p w:rsidR="001B1737" w:rsidRDefault="001B1737" w:rsidP="004069D4">
      <w:pPr>
        <w:pStyle w:val="Subtitle"/>
        <w:ind w:firstLine="0"/>
        <w:jc w:val="left"/>
        <w:rPr>
          <w:rFonts w:ascii="Times New Roman" w:hAnsi="Times New Roman" w:cs="Times New Roman"/>
          <w:b/>
          <w:i w:val="0"/>
          <w:color w:val="000000" w:themeColor="text1"/>
        </w:rPr>
      </w:pPr>
    </w:p>
    <w:p w:rsidR="001B1737" w:rsidRDefault="001B1737" w:rsidP="004069D4">
      <w:pPr>
        <w:pStyle w:val="Subtitle"/>
        <w:ind w:firstLine="0"/>
        <w:jc w:val="left"/>
        <w:rPr>
          <w:rFonts w:ascii="Times New Roman" w:hAnsi="Times New Roman" w:cs="Times New Roman"/>
          <w:b/>
          <w:i w:val="0"/>
          <w:color w:val="000000" w:themeColor="text1"/>
        </w:rPr>
      </w:pPr>
    </w:p>
    <w:p w:rsidR="00032E79" w:rsidRDefault="00032E79" w:rsidP="004069D4">
      <w:pPr>
        <w:pStyle w:val="Subtitle"/>
        <w:ind w:firstLine="0"/>
        <w:jc w:val="left"/>
        <w:rPr>
          <w:rFonts w:ascii="Times New Roman" w:hAnsi="Times New Roman" w:cs="Times New Roman"/>
          <w:b/>
          <w:i w:val="0"/>
          <w:color w:val="000000" w:themeColor="text1"/>
        </w:rPr>
      </w:pPr>
    </w:p>
    <w:p w:rsidR="00032E79" w:rsidRDefault="00032E79" w:rsidP="004069D4">
      <w:pPr>
        <w:pStyle w:val="Subtitle"/>
        <w:ind w:firstLine="0"/>
        <w:jc w:val="left"/>
        <w:rPr>
          <w:rFonts w:ascii="Times New Roman" w:hAnsi="Times New Roman" w:cs="Times New Roman"/>
          <w:b/>
          <w:i w:val="0"/>
          <w:color w:val="000000" w:themeColor="text1"/>
        </w:rPr>
      </w:pPr>
    </w:p>
    <w:p w:rsidR="00407FC7" w:rsidRPr="00EC43F3" w:rsidRDefault="00C91244" w:rsidP="004069D4">
      <w:pPr>
        <w:pStyle w:val="Subtitle"/>
        <w:ind w:firstLine="0"/>
        <w:jc w:val="left"/>
        <w:rPr>
          <w:rFonts w:ascii="Times New Roman" w:hAnsi="Times New Roman" w:cs="Times New Roman"/>
          <w:b/>
          <w:bCs/>
          <w:i w:val="0"/>
          <w:smallCaps/>
          <w:color w:val="000000" w:themeColor="text1"/>
          <w:spacing w:val="5"/>
          <w:sz w:val="28"/>
          <w:szCs w:val="28"/>
        </w:rPr>
      </w:pPr>
      <w:r w:rsidRPr="00C91244">
        <w:rPr>
          <w:rFonts w:ascii="Times New Roman" w:hAnsi="Times New Roman" w:cs="Times New Roman"/>
          <w:b/>
          <w:i w:val="0"/>
          <w:color w:val="000000" w:themeColor="text1"/>
        </w:rPr>
        <w:lastRenderedPageBreak/>
        <w:t>CHOICE OF DOMAIN</w:t>
      </w:r>
      <w:r w:rsidR="00407FC7" w:rsidRPr="00407FC7">
        <w:rPr>
          <w:color w:val="000000" w:themeColor="text1"/>
        </w:rPr>
        <w:t>:</w:t>
      </w:r>
    </w:p>
    <w:p w:rsidR="00407FC7" w:rsidRPr="008F0AF9" w:rsidRDefault="00407FC7" w:rsidP="00DA72DF">
      <w:pPr>
        <w:rPr>
          <w:shd w:val="clear" w:color="auto" w:fill="FFFFFF"/>
        </w:rPr>
      </w:pPr>
      <w:r w:rsidRPr="00EA0C54">
        <w:rPr>
          <w:b/>
          <w:bCs/>
          <w:color w:val="000000"/>
          <w:shd w:val="clear" w:color="auto" w:fill="FFFFFF"/>
        </w:rPr>
        <w:t>Android</w:t>
      </w:r>
      <w:r w:rsidRPr="00EA0C54">
        <w:rPr>
          <w:rStyle w:val="apple-converted-space"/>
          <w:color w:val="000000"/>
          <w:shd w:val="clear" w:color="auto" w:fill="FFFFFF"/>
        </w:rPr>
        <w:t> </w:t>
      </w:r>
      <w:r w:rsidR="0025554F">
        <w:rPr>
          <w:color w:val="000000"/>
          <w:shd w:val="clear" w:color="auto" w:fill="FFFFFF"/>
        </w:rPr>
        <w:t xml:space="preserve">is </w:t>
      </w:r>
      <w:r w:rsidRPr="00EA0C54">
        <w:rPr>
          <w:color w:val="000000"/>
          <w:shd w:val="clear" w:color="auto" w:fill="FFFFFF"/>
        </w:rPr>
        <w:t>a</w:t>
      </w:r>
      <w:r w:rsidRPr="00EA0C54">
        <w:rPr>
          <w:rStyle w:val="apple-converted-space"/>
          <w:color w:val="000000"/>
          <w:shd w:val="clear" w:color="auto" w:fill="FFFFFF"/>
        </w:rPr>
        <w:t> </w:t>
      </w:r>
      <w:r w:rsidRPr="00EA0C54">
        <w:rPr>
          <w:shd w:val="clear" w:color="auto" w:fill="FFFFFF"/>
        </w:rPr>
        <w:t>Linux</w:t>
      </w:r>
      <w:r w:rsidRPr="00EA0C54">
        <w:rPr>
          <w:color w:val="000000"/>
          <w:shd w:val="clear" w:color="auto" w:fill="FFFFFF"/>
        </w:rPr>
        <w:t>-based</w:t>
      </w:r>
      <w:r w:rsidRPr="00EA0C54">
        <w:rPr>
          <w:rStyle w:val="apple-converted-space"/>
          <w:color w:val="000000"/>
          <w:shd w:val="clear" w:color="auto" w:fill="FFFFFF"/>
        </w:rPr>
        <w:t> </w:t>
      </w:r>
      <w:r w:rsidRPr="00EA0C54">
        <w:rPr>
          <w:shd w:val="clear" w:color="auto" w:fill="FFFFFF"/>
        </w:rPr>
        <w:t>mobile operating system</w:t>
      </w:r>
      <w:r w:rsidRPr="00EA0C54">
        <w:rPr>
          <w:rStyle w:val="apple-converted-space"/>
          <w:color w:val="000000"/>
          <w:shd w:val="clear" w:color="auto" w:fill="FFFFFF"/>
        </w:rPr>
        <w:t> </w:t>
      </w:r>
      <w:r w:rsidRPr="00EA0C54">
        <w:rPr>
          <w:color w:val="000000"/>
          <w:shd w:val="clear" w:color="auto" w:fill="FFFFFF"/>
        </w:rPr>
        <w:t>developed and distributed by</w:t>
      </w:r>
      <w:r w:rsidRPr="00EA0C54">
        <w:rPr>
          <w:rStyle w:val="apple-converted-space"/>
          <w:color w:val="000000"/>
          <w:shd w:val="clear" w:color="auto" w:fill="FFFFFF"/>
        </w:rPr>
        <w:t> </w:t>
      </w:r>
      <w:r w:rsidRPr="00EA0C54">
        <w:rPr>
          <w:shd w:val="clear" w:color="auto" w:fill="FFFFFF"/>
        </w:rPr>
        <w:t xml:space="preserve">Google, </w:t>
      </w:r>
      <w:r w:rsidRPr="00EA0C54">
        <w:rPr>
          <w:color w:val="000000"/>
          <w:shd w:val="clear" w:color="auto" w:fill="FFFFFF"/>
        </w:rPr>
        <w:t>designed primarily for</w:t>
      </w:r>
      <w:r w:rsidRPr="00EA0C54">
        <w:rPr>
          <w:rStyle w:val="apple-converted-space"/>
          <w:color w:val="000000"/>
          <w:shd w:val="clear" w:color="auto" w:fill="FFFFFF"/>
        </w:rPr>
        <w:t> </w:t>
      </w:r>
      <w:r w:rsidRPr="00EA0C54">
        <w:rPr>
          <w:shd w:val="clear" w:color="auto" w:fill="FFFFFF"/>
        </w:rPr>
        <w:t>touchscreen</w:t>
      </w:r>
      <w:r w:rsidRPr="00EA0C54">
        <w:rPr>
          <w:rStyle w:val="apple-converted-space"/>
          <w:color w:val="000000"/>
          <w:shd w:val="clear" w:color="auto" w:fill="FFFFFF"/>
        </w:rPr>
        <w:t> </w:t>
      </w:r>
      <w:r w:rsidRPr="00EA0C54">
        <w:rPr>
          <w:shd w:val="clear" w:color="auto" w:fill="FFFFFF"/>
        </w:rPr>
        <w:t>smartphones</w:t>
      </w:r>
      <w:r w:rsidRPr="00EA0C54">
        <w:rPr>
          <w:rStyle w:val="apple-converted-space"/>
          <w:color w:val="000000"/>
          <w:shd w:val="clear" w:color="auto" w:fill="FFFFFF"/>
        </w:rPr>
        <w:t> </w:t>
      </w:r>
      <w:r w:rsidRPr="00EA0C54">
        <w:rPr>
          <w:color w:val="000000"/>
          <w:shd w:val="clear" w:color="auto" w:fill="FFFFFF"/>
        </w:rPr>
        <w:t>and</w:t>
      </w:r>
      <w:r w:rsidRPr="00EA0C54">
        <w:rPr>
          <w:rStyle w:val="apple-converted-space"/>
          <w:color w:val="000000"/>
          <w:shd w:val="clear" w:color="auto" w:fill="FFFFFF"/>
        </w:rPr>
        <w:t> </w:t>
      </w:r>
      <w:r w:rsidRPr="00EA0C54">
        <w:rPr>
          <w:shd w:val="clear" w:color="auto" w:fill="FFFFFF"/>
        </w:rPr>
        <w:t xml:space="preserve">tablet computers. </w:t>
      </w:r>
      <w:r w:rsidRPr="00EA0C54">
        <w:rPr>
          <w:color w:val="000000"/>
          <w:shd w:val="clear" w:color="auto" w:fill="FFFFFF"/>
        </w:rPr>
        <w:t>Android has a large community of developers writing applications ("</w:t>
      </w:r>
      <w:r w:rsidRPr="00EA0C54">
        <w:rPr>
          <w:shd w:val="clear" w:color="auto" w:fill="FFFFFF"/>
        </w:rPr>
        <w:t>apps</w:t>
      </w:r>
      <w:r w:rsidRPr="00EA0C54">
        <w:rPr>
          <w:color w:val="000000"/>
          <w:shd w:val="clear" w:color="auto" w:fill="FFFFFF"/>
        </w:rPr>
        <w:t>") that extend the functionality of devices, written primarily in a customized version of</w:t>
      </w:r>
      <w:r w:rsidRPr="00EA0C54">
        <w:rPr>
          <w:rStyle w:val="apple-converted-space"/>
          <w:color w:val="000000"/>
          <w:shd w:val="clear" w:color="auto" w:fill="FFFFFF"/>
        </w:rPr>
        <w:t> </w:t>
      </w:r>
      <w:r w:rsidRPr="00EA0C54">
        <w:rPr>
          <w:i/>
          <w:shd w:val="clear" w:color="auto" w:fill="FFFFFF"/>
        </w:rPr>
        <w:t>Java</w:t>
      </w:r>
      <w:r w:rsidRPr="00EA0C54">
        <w:rPr>
          <w:color w:val="000000"/>
          <w:shd w:val="clear" w:color="auto" w:fill="FFFFFF"/>
        </w:rPr>
        <w:t xml:space="preserve">. </w:t>
      </w:r>
      <w:r w:rsidRPr="008F0AF9">
        <w:rPr>
          <w:color w:val="000000"/>
          <w:shd w:val="clear" w:color="auto" w:fill="FFFFFF"/>
        </w:rPr>
        <w:t>Google releases the Android code as</w:t>
      </w:r>
      <w:r w:rsidRPr="008F0AF9">
        <w:rPr>
          <w:rStyle w:val="apple-converted-space"/>
          <w:color w:val="000000"/>
          <w:shd w:val="clear" w:color="auto" w:fill="FFFFFF"/>
        </w:rPr>
        <w:t> </w:t>
      </w:r>
      <w:r w:rsidRPr="008F0AF9">
        <w:rPr>
          <w:shd w:val="clear" w:color="auto" w:fill="FFFFFF"/>
        </w:rPr>
        <w:t>open source</w:t>
      </w:r>
      <w:r w:rsidRPr="008F0AF9">
        <w:rPr>
          <w:color w:val="000000"/>
          <w:shd w:val="clear" w:color="auto" w:fill="FFFFFF"/>
        </w:rPr>
        <w:t>, under the</w:t>
      </w:r>
      <w:r w:rsidRPr="008F0AF9">
        <w:rPr>
          <w:rStyle w:val="apple-converted-space"/>
          <w:color w:val="000000"/>
          <w:shd w:val="clear" w:color="auto" w:fill="FFFFFF"/>
        </w:rPr>
        <w:t> </w:t>
      </w:r>
      <w:r w:rsidRPr="009345A2">
        <w:rPr>
          <w:i/>
          <w:shd w:val="clear" w:color="auto" w:fill="FFFFFF"/>
        </w:rPr>
        <w:t>Apache License</w:t>
      </w:r>
      <w:r w:rsidR="007B5C00" w:rsidRPr="009345A2">
        <w:rPr>
          <w:i/>
          <w:shd w:val="clear" w:color="auto" w:fill="FFFFFF"/>
        </w:rPr>
        <w:t xml:space="preserve"> 2.0</w:t>
      </w:r>
      <w:r w:rsidRPr="009345A2">
        <w:rPr>
          <w:shd w:val="clear" w:color="auto" w:fill="FFFFFF"/>
        </w:rPr>
        <w:t>.</w:t>
      </w:r>
    </w:p>
    <w:p w:rsidR="008F0AF9" w:rsidRDefault="005A778B" w:rsidP="005A778B">
      <w:pPr>
        <w:autoSpaceDE w:val="0"/>
        <w:autoSpaceDN w:val="0"/>
        <w:adjustRightInd w:val="0"/>
        <w:spacing w:after="200"/>
        <w:ind w:left="720" w:hanging="1080"/>
        <w:rPr>
          <w:rFonts w:eastAsia="Batang"/>
        </w:rPr>
      </w:pP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sidR="008F0AF9">
        <w:rPr>
          <w:rFonts w:ascii="Symbol" w:eastAsia="Batang" w:hAnsi="Symbol" w:cs="Symbol"/>
          <w:color w:val="222222"/>
        </w:rPr>
        <w:t></w:t>
      </w:r>
      <w:r w:rsidR="008F0AF9">
        <w:rPr>
          <w:rFonts w:eastAsia="Batang"/>
          <w:color w:val="222222"/>
        </w:rPr>
        <w:t>Android powers hundreds of millions</w:t>
      </w:r>
      <w:r w:rsidR="00CA265F">
        <w:rPr>
          <w:rFonts w:eastAsia="Batang"/>
          <w:color w:val="222222"/>
        </w:rPr>
        <w:t xml:space="preserve"> of mobile devices in more than </w:t>
      </w:r>
      <w:r w:rsidR="008F0AF9">
        <w:rPr>
          <w:rFonts w:eastAsia="Batang"/>
          <w:color w:val="222222"/>
        </w:rPr>
        <w:t>190 countries around the world</w:t>
      </w:r>
    </w:p>
    <w:p w:rsidR="008F0AF9" w:rsidRDefault="00CA265F" w:rsidP="00CA265F">
      <w:pPr>
        <w:autoSpaceDE w:val="0"/>
        <w:autoSpaceDN w:val="0"/>
        <w:adjustRightInd w:val="0"/>
        <w:spacing w:after="200"/>
        <w:ind w:firstLine="0"/>
        <w:rPr>
          <w:rFonts w:eastAsia="Batang"/>
        </w:rPr>
      </w:pP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sidR="008F0AF9">
        <w:rPr>
          <w:rFonts w:ascii="Symbol" w:eastAsia="Batang" w:hAnsi="Symbol" w:cs="Symbol"/>
          <w:color w:val="222222"/>
        </w:rPr>
        <w:t></w:t>
      </w:r>
      <w:r w:rsidR="00173215">
        <w:rPr>
          <w:rFonts w:ascii="Symbol" w:eastAsia="Batang" w:hAnsi="Symbol" w:cs="Symbol"/>
          <w:color w:val="222222"/>
        </w:rPr>
        <w:t></w:t>
      </w:r>
      <w:r w:rsidR="009345A2">
        <w:rPr>
          <w:rFonts w:eastAsia="Batang"/>
          <w:color w:val="222222"/>
        </w:rPr>
        <w:t>It’s</w:t>
      </w:r>
      <w:r w:rsidR="008F0AF9">
        <w:rPr>
          <w:rFonts w:eastAsia="Batang"/>
          <w:color w:val="222222"/>
        </w:rPr>
        <w:t xml:space="preserve"> the largest installed base of any mobile platform</w:t>
      </w:r>
    </w:p>
    <w:p w:rsidR="008F0AF9" w:rsidRDefault="00CA265F" w:rsidP="00CA265F">
      <w:pPr>
        <w:autoSpaceDE w:val="0"/>
        <w:autoSpaceDN w:val="0"/>
        <w:adjustRightInd w:val="0"/>
        <w:spacing w:after="200"/>
        <w:ind w:firstLine="0"/>
        <w:jc w:val="left"/>
        <w:rPr>
          <w:rFonts w:eastAsia="Batang"/>
        </w:rPr>
      </w:pP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Pr>
          <w:rFonts w:ascii="Symbol" w:eastAsia="Batang" w:hAnsi="Symbol" w:cs="Symbol"/>
          <w:color w:val="222222"/>
        </w:rPr>
        <w:t></w:t>
      </w:r>
      <w:r w:rsidR="008F0AF9">
        <w:rPr>
          <w:rFonts w:ascii="Symbol" w:eastAsia="Batang" w:hAnsi="Symbol" w:cs="Symbol"/>
          <w:color w:val="222222"/>
        </w:rPr>
        <w:t></w:t>
      </w:r>
      <w:r w:rsidR="00173215">
        <w:rPr>
          <w:rFonts w:ascii="Symbol" w:eastAsia="Batang" w:hAnsi="Symbol" w:cs="Symbol"/>
          <w:color w:val="222222"/>
        </w:rPr>
        <w:t></w:t>
      </w:r>
      <w:r w:rsidR="008F0AF9">
        <w:rPr>
          <w:rFonts w:eastAsia="Batang"/>
          <w:color w:val="222222"/>
        </w:rPr>
        <w:t xml:space="preserve">Android users download more than 1.5 billion app from Google Play </w:t>
      </w:r>
    </w:p>
    <w:p w:rsidR="009345A2" w:rsidRDefault="00CA265F" w:rsidP="00CA265F">
      <w:pPr>
        <w:autoSpaceDE w:val="0"/>
        <w:autoSpaceDN w:val="0"/>
        <w:adjustRightInd w:val="0"/>
        <w:spacing w:after="200"/>
        <w:ind w:firstLine="0"/>
        <w:rPr>
          <w:rFonts w:eastAsia="Batang"/>
        </w:rPr>
      </w:pP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Pr>
          <w:rFonts w:ascii="Symbol" w:eastAsia="Batang" w:hAnsi="Symbol" w:cs="Symbol"/>
          <w:color w:val="333333"/>
        </w:rPr>
        <w:t></w:t>
      </w:r>
      <w:r w:rsidR="008F0AF9">
        <w:rPr>
          <w:rFonts w:ascii="Symbol" w:eastAsia="Batang" w:hAnsi="Symbol" w:cs="Symbol"/>
          <w:color w:val="333333"/>
        </w:rPr>
        <w:t></w:t>
      </w:r>
      <w:r w:rsidR="00173215">
        <w:rPr>
          <w:rFonts w:ascii="Symbol" w:eastAsia="Batang" w:hAnsi="Symbol" w:cs="Symbol"/>
          <w:color w:val="333333"/>
        </w:rPr>
        <w:t></w:t>
      </w:r>
      <w:r w:rsidR="008F0AF9">
        <w:rPr>
          <w:rFonts w:eastAsia="Batang"/>
          <w:color w:val="333333"/>
        </w:rPr>
        <w:t xml:space="preserve">Open marketplace </w:t>
      </w:r>
      <w:r w:rsidR="009345A2">
        <w:rPr>
          <w:rFonts w:eastAsia="Batang"/>
          <w:color w:val="333333"/>
        </w:rPr>
        <w:t xml:space="preserve">for distributing </w:t>
      </w:r>
      <w:r w:rsidR="008F0AF9">
        <w:rPr>
          <w:rFonts w:eastAsia="Batang"/>
          <w:color w:val="333333"/>
        </w:rPr>
        <w:t>apps</w:t>
      </w:r>
    </w:p>
    <w:p w:rsidR="009345A2" w:rsidRPr="009345A2" w:rsidRDefault="009345A2" w:rsidP="009345A2">
      <w:pPr>
        <w:autoSpaceDE w:val="0"/>
        <w:autoSpaceDN w:val="0"/>
        <w:adjustRightInd w:val="0"/>
        <w:spacing w:after="200"/>
        <w:ind w:hanging="360"/>
        <w:rPr>
          <w:rFonts w:eastAsia="Batang"/>
        </w:rPr>
      </w:pPr>
      <w:r>
        <w:rPr>
          <w:b/>
        </w:rPr>
        <w:t>RELEVANCE OF PROJECT:</w:t>
      </w:r>
    </w:p>
    <w:p w:rsidR="00407FC7" w:rsidRDefault="00407FC7" w:rsidP="005A778B">
      <w:pPr>
        <w:ind w:firstLine="0"/>
      </w:pPr>
      <w:r>
        <w:tab/>
      </w:r>
      <w:r w:rsidRPr="007C6641">
        <w:t>A growing class of smartphone applica</w:t>
      </w:r>
      <w:r>
        <w:t>tions are</w:t>
      </w:r>
      <w:r w:rsidR="00042781">
        <w:t xml:space="preserve"> the</w:t>
      </w:r>
      <w:r>
        <w:t xml:space="preserve"> tasking applications </w:t>
      </w:r>
      <w:r w:rsidRPr="007C6641">
        <w:t>that run continuously, process data from sensors to  determine the user’s context (s</w:t>
      </w:r>
      <w:r>
        <w:t xml:space="preserve">uch as location) and activity, </w:t>
      </w:r>
      <w:r w:rsidRPr="007C6641">
        <w:t>and optionally trigger certain ac</w:t>
      </w:r>
      <w:r>
        <w:t>tions when the right conditions</w:t>
      </w:r>
      <w:r w:rsidRPr="007C6641">
        <w:t xml:space="preserve"> occur.</w:t>
      </w:r>
    </w:p>
    <w:p w:rsidR="00407FC7" w:rsidRDefault="008C45E2" w:rsidP="00EE36C7">
      <w:pPr>
        <w:jc w:val="center"/>
      </w:pPr>
      <w:r>
        <w:rPr>
          <w:noProof/>
        </w:rPr>
        <w:drawing>
          <wp:inline distT="0" distB="0" distL="0" distR="0" wp14:anchorId="765B73D6" wp14:editId="2D77CB4F">
            <wp:extent cx="4279900" cy="30165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7133" cy="3021653"/>
                    </a:xfrm>
                    <a:prstGeom prst="rect">
                      <a:avLst/>
                    </a:prstGeom>
                    <a:noFill/>
                    <a:ln>
                      <a:noFill/>
                    </a:ln>
                  </pic:spPr>
                </pic:pic>
              </a:graphicData>
            </a:graphic>
          </wp:inline>
        </w:drawing>
      </w:r>
    </w:p>
    <w:p w:rsidR="00407FC7" w:rsidRPr="005F3779" w:rsidRDefault="00A6104B" w:rsidP="000949C7">
      <w:pPr>
        <w:ind w:left="1440"/>
        <w:rPr>
          <w:sz w:val="20"/>
          <w:szCs w:val="20"/>
        </w:rPr>
      </w:pPr>
      <w:r w:rsidRPr="005F3779">
        <w:rPr>
          <w:sz w:val="20"/>
          <w:szCs w:val="20"/>
        </w:rPr>
        <w:t>Fig 2.1:</w:t>
      </w:r>
      <w:r w:rsidR="008F13FE" w:rsidRPr="005F3779">
        <w:rPr>
          <w:sz w:val="20"/>
          <w:szCs w:val="20"/>
        </w:rPr>
        <w:t xml:space="preserve"> percentage distribution of OS</w:t>
      </w:r>
    </w:p>
    <w:p w:rsidR="00407FC7" w:rsidRPr="005F3779" w:rsidRDefault="00407FC7" w:rsidP="00096CC1">
      <w:pPr>
        <w:jc w:val="left"/>
        <w:rPr>
          <w:rStyle w:val="IntenseReference"/>
          <w:b w:val="0"/>
          <w:bCs w:val="0"/>
          <w:smallCaps w:val="0"/>
          <w:sz w:val="20"/>
          <w:szCs w:val="20"/>
        </w:rPr>
      </w:pPr>
    </w:p>
    <w:p w:rsidR="00407FC7" w:rsidRPr="00173215" w:rsidRDefault="00173215" w:rsidP="00096CC1">
      <w:pPr>
        <w:pStyle w:val="Subtitle"/>
        <w:ind w:firstLine="0"/>
        <w:jc w:val="left"/>
        <w:rPr>
          <w:rStyle w:val="IntenseReference"/>
          <w:rFonts w:ascii="Times New Roman" w:hAnsi="Times New Roman" w:cs="Times New Roman"/>
          <w:i w:val="0"/>
          <w:color w:val="000000" w:themeColor="text1"/>
          <w:u w:val="none"/>
        </w:rPr>
      </w:pPr>
      <w:r>
        <w:rPr>
          <w:rStyle w:val="IntenseReference"/>
          <w:rFonts w:ascii="Times New Roman" w:hAnsi="Times New Roman" w:cs="Times New Roman"/>
          <w:i w:val="0"/>
          <w:color w:val="000000" w:themeColor="text1"/>
          <w:u w:val="none"/>
        </w:rPr>
        <w:lastRenderedPageBreak/>
        <w:t>EXISTING SYSTEM:</w:t>
      </w:r>
    </w:p>
    <w:p w:rsidR="00407FC7" w:rsidRDefault="006E5F83" w:rsidP="00DA72DF">
      <w:r>
        <w:t>Android applications can</w:t>
      </w:r>
      <w:r w:rsidR="00407FC7">
        <w:t xml:space="preserve"> use device sensors to perform actions as required. Some of these applications are present in the device with OS itself, called as stock applications. Unfortunately we cannot modify these applications</w:t>
      </w:r>
      <w:r w:rsidR="00405A34">
        <w:t xml:space="preserve"> according to user requirements because complexity of code</w:t>
      </w:r>
      <w:r w:rsidR="00407FC7">
        <w:t>.</w:t>
      </w:r>
    </w:p>
    <w:p w:rsidR="00407FC7" w:rsidRDefault="00407FC7" w:rsidP="00342B08">
      <w:pPr>
        <w:ind w:firstLine="0"/>
      </w:pPr>
      <w:r>
        <w:t>Following are the major drawbacks of current tasking applications:</w:t>
      </w:r>
    </w:p>
    <w:p w:rsidR="003F38E5" w:rsidRDefault="003F38E5" w:rsidP="00B174E1">
      <w:pPr>
        <w:pStyle w:val="ListParagraph"/>
        <w:numPr>
          <w:ilvl w:val="0"/>
          <w:numId w:val="18"/>
        </w:numPr>
        <w:spacing w:after="200"/>
      </w:pPr>
      <w:r>
        <w:t>Excessive battery usage, since continuous acquisition from sensors drains the battery.</w:t>
      </w:r>
    </w:p>
    <w:p w:rsidR="003F38E5" w:rsidRDefault="003F38E5" w:rsidP="00B174E1">
      <w:pPr>
        <w:pStyle w:val="ListParagraph"/>
        <w:numPr>
          <w:ilvl w:val="0"/>
          <w:numId w:val="18"/>
        </w:numPr>
        <w:spacing w:after="200"/>
      </w:pPr>
      <w:r>
        <w:t xml:space="preserve">Most applications require Internet support </w:t>
      </w:r>
      <w:r w:rsidRPr="002B5DAE">
        <w:t xml:space="preserve">for </w:t>
      </w:r>
      <w:r>
        <w:t>implicit updates.</w:t>
      </w:r>
    </w:p>
    <w:p w:rsidR="007A3F3E" w:rsidRDefault="007A3F3E" w:rsidP="003F38E5">
      <w:pPr>
        <w:pStyle w:val="ListParagraph"/>
        <w:tabs>
          <w:tab w:val="left" w:pos="3646"/>
        </w:tabs>
        <w:spacing w:after="200"/>
        <w:ind w:left="0" w:firstLine="0"/>
        <w:rPr>
          <w:rStyle w:val="IntenseReference"/>
          <w:color w:val="000000" w:themeColor="text1"/>
          <w:u w:val="none"/>
        </w:rPr>
      </w:pPr>
    </w:p>
    <w:p w:rsidR="00407FC7" w:rsidRPr="003F38E5" w:rsidRDefault="005E134C" w:rsidP="003F38E5">
      <w:pPr>
        <w:pStyle w:val="ListParagraph"/>
        <w:tabs>
          <w:tab w:val="left" w:pos="3646"/>
        </w:tabs>
        <w:spacing w:after="200"/>
        <w:ind w:left="0" w:firstLine="0"/>
        <w:rPr>
          <w:rStyle w:val="IntenseReference"/>
          <w:b w:val="0"/>
          <w:bCs w:val="0"/>
          <w:smallCaps w:val="0"/>
          <w:color w:val="auto"/>
          <w:spacing w:val="0"/>
          <w:u w:val="none"/>
        </w:rPr>
      </w:pPr>
      <w:r w:rsidRPr="003F38E5">
        <w:rPr>
          <w:rStyle w:val="IntenseReference"/>
          <w:color w:val="000000" w:themeColor="text1"/>
          <w:u w:val="none"/>
        </w:rPr>
        <w:t>PROPOSED SYSTEM:</w:t>
      </w:r>
      <w:r w:rsidR="003F38E5">
        <w:rPr>
          <w:rStyle w:val="IntenseReference"/>
          <w:color w:val="000000" w:themeColor="text1"/>
          <w:u w:val="none"/>
        </w:rPr>
        <w:tab/>
      </w:r>
    </w:p>
    <w:p w:rsidR="00407FC7" w:rsidRDefault="00E463EF" w:rsidP="00DA72DF">
      <w:r>
        <w:t xml:space="preserve">It enables </w:t>
      </w:r>
      <w:r w:rsidR="00407FC7" w:rsidRPr="007C6641">
        <w:t>end users to easily express si</w:t>
      </w:r>
      <w:r w:rsidR="007A3F3E">
        <w:t xml:space="preserve">mple tasks on their phone. </w:t>
      </w:r>
      <w:r w:rsidR="00407FC7">
        <w:t>We would be bringing following major improvements:</w:t>
      </w:r>
    </w:p>
    <w:p w:rsidR="007A3F3E" w:rsidRDefault="007A3F3E" w:rsidP="00B174E1">
      <w:pPr>
        <w:pStyle w:val="ListParagraph"/>
        <w:numPr>
          <w:ilvl w:val="0"/>
          <w:numId w:val="12"/>
        </w:numPr>
        <w:spacing w:after="200"/>
      </w:pPr>
      <w:r>
        <w:t>Simplification of tasking applications at User level (using GUI).</w:t>
      </w:r>
    </w:p>
    <w:p w:rsidR="007A3F3E" w:rsidRDefault="007A3F3E" w:rsidP="00B174E1">
      <w:pPr>
        <w:pStyle w:val="ListParagraph"/>
        <w:numPr>
          <w:ilvl w:val="0"/>
          <w:numId w:val="12"/>
        </w:numPr>
        <w:spacing w:after="200"/>
      </w:pPr>
      <w:r>
        <w:t>Control over battery usage by efficient use of sensors.</w:t>
      </w:r>
    </w:p>
    <w:p w:rsidR="007A3F3E" w:rsidRDefault="007A3F3E" w:rsidP="00B174E1">
      <w:pPr>
        <w:pStyle w:val="ListParagraph"/>
        <w:numPr>
          <w:ilvl w:val="0"/>
          <w:numId w:val="12"/>
        </w:numPr>
        <w:spacing w:after="200"/>
      </w:pPr>
      <w:r>
        <w:t>No spams or involuntary access to device network.</w:t>
      </w:r>
    </w:p>
    <w:p w:rsidR="00610D07" w:rsidRPr="009E179C" w:rsidRDefault="00610D07" w:rsidP="00B174E1">
      <w:pPr>
        <w:pStyle w:val="ListParagraph"/>
        <w:numPr>
          <w:ilvl w:val="0"/>
          <w:numId w:val="12"/>
        </w:numPr>
      </w:pPr>
      <w:r w:rsidRPr="009E179C">
        <w:t>Open source product that can be further improved</w:t>
      </w:r>
    </w:p>
    <w:p w:rsidR="00761ADB" w:rsidRDefault="00761ADB" w:rsidP="005A7ACD">
      <w:pPr>
        <w:pStyle w:val="ListParagraph"/>
        <w:spacing w:after="200"/>
        <w:ind w:left="0" w:firstLine="0"/>
        <w:rPr>
          <w:rStyle w:val="IntenseReference"/>
          <w:color w:val="000000" w:themeColor="text1"/>
          <w:u w:val="none"/>
        </w:rPr>
      </w:pPr>
    </w:p>
    <w:p w:rsidR="00D07EEE" w:rsidRPr="005A7ACD" w:rsidRDefault="00D07EEE" w:rsidP="00D07EEE">
      <w:pPr>
        <w:pStyle w:val="ListParagraph"/>
        <w:spacing w:after="200"/>
        <w:ind w:left="0" w:firstLine="0"/>
        <w:rPr>
          <w:rStyle w:val="IntenseReference"/>
          <w:b w:val="0"/>
          <w:bCs w:val="0"/>
          <w:smallCaps w:val="0"/>
          <w:color w:val="auto"/>
          <w:spacing w:val="0"/>
          <w:u w:val="none"/>
        </w:rPr>
      </w:pPr>
      <w:r>
        <w:rPr>
          <w:rStyle w:val="IntenseReference"/>
          <w:color w:val="000000" w:themeColor="text1"/>
          <w:u w:val="none"/>
        </w:rPr>
        <w:t>CHOICE OF PLATFORM</w:t>
      </w:r>
      <w:r w:rsidRPr="005A7ACD">
        <w:rPr>
          <w:rStyle w:val="IntenseReference"/>
          <w:color w:val="000000" w:themeColor="text1"/>
          <w:u w:val="none"/>
        </w:rPr>
        <w:t>:</w:t>
      </w:r>
    </w:p>
    <w:p w:rsidR="00D07EEE" w:rsidRDefault="00D07EEE" w:rsidP="005A7ACD">
      <w:pPr>
        <w:pStyle w:val="ListParagraph"/>
        <w:spacing w:after="200"/>
        <w:ind w:left="0" w:firstLine="0"/>
        <w:rPr>
          <w:rStyle w:val="IntenseReference"/>
          <w:color w:val="000000" w:themeColor="text1"/>
          <w:u w:val="none"/>
        </w:rPr>
      </w:pPr>
    </w:p>
    <w:p w:rsidR="00407FC7" w:rsidRDefault="00D07EEE" w:rsidP="000D43D7">
      <w:pPr>
        <w:pStyle w:val="ListParagraph"/>
        <w:spacing w:after="200"/>
        <w:ind w:left="0" w:firstLine="0"/>
        <w:jc w:val="center"/>
        <w:rPr>
          <w:sz w:val="20"/>
          <w:szCs w:val="20"/>
        </w:rPr>
      </w:pPr>
      <w:r>
        <w:rPr>
          <w:b/>
          <w:bCs/>
          <w:i/>
          <w:smallCaps/>
          <w:noProof/>
          <w:color w:val="C0504D" w:themeColor="accent2"/>
          <w:spacing w:val="5"/>
          <w:u w:val="single"/>
        </w:rPr>
        <w:drawing>
          <wp:anchor distT="0" distB="0" distL="114300" distR="114300" simplePos="0" relativeHeight="251662336" behindDoc="0" locked="0" layoutInCell="1" allowOverlap="1" wp14:anchorId="67BF6532" wp14:editId="349A24A7">
            <wp:simplePos x="1828800" y="1301750"/>
            <wp:positionH relativeFrom="column">
              <wp:align>center</wp:align>
            </wp:positionH>
            <wp:positionV relativeFrom="paragraph">
              <wp:posOffset>0</wp:posOffset>
            </wp:positionV>
            <wp:extent cx="5266690" cy="25876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944" cy="25877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5AA" w:rsidRPr="000D43D7">
        <w:rPr>
          <w:sz w:val="20"/>
          <w:szCs w:val="20"/>
        </w:rPr>
        <w:t>Fig 2.2: C</w:t>
      </w:r>
      <w:r w:rsidR="00692CF6" w:rsidRPr="000D43D7">
        <w:rPr>
          <w:sz w:val="20"/>
          <w:szCs w:val="20"/>
        </w:rPr>
        <w:t>urrent distribut</w:t>
      </w:r>
      <w:r w:rsidR="00095B33" w:rsidRPr="000D43D7">
        <w:rPr>
          <w:sz w:val="20"/>
          <w:szCs w:val="20"/>
        </w:rPr>
        <w:t>ion of android versions (survey diagram)</w:t>
      </w:r>
    </w:p>
    <w:p w:rsidR="00407FC7" w:rsidRDefault="00407FC7" w:rsidP="00DA72DF">
      <w:r w:rsidRPr="00EC05AA">
        <w:lastRenderedPageBreak/>
        <w:t>From the survey diagram</w:t>
      </w:r>
      <w:r w:rsidR="00095B33" w:rsidRPr="00EC05AA">
        <w:t xml:space="preserve"> </w:t>
      </w:r>
      <w:r w:rsidR="00761ADB" w:rsidRPr="00EC05AA">
        <w:t>(Fig 2.2)</w:t>
      </w:r>
      <w:r w:rsidR="00095B33" w:rsidRPr="00EC05AA">
        <w:t>, we can say that around 39.7</w:t>
      </w:r>
      <w:r w:rsidRPr="00EC05AA">
        <w:t>% of Android use</w:t>
      </w:r>
      <w:r w:rsidR="00095B33" w:rsidRPr="00EC05AA">
        <w:t xml:space="preserve">rs use API level 10, almost </w:t>
      </w:r>
      <w:r w:rsidR="00EC05AA" w:rsidRPr="00EC05AA">
        <w:t>54.5</w:t>
      </w:r>
      <w:r w:rsidR="00095B33" w:rsidRPr="00EC05AA">
        <w:t>% use above API level 10</w:t>
      </w:r>
      <w:r w:rsidR="00EC05AA" w:rsidRPr="00EC05AA">
        <w:t xml:space="preserve"> and only 5.9</w:t>
      </w:r>
      <w:r w:rsidRPr="00EC05AA">
        <w:t>% use API level below 10. Hence, going in accordance with the current market trend, we propose to set our platform at API Level 10 and above for the project. Therefore, all the applications that would use this framework should have minimum Android version of 2.3.1</w:t>
      </w:r>
      <w:r>
        <w:t xml:space="preserve"> </w:t>
      </w:r>
    </w:p>
    <w:p w:rsidR="003F6ECB" w:rsidRDefault="003F6ECB" w:rsidP="00EE36C7">
      <w:pPr>
        <w:ind w:firstLine="0"/>
        <w:rPr>
          <w:rStyle w:val="IntenseReference"/>
          <w:color w:val="000000" w:themeColor="text1"/>
          <w:u w:val="none"/>
        </w:rPr>
      </w:pPr>
    </w:p>
    <w:p w:rsidR="00017213" w:rsidRDefault="00017213" w:rsidP="00EE36C7">
      <w:pPr>
        <w:ind w:firstLine="0"/>
      </w:pPr>
      <w:r>
        <w:rPr>
          <w:rStyle w:val="IntenseReference"/>
          <w:color w:val="000000" w:themeColor="text1"/>
          <w:u w:val="none"/>
        </w:rPr>
        <w:t>QR CODE</w:t>
      </w:r>
      <w:r w:rsidRPr="00407FC7">
        <w:rPr>
          <w:rStyle w:val="IntenseReference"/>
          <w:color w:val="000000" w:themeColor="text1"/>
          <w:u w:val="none"/>
        </w:rPr>
        <w:t>:</w:t>
      </w:r>
    </w:p>
    <w:p w:rsidR="00017213" w:rsidRDefault="004D0E1C" w:rsidP="004D0E1C">
      <w:pPr>
        <w:tabs>
          <w:tab w:val="center" w:pos="4513"/>
          <w:tab w:val="left" w:pos="6510"/>
        </w:tabs>
        <w:ind w:firstLine="0"/>
      </w:pPr>
      <w:r>
        <w:tab/>
        <w:t xml:space="preserve">          </w:t>
      </w:r>
      <w:r w:rsidR="00CB4A8A">
        <w:t xml:space="preserve">  </w:t>
      </w:r>
      <w:r w:rsidR="00017213">
        <w:t xml:space="preserve">QR code stands for Quick Response Code which is used to store information in faster way. QR code is nothing but rectangular part that contains black and white part in form of matrix. QR code can store information such as name, URL, image etc.  </w:t>
      </w:r>
    </w:p>
    <w:p w:rsidR="00017213" w:rsidRDefault="00017213" w:rsidP="00EE36C7">
      <w:pPr>
        <w:jc w:val="center"/>
        <w:rPr>
          <w:noProof/>
        </w:rPr>
      </w:pPr>
    </w:p>
    <w:p w:rsidR="00017213" w:rsidRDefault="00017213" w:rsidP="00EE36C7">
      <w:pPr>
        <w:jc w:val="center"/>
        <w:rPr>
          <w:noProof/>
        </w:rPr>
      </w:pPr>
      <w:r>
        <w:rPr>
          <w:noProof/>
        </w:rPr>
        <w:drawing>
          <wp:inline distT="0" distB="0" distL="0" distR="0" wp14:anchorId="187CED51" wp14:editId="0BA8FD51">
            <wp:extent cx="3025140" cy="1684020"/>
            <wp:effectExtent l="0" t="0" r="3810" b="0"/>
            <wp:docPr id="1" name="Picture 1" descr="Structure of a QR code, highlighting functional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cture of a QR code, highlighting functional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5140" cy="1684020"/>
                    </a:xfrm>
                    <a:prstGeom prst="rect">
                      <a:avLst/>
                    </a:prstGeom>
                    <a:noFill/>
                    <a:ln>
                      <a:noFill/>
                    </a:ln>
                  </pic:spPr>
                </pic:pic>
              </a:graphicData>
            </a:graphic>
          </wp:inline>
        </w:drawing>
      </w:r>
    </w:p>
    <w:p w:rsidR="00017213" w:rsidRPr="00646329" w:rsidRDefault="00017213" w:rsidP="00EE36C7">
      <w:pPr>
        <w:jc w:val="center"/>
        <w:rPr>
          <w:sz w:val="20"/>
          <w:szCs w:val="20"/>
        </w:rPr>
      </w:pPr>
      <w:r w:rsidRPr="00646329">
        <w:rPr>
          <w:sz w:val="20"/>
          <w:szCs w:val="20"/>
        </w:rPr>
        <w:t>Fig.2</w:t>
      </w:r>
      <w:r w:rsidR="00646329" w:rsidRPr="00646329">
        <w:rPr>
          <w:sz w:val="20"/>
          <w:szCs w:val="20"/>
        </w:rPr>
        <w:t xml:space="preserve">.3 </w:t>
      </w:r>
      <w:r w:rsidRPr="00646329">
        <w:rPr>
          <w:sz w:val="20"/>
          <w:szCs w:val="20"/>
        </w:rPr>
        <w:t xml:space="preserve"> QR Code Structure</w:t>
      </w:r>
    </w:p>
    <w:p w:rsidR="00017213" w:rsidRDefault="004D0E1C" w:rsidP="004D0E1C">
      <w:pPr>
        <w:tabs>
          <w:tab w:val="center" w:pos="4513"/>
          <w:tab w:val="left" w:pos="6510"/>
        </w:tabs>
        <w:ind w:firstLine="0"/>
        <w:rPr>
          <w:sz w:val="20"/>
          <w:szCs w:val="20"/>
        </w:rPr>
      </w:pPr>
      <w:r>
        <w:rPr>
          <w:sz w:val="16"/>
          <w:szCs w:val="16"/>
        </w:rPr>
        <w:tab/>
        <w:t xml:space="preserve">             </w:t>
      </w:r>
      <w:r w:rsidR="00CB4A8A">
        <w:rPr>
          <w:sz w:val="16"/>
          <w:szCs w:val="16"/>
        </w:rPr>
        <w:t xml:space="preserve">   </w:t>
      </w:r>
      <w:r w:rsidR="00017213">
        <w:t>The major point comes in when we have to validate entry and exit of the person</w:t>
      </w:r>
      <w:r w:rsidR="00661964">
        <w:t xml:space="preserve"> &amp; identify him uniquely</w:t>
      </w:r>
      <w:r w:rsidR="00017213">
        <w:t xml:space="preserve"> which is to be tracked in related vehicle. As per needs it is necessary to evaluate the person’s presence in vehicle, because there comes some situations when the person to be tracked might leave vehicle before its decided stop. Idea of QR code comes in picture to handle such situation.  Every user to be tracked will be provided with unique ID which stored in form of QR code. This QR code can be printed on ID-card. QR code scanner will be provided in tracking application which will be </w:t>
      </w:r>
      <w:r w:rsidR="00017213" w:rsidRPr="002B360B">
        <w:t>mounted in</w:t>
      </w:r>
      <w:r w:rsidR="00017213">
        <w:t xml:space="preserve"> every vehicle as child device to be tracked.</w:t>
      </w:r>
    </w:p>
    <w:p w:rsidR="00017213" w:rsidRDefault="003F6ECB" w:rsidP="004D0E1C">
      <w:pPr>
        <w:tabs>
          <w:tab w:val="center" w:pos="4513"/>
          <w:tab w:val="left" w:pos="6510"/>
        </w:tabs>
        <w:ind w:firstLine="0"/>
      </w:pPr>
      <w:r>
        <w:tab/>
        <w:t xml:space="preserve">       </w:t>
      </w:r>
      <w:r w:rsidR="004D0E1C">
        <w:t xml:space="preserve"> </w:t>
      </w:r>
      <w:r w:rsidR="005C72D8">
        <w:t xml:space="preserve">  </w:t>
      </w:r>
      <w:r w:rsidR="00017213">
        <w:t xml:space="preserve">Whenever person enters in vehicle it can scan its QR code printed on ID card by this child device. It will trigger the application and will inform server that person with particular ID has entered in vehicle and server should manage track data for this person with that vehicle. Parent device or user will get track information of that particular device with help of its unique ID. At the exit point the person in vehicle or </w:t>
      </w:r>
      <w:r w:rsidR="00017213">
        <w:lastRenderedPageBreak/>
        <w:t>to be tracked can again scan the QR code to indicate end of the journey. This simple process helps to validate entry and exit of person in vehicle which is to be tracked.</w:t>
      </w:r>
    </w:p>
    <w:p w:rsidR="00017213" w:rsidRDefault="003F6ECB" w:rsidP="00142D51">
      <w:pPr>
        <w:tabs>
          <w:tab w:val="center" w:pos="4513"/>
          <w:tab w:val="left" w:pos="6510"/>
        </w:tabs>
        <w:ind w:firstLine="0"/>
      </w:pPr>
      <w:r>
        <w:t xml:space="preserve">     </w:t>
      </w:r>
      <w:r w:rsidR="004D0E1C">
        <w:t xml:space="preserve">  </w:t>
      </w:r>
      <w:r w:rsidR="005C72D8">
        <w:t xml:space="preserve">  </w:t>
      </w:r>
      <w:r w:rsidR="00017213">
        <w:t>There can be different layers to be considered such as bus fai</w:t>
      </w:r>
      <w:r w:rsidR="004E509A">
        <w:t>lure. QR code method will handle such situation.</w:t>
      </w:r>
      <w:r w:rsidR="00017213">
        <w:t xml:space="preserve"> Every Unique ID stored in QR code will help to track particular pers</w:t>
      </w:r>
      <w:r w:rsidR="004E509A">
        <w:t>on. QR code will authenticate child’s presence on bus. Person can be tracked without condition of unique bus or bus route.</w:t>
      </w:r>
      <w:r w:rsidR="00017213">
        <w:t xml:space="preserve"> </w:t>
      </w:r>
    </w:p>
    <w:p w:rsidR="003F6ECB" w:rsidRDefault="003F6ECB" w:rsidP="00EE36C7">
      <w:pPr>
        <w:ind w:firstLine="0"/>
        <w:rPr>
          <w:rStyle w:val="IntenseReference"/>
          <w:color w:val="000000" w:themeColor="text1"/>
          <w:u w:val="none"/>
        </w:rPr>
      </w:pPr>
    </w:p>
    <w:p w:rsidR="006A005B" w:rsidRDefault="006A005B" w:rsidP="00EE36C7">
      <w:pPr>
        <w:ind w:firstLine="0"/>
        <w:rPr>
          <w:rStyle w:val="IntenseReference"/>
          <w:color w:val="000000" w:themeColor="text1"/>
          <w:u w:val="none"/>
        </w:rPr>
      </w:pPr>
      <w:r>
        <w:rPr>
          <w:rStyle w:val="IntenseReference"/>
          <w:color w:val="000000" w:themeColor="text1"/>
          <w:u w:val="none"/>
        </w:rPr>
        <w:t>GOOGLE CLOUD MESSAGING</w:t>
      </w:r>
      <w:r w:rsidRPr="00407FC7">
        <w:rPr>
          <w:rStyle w:val="IntenseReference"/>
          <w:color w:val="000000" w:themeColor="text1"/>
          <w:u w:val="none"/>
        </w:rPr>
        <w:t>:</w:t>
      </w:r>
    </w:p>
    <w:p w:rsidR="00DA2A63" w:rsidRDefault="00DA2A63" w:rsidP="004D0E1C">
      <w:r>
        <w:t>GCM is as service that allows sending data from servers to the android devices. It provides service to send lightweight data such as notifications as well as messages containing up to 4kb of payload data.</w:t>
      </w:r>
    </w:p>
    <w:p w:rsidR="00DA2A63" w:rsidRDefault="00DA2A63" w:rsidP="004D0E1C">
      <w:r>
        <w:t>GCM provides facility of sending data over the network by taking Registration ID as key. GCM stores the data if the target is not connected to the network and pushes the data as soon as it gets connected.</w:t>
      </w:r>
      <w:r w:rsidR="008D61C4">
        <w:t xml:space="preserve"> </w:t>
      </w:r>
      <w:r>
        <w:t>GCM provides facility of Push Notifications.</w:t>
      </w:r>
    </w:p>
    <w:p w:rsidR="00DA2A63" w:rsidRDefault="00DA2A63" w:rsidP="004D0E1C">
      <w:r>
        <w:t xml:space="preserve">Most important feature of GCM supports high flexibility. </w:t>
      </w:r>
      <w:r w:rsidRPr="006768D8">
        <w:t>It does not provide any built-in interface to handle the message data but it provides control of handling to the android applications.</w:t>
      </w:r>
    </w:p>
    <w:p w:rsidR="00E914F5" w:rsidRDefault="00E914F5"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12791E" w:rsidRDefault="0012791E" w:rsidP="00E463EF">
      <w:pPr>
        <w:jc w:val="center"/>
        <w:rPr>
          <w:b/>
          <w:smallCaps/>
          <w:sz w:val="28"/>
          <w:szCs w:val="28"/>
        </w:rPr>
      </w:pPr>
    </w:p>
    <w:p w:rsidR="00C3718B" w:rsidRDefault="004229F4" w:rsidP="00E463EF">
      <w:pPr>
        <w:jc w:val="center"/>
        <w:rPr>
          <w:smallCaps/>
          <w:sz w:val="28"/>
          <w:szCs w:val="28"/>
        </w:rPr>
      </w:pPr>
      <w:r w:rsidRPr="00C3718B">
        <w:rPr>
          <w:b/>
          <w:smallCaps/>
          <w:sz w:val="28"/>
          <w:szCs w:val="28"/>
        </w:rPr>
        <w:lastRenderedPageBreak/>
        <w:t>CHAPTER 3</w:t>
      </w:r>
    </w:p>
    <w:p w:rsidR="009B0DC5" w:rsidRPr="00C3718B" w:rsidRDefault="009B0DC5" w:rsidP="004D0E1C">
      <w:pPr>
        <w:ind w:firstLine="0"/>
        <w:jc w:val="center"/>
        <w:rPr>
          <w:smallCaps/>
          <w:sz w:val="28"/>
          <w:szCs w:val="28"/>
        </w:rPr>
      </w:pPr>
      <w:r w:rsidRPr="00C3718B">
        <w:rPr>
          <w:b/>
          <w:sz w:val="28"/>
          <w:szCs w:val="28"/>
        </w:rPr>
        <w:t>SOFTWARE REQUIREMENT SPECIFICATION</w:t>
      </w:r>
    </w:p>
    <w:p w:rsidR="00A1187F" w:rsidRDefault="00A1187F" w:rsidP="00EE36C7">
      <w:pPr>
        <w:ind w:firstLine="0"/>
        <w:rPr>
          <w:b/>
          <w:smallCaps/>
        </w:rPr>
      </w:pPr>
    </w:p>
    <w:p w:rsidR="00015710" w:rsidRDefault="00015710" w:rsidP="00EE36C7">
      <w:pPr>
        <w:ind w:firstLine="0"/>
        <w:rPr>
          <w:b/>
          <w:smallCaps/>
        </w:rPr>
      </w:pPr>
      <w:r>
        <w:rPr>
          <w:b/>
          <w:smallCaps/>
        </w:rPr>
        <w:t>3.1 introduction</w:t>
      </w:r>
    </w:p>
    <w:p w:rsidR="003F6ECB" w:rsidRDefault="003F6ECB" w:rsidP="004D0E1C">
      <w:pPr>
        <w:ind w:firstLine="0"/>
        <w:rPr>
          <w:b/>
        </w:rPr>
      </w:pPr>
    </w:p>
    <w:p w:rsidR="004D0E1C" w:rsidRDefault="00DB2ECC" w:rsidP="004D0E1C">
      <w:pPr>
        <w:ind w:firstLine="0"/>
        <w:rPr>
          <w:b/>
        </w:rPr>
      </w:pPr>
      <w:r w:rsidRPr="00DB2ECC">
        <w:rPr>
          <w:b/>
        </w:rPr>
        <w:t xml:space="preserve">3.1.1 </w:t>
      </w:r>
      <w:r w:rsidR="006768D8">
        <w:rPr>
          <w:b/>
        </w:rPr>
        <w:t>Project Scope</w:t>
      </w:r>
    </w:p>
    <w:p w:rsidR="000114DE" w:rsidRDefault="002E2DE7" w:rsidP="00142D51">
      <w:r w:rsidRPr="006A1BC9">
        <w:t>The motivation behind this project is to assist and guide parents/guardians of school going children about vehicle position i.e. location of bus through which these children travels. System works with child phone (with Android O.S.) i.e. device to be tracked and parent phone (with Android O.S.) i.e. device used by user to track child phone. Both devices will be installed with developed android application.</w:t>
      </w:r>
      <w:r>
        <w:t xml:space="preserve">                </w:t>
      </w:r>
      <w:r w:rsidR="004D0E1C">
        <w:t xml:space="preserve">         </w:t>
      </w:r>
    </w:p>
    <w:p w:rsidR="002E2DE7" w:rsidRPr="004D0E1C" w:rsidRDefault="002E2DE7" w:rsidP="00142D51">
      <w:pPr>
        <w:rPr>
          <w:b/>
        </w:rPr>
      </w:pPr>
      <w:r>
        <w:t xml:space="preserve">Server plays vital and important role of information management and communication between the child and parent phone. Child phone will be mounted with </w:t>
      </w:r>
      <w:r w:rsidR="007711F9">
        <w:t>vehicle, which</w:t>
      </w:r>
      <w:r>
        <w:t xml:space="preserve"> is to be tracked. And parent device will be used by end-users which will track the related child. Child phone again uses the GPS or GPRS services to avail the co-ordinates. Usage of GPS or GPRS is been decided depending upon the accuracy they provide at run-time. Parent device will generate appropriate notifications as per position and condition of child device i.e. vehicle to be tracked. Co-ordinates will be sent by server to parent device using Google Cloud Messaging (GCM). Concept of QR code will be used to </w:t>
      </w:r>
      <w:r w:rsidR="00513ACE">
        <w:t xml:space="preserve">authenticate and </w:t>
      </w:r>
      <w:r w:rsidRPr="00513ACE">
        <w:t>validate</w:t>
      </w:r>
      <w:r w:rsidR="006A1BC9" w:rsidRPr="00513ACE">
        <w:t xml:space="preserve"> </w:t>
      </w:r>
      <w:r w:rsidRPr="00513ACE">
        <w:t>entry and exit of child in vehicle.</w:t>
      </w:r>
      <w:r>
        <w:t xml:space="preserve"> This QR code will also satisfy real time situations very well. New technology Co-ordinates fetched by child device, sent to the parent phone will display exact position of vehicle on Google maps.  </w:t>
      </w:r>
    </w:p>
    <w:p w:rsidR="003E4489" w:rsidRDefault="00D9724F" w:rsidP="00EE36C7">
      <w:pPr>
        <w:rPr>
          <w:b/>
        </w:rPr>
      </w:pPr>
      <w:r>
        <w:t xml:space="preserve">     </w:t>
      </w:r>
    </w:p>
    <w:p w:rsidR="003E4489" w:rsidRPr="003E4489" w:rsidRDefault="003E4489" w:rsidP="00EE36C7">
      <w:pPr>
        <w:ind w:firstLine="0"/>
        <w:rPr>
          <w:b/>
        </w:rPr>
      </w:pPr>
      <w:r w:rsidRPr="003E4489">
        <w:rPr>
          <w:b/>
        </w:rPr>
        <w:t>3.1.2</w:t>
      </w:r>
      <w:r>
        <w:rPr>
          <w:b/>
        </w:rPr>
        <w:t xml:space="preserve"> </w:t>
      </w:r>
      <w:r w:rsidR="0058418C" w:rsidRPr="00E914F5">
        <w:rPr>
          <w:b/>
        </w:rPr>
        <w:t xml:space="preserve">User Classes and </w:t>
      </w:r>
      <w:r w:rsidR="00A55701" w:rsidRPr="00E914F5">
        <w:rPr>
          <w:b/>
        </w:rPr>
        <w:t>Characteristics</w:t>
      </w:r>
      <w:r w:rsidR="00A55701">
        <w:rPr>
          <w:b/>
        </w:rPr>
        <w:t xml:space="preserve"> </w:t>
      </w:r>
    </w:p>
    <w:p w:rsidR="003E4489" w:rsidRDefault="001375C9" w:rsidP="00545CCC">
      <w:pPr>
        <w:rPr>
          <w:b/>
          <w:smallCaps/>
        </w:rPr>
      </w:pPr>
      <w:r>
        <w:t>The</w:t>
      </w:r>
      <w:r w:rsidR="007D5D1E">
        <w:t xml:space="preserve"> system has </w:t>
      </w:r>
      <w:r w:rsidR="00A55701">
        <w:t>different</w:t>
      </w:r>
      <w:r>
        <w:t xml:space="preserve"> types of user classes one is parent user and another is child user.</w:t>
      </w:r>
      <w:r w:rsidR="00111354">
        <w:t xml:space="preserve"> </w:t>
      </w:r>
      <w:r>
        <w:t>Both these user communicate with each other through server. Parent user communicates through an application interface.</w:t>
      </w:r>
      <w:r w:rsidRPr="001375C9">
        <w:t xml:space="preserve"> </w:t>
      </w:r>
      <w:r w:rsidR="00B453FA">
        <w:t>Basic operation will be co-ordinates of child device that is to be tracked will be fetched by GPS/GPRS services. Parent device will</w:t>
      </w:r>
      <w:r w:rsidR="004D376D">
        <w:t xml:space="preserve"> </w:t>
      </w:r>
      <w:r w:rsidR="00B453FA">
        <w:t>get notification after specific interval of time.</w:t>
      </w:r>
      <w:r w:rsidR="00111354">
        <w:t xml:space="preserve"> </w:t>
      </w:r>
      <w:r w:rsidR="00B453FA">
        <w:t>Notification will be the current co-ordinates of child device.</w:t>
      </w:r>
      <w:r w:rsidR="00111354">
        <w:t xml:space="preserve"> </w:t>
      </w:r>
      <w:r w:rsidR="00B453FA">
        <w:t xml:space="preserve">Parent can also see the actual position with the </w:t>
      </w:r>
      <w:r w:rsidR="00B453FA">
        <w:lastRenderedPageBreak/>
        <w:t xml:space="preserve">help of </w:t>
      </w:r>
      <w:r w:rsidR="00111354">
        <w:t>Google</w:t>
      </w:r>
      <w:r w:rsidR="00B453FA">
        <w:t xml:space="preserve"> maps.</w:t>
      </w:r>
      <w:r w:rsidR="005C2901">
        <w:t xml:space="preserve"> Except these two users DBA plays vital role.</w:t>
      </w:r>
      <w:r w:rsidR="00534D5F">
        <w:t xml:space="preserve"> DBA authenticate and keep track of user’s </w:t>
      </w:r>
      <w:r w:rsidR="001F4695">
        <w:t>activities</w:t>
      </w:r>
      <w:r w:rsidR="00534D5F">
        <w:t>.</w:t>
      </w:r>
      <w:r w:rsidR="005C2901">
        <w:t xml:space="preserve">  </w:t>
      </w:r>
    </w:p>
    <w:p w:rsidR="005C72D8" w:rsidRDefault="005C72D8" w:rsidP="00EE36C7">
      <w:pPr>
        <w:ind w:firstLine="0"/>
        <w:rPr>
          <w:b/>
          <w:smallCaps/>
        </w:rPr>
      </w:pPr>
    </w:p>
    <w:p w:rsidR="006C5481" w:rsidRPr="0082253A" w:rsidRDefault="006C5481" w:rsidP="00EE36C7">
      <w:pPr>
        <w:ind w:firstLine="0"/>
      </w:pPr>
    </w:p>
    <w:p w:rsidR="008A3A3E" w:rsidRDefault="00D41DD6" w:rsidP="00EE36C7">
      <w:pPr>
        <w:ind w:firstLine="0"/>
        <w:rPr>
          <w:b/>
        </w:rPr>
      </w:pPr>
      <w:r>
        <w:rPr>
          <w:b/>
          <w:smallCaps/>
        </w:rPr>
        <w:t>3.1.3</w:t>
      </w:r>
      <w:r w:rsidR="00FC6320">
        <w:rPr>
          <w:b/>
          <w:smallCaps/>
        </w:rPr>
        <w:t xml:space="preserve"> </w:t>
      </w:r>
      <w:r w:rsidR="006C5481">
        <w:rPr>
          <w:b/>
        </w:rPr>
        <w:t>A</w:t>
      </w:r>
      <w:r w:rsidR="005749B6">
        <w:rPr>
          <w:b/>
        </w:rPr>
        <w:t xml:space="preserve">ssumption </w:t>
      </w:r>
      <w:r w:rsidR="006C5481">
        <w:rPr>
          <w:b/>
        </w:rPr>
        <w:t>and D</w:t>
      </w:r>
      <w:r w:rsidR="006C5481" w:rsidRPr="006C5481">
        <w:rPr>
          <w:b/>
        </w:rPr>
        <w:t>ependencies</w:t>
      </w:r>
    </w:p>
    <w:p w:rsidR="00983511" w:rsidRDefault="00983511" w:rsidP="00B174E1">
      <w:pPr>
        <w:pStyle w:val="ListParagraph"/>
        <w:numPr>
          <w:ilvl w:val="0"/>
          <w:numId w:val="13"/>
        </w:numPr>
      </w:pPr>
      <w:r>
        <w:t>User</w:t>
      </w:r>
      <w:r w:rsidR="00A92073">
        <w:t>s</w:t>
      </w:r>
      <w:r>
        <w:t xml:space="preserve"> are assumed to have cellphones with Android OS to use this application</w:t>
      </w:r>
      <w:r w:rsidR="00361932">
        <w:t>.</w:t>
      </w:r>
    </w:p>
    <w:p w:rsidR="00983511" w:rsidRPr="0022442F" w:rsidRDefault="00983511" w:rsidP="00B174E1">
      <w:pPr>
        <w:pStyle w:val="ListParagraph"/>
        <w:numPr>
          <w:ilvl w:val="0"/>
          <w:numId w:val="13"/>
        </w:numPr>
        <w:rPr>
          <w:b/>
        </w:rPr>
      </w:pPr>
      <w:r>
        <w:t>The availabili</w:t>
      </w:r>
      <w:r w:rsidR="006F1C31">
        <w:t>ty of GPS is assumed</w:t>
      </w:r>
      <w:r w:rsidR="00A92073">
        <w:t>.</w:t>
      </w:r>
      <w:r w:rsidR="006F1C31">
        <w:t xml:space="preserve"> so that co-</w:t>
      </w:r>
      <w:r>
        <w:t>ordinates can be made available whenever required</w:t>
      </w:r>
      <w:r w:rsidR="00361932">
        <w:t>.</w:t>
      </w:r>
    </w:p>
    <w:p w:rsidR="0022442F" w:rsidRPr="00983511" w:rsidRDefault="0022442F" w:rsidP="00B174E1">
      <w:pPr>
        <w:pStyle w:val="ListParagraph"/>
        <w:numPr>
          <w:ilvl w:val="0"/>
          <w:numId w:val="13"/>
        </w:numPr>
        <w:rPr>
          <w:b/>
        </w:rPr>
      </w:pPr>
      <w:r>
        <w:t>It i</w:t>
      </w:r>
      <w:r w:rsidR="00A92073">
        <w:t>s mandatory to have internet acc</w:t>
      </w:r>
      <w:r>
        <w:t>ess.</w:t>
      </w:r>
    </w:p>
    <w:p w:rsidR="00983511" w:rsidRPr="00D830AC" w:rsidRDefault="00983511" w:rsidP="00B174E1">
      <w:pPr>
        <w:pStyle w:val="ListParagraph"/>
        <w:numPr>
          <w:ilvl w:val="0"/>
          <w:numId w:val="13"/>
        </w:numPr>
        <w:rPr>
          <w:b/>
        </w:rPr>
      </w:pPr>
      <w:r>
        <w:t>Google map</w:t>
      </w:r>
      <w:r w:rsidR="00A92073">
        <w:t xml:space="preserve"> </w:t>
      </w:r>
      <w:r>
        <w:t>(APIs) for the mapping of co-ordinates</w:t>
      </w:r>
      <w:r w:rsidR="00361932">
        <w:t>.</w:t>
      </w:r>
    </w:p>
    <w:p w:rsidR="00D830AC" w:rsidRPr="00983511" w:rsidRDefault="00D830AC" w:rsidP="00B174E1">
      <w:pPr>
        <w:pStyle w:val="ListParagraph"/>
        <w:numPr>
          <w:ilvl w:val="0"/>
          <w:numId w:val="13"/>
        </w:numPr>
        <w:rPr>
          <w:b/>
        </w:rPr>
      </w:pPr>
      <w:r>
        <w:t>QRDroid</w:t>
      </w:r>
      <w:r w:rsidR="00FB4879">
        <w:t xml:space="preserve"> Application</w:t>
      </w:r>
      <w:r w:rsidR="00361932">
        <w:t>.</w:t>
      </w:r>
    </w:p>
    <w:p w:rsidR="00FC6320" w:rsidRDefault="00FC6320" w:rsidP="00983511">
      <w:pPr>
        <w:pStyle w:val="ListParagraph"/>
        <w:ind w:left="0" w:firstLine="0"/>
      </w:pPr>
    </w:p>
    <w:p w:rsidR="00605126" w:rsidRDefault="00605126" w:rsidP="00EE36C7">
      <w:pPr>
        <w:ind w:firstLine="0"/>
        <w:rPr>
          <w:b/>
        </w:rPr>
      </w:pPr>
    </w:p>
    <w:p w:rsidR="000965A7" w:rsidRDefault="000965A7" w:rsidP="00EE36C7">
      <w:pPr>
        <w:ind w:firstLine="0"/>
        <w:rPr>
          <w:b/>
        </w:rPr>
      </w:pPr>
      <w:r w:rsidRPr="000965A7">
        <w:rPr>
          <w:b/>
        </w:rPr>
        <w:t>3.2 SYSTEM FEATURES</w:t>
      </w:r>
    </w:p>
    <w:p w:rsidR="00585B84" w:rsidRDefault="00585B84" w:rsidP="00EE36C7">
      <w:pPr>
        <w:ind w:firstLine="0"/>
        <w:rPr>
          <w:b/>
        </w:rPr>
      </w:pPr>
    </w:p>
    <w:p w:rsidR="00605126" w:rsidRDefault="0027440E" w:rsidP="00605126">
      <w:pPr>
        <w:ind w:firstLine="0"/>
        <w:rPr>
          <w:b/>
        </w:rPr>
      </w:pPr>
      <w:r>
        <w:rPr>
          <w:b/>
        </w:rPr>
        <w:t>3.2.1 Registration</w:t>
      </w:r>
    </w:p>
    <w:p w:rsidR="00D650D3" w:rsidRPr="00605126" w:rsidRDefault="00D650D3" w:rsidP="00715860">
      <w:pPr>
        <w:rPr>
          <w:b/>
        </w:rPr>
      </w:pPr>
      <w:r>
        <w:t xml:space="preserve">Registration is performed by parents with help of android application.  </w:t>
      </w:r>
      <w:r w:rsidR="00A92073">
        <w:t xml:space="preserve">Parents provide details such as </w:t>
      </w:r>
      <w:r w:rsidR="008866AA">
        <w:t>user</w:t>
      </w:r>
      <w:r w:rsidR="00A92073">
        <w:t>name,</w:t>
      </w:r>
      <w:r w:rsidR="00FB4879">
        <w:t xml:space="preserve"> </w:t>
      </w:r>
      <w:r>
        <w:t>email ID,</w:t>
      </w:r>
      <w:r w:rsidR="00FB4879">
        <w:t xml:space="preserve"> </w:t>
      </w:r>
      <w:r w:rsidR="008866AA">
        <w:t>child name and</w:t>
      </w:r>
      <w:r w:rsidR="00FB4879">
        <w:t xml:space="preserve"> </w:t>
      </w:r>
      <w:r>
        <w:t>child ID</w:t>
      </w:r>
      <w:r w:rsidR="001511E0">
        <w:t>;</w:t>
      </w:r>
      <w:r w:rsidR="008866AA">
        <w:t xml:space="preserve"> then parents confirm</w:t>
      </w:r>
      <w:r>
        <w:t xml:space="preserve"> registration. </w:t>
      </w:r>
      <w:r w:rsidR="00487241">
        <w:t>After registration database is updated. Once the parent is registered</w:t>
      </w:r>
      <w:r w:rsidR="00FB4879">
        <w:t>,</w:t>
      </w:r>
      <w:r w:rsidR="00487241">
        <w:t xml:space="preserve"> for further usage direct log in can be performed.</w:t>
      </w:r>
      <w:r w:rsidR="00361932">
        <w:t xml:space="preserve"> </w:t>
      </w:r>
      <w:r w:rsidR="00534D5F">
        <w:t>Parent also gets</w:t>
      </w:r>
      <w:r w:rsidR="00361932">
        <w:t xml:space="preserve"> reg</w:t>
      </w:r>
      <w:r w:rsidR="00CE1691">
        <w:t>is</w:t>
      </w:r>
      <w:r w:rsidR="00992FA0">
        <w:t>te</w:t>
      </w:r>
      <w:r w:rsidR="00361932">
        <w:t>red</w:t>
      </w:r>
      <w:r w:rsidR="00992FA0">
        <w:t xml:space="preserve"> with GCM</w:t>
      </w:r>
      <w:r w:rsidR="00095B33">
        <w:t xml:space="preserve"> </w:t>
      </w:r>
      <w:r w:rsidR="00992FA0">
        <w:t>(Google Cloud Messaging) service.</w:t>
      </w:r>
      <w:r w:rsidR="00361932">
        <w:t xml:space="preserve">   </w:t>
      </w:r>
    </w:p>
    <w:p w:rsidR="00715860" w:rsidRDefault="00715860" w:rsidP="00EE36C7">
      <w:pPr>
        <w:ind w:firstLine="0"/>
        <w:rPr>
          <w:b/>
        </w:rPr>
      </w:pPr>
    </w:p>
    <w:p w:rsidR="00677AB4" w:rsidRDefault="00677AB4" w:rsidP="00EE36C7">
      <w:pPr>
        <w:ind w:firstLine="0"/>
        <w:rPr>
          <w:b/>
        </w:rPr>
      </w:pPr>
    </w:p>
    <w:p w:rsidR="00015AAC" w:rsidRPr="00223975" w:rsidRDefault="0027440E" w:rsidP="00EE36C7">
      <w:pPr>
        <w:ind w:firstLine="0"/>
        <w:rPr>
          <w:b/>
        </w:rPr>
      </w:pPr>
      <w:r w:rsidRPr="00223975">
        <w:rPr>
          <w:b/>
        </w:rPr>
        <w:t>3.2.2 Scanning</w:t>
      </w:r>
      <w:r w:rsidR="00015AAC" w:rsidRPr="00223975">
        <w:rPr>
          <w:b/>
        </w:rPr>
        <w:t xml:space="preserve"> </w:t>
      </w:r>
    </w:p>
    <w:p w:rsidR="00015AAC" w:rsidRDefault="0067259C" w:rsidP="0067259C">
      <w:pPr>
        <w:ind w:firstLine="0"/>
      </w:pPr>
      <w:r>
        <w:tab/>
      </w:r>
      <w:r w:rsidR="00CC2567">
        <w:t>Each child will be prov</w:t>
      </w:r>
      <w:r w:rsidR="008601FA">
        <w:t>ided with I-card having QR code</w:t>
      </w:r>
      <w:r w:rsidR="00CC2567">
        <w:t>. Each time child enters the bus</w:t>
      </w:r>
      <w:r w:rsidR="006C4227">
        <w:t>,</w:t>
      </w:r>
      <w:r w:rsidR="00CC2567">
        <w:t xml:space="preserve"> I-card is scanned which </w:t>
      </w:r>
      <w:r w:rsidR="00FB4879">
        <w:t>e</w:t>
      </w:r>
      <w:r w:rsidR="006C4227">
        <w:t>nsures the entry of child. Again</w:t>
      </w:r>
      <w:r w:rsidR="00CC2567">
        <w:t xml:space="preserve"> scanning</w:t>
      </w:r>
      <w:r w:rsidR="006C4227">
        <w:t xml:space="preserve"> procedure</w:t>
      </w:r>
      <w:r w:rsidR="00CC2567">
        <w:t xml:space="preserve"> is performed at the</w:t>
      </w:r>
      <w:r w:rsidR="006C4227">
        <w:t xml:space="preserve"> time of </w:t>
      </w:r>
      <w:r w:rsidR="00CC2567">
        <w:t>exit. Thus QR code helps in maintaining security at the time of entry as well as exit.  It av</w:t>
      </w:r>
      <w:r w:rsidR="006C4227">
        <w:t xml:space="preserve">oids unnecessary notifications </w:t>
      </w:r>
      <w:r w:rsidR="00CC2567">
        <w:t>to parents</w:t>
      </w:r>
      <w:r w:rsidR="006C4227">
        <w:t xml:space="preserve"> and ensures exact tracking of child.</w:t>
      </w:r>
    </w:p>
    <w:p w:rsidR="00116E2C" w:rsidRDefault="00116E2C" w:rsidP="0067259C">
      <w:pPr>
        <w:ind w:firstLine="0"/>
      </w:pPr>
    </w:p>
    <w:p w:rsidR="00BC2ACF" w:rsidRDefault="00BC2ACF" w:rsidP="00640218">
      <w:pPr>
        <w:ind w:firstLine="0"/>
        <w:rPr>
          <w:b/>
        </w:rPr>
      </w:pPr>
    </w:p>
    <w:p w:rsidR="00BC2ACF" w:rsidRDefault="00BC2ACF" w:rsidP="00640218">
      <w:pPr>
        <w:ind w:firstLine="0"/>
        <w:rPr>
          <w:b/>
        </w:rPr>
      </w:pPr>
    </w:p>
    <w:p w:rsidR="00640218" w:rsidRDefault="00015AAC" w:rsidP="00640218">
      <w:pPr>
        <w:ind w:firstLine="0"/>
        <w:rPr>
          <w:b/>
        </w:rPr>
      </w:pPr>
      <w:r w:rsidRPr="00607DBB">
        <w:rPr>
          <w:b/>
        </w:rPr>
        <w:lastRenderedPageBreak/>
        <w:t>3.2.3</w:t>
      </w:r>
      <w:r>
        <w:t xml:space="preserve"> </w:t>
      </w:r>
      <w:r w:rsidR="00275CD5">
        <w:rPr>
          <w:b/>
        </w:rPr>
        <w:t>Location T</w:t>
      </w:r>
      <w:r w:rsidR="00275CD5" w:rsidRPr="00015AAC">
        <w:rPr>
          <w:b/>
        </w:rPr>
        <w:t>racking</w:t>
      </w:r>
    </w:p>
    <w:p w:rsidR="00015AAC" w:rsidRPr="00640218" w:rsidRDefault="00D90C24" w:rsidP="00640218">
      <w:pPr>
        <w:rPr>
          <w:b/>
        </w:rPr>
      </w:pPr>
      <w:r>
        <w:t>S</w:t>
      </w:r>
      <w:r w:rsidR="001C131B">
        <w:t>erver will fetch co-ordinates from child device which uses</w:t>
      </w:r>
      <w:r>
        <w:t xml:space="preserve"> GPS/GPRS services and </w:t>
      </w:r>
      <w:r w:rsidR="001C131B">
        <w:t xml:space="preserve">further </w:t>
      </w:r>
      <w:r>
        <w:t>sends coord</w:t>
      </w:r>
      <w:r w:rsidR="001C131B">
        <w:t>inates to parent devices availing</w:t>
      </w:r>
      <w:r>
        <w:t xml:space="preserve"> </w:t>
      </w:r>
      <w:r w:rsidR="00EA7894">
        <w:t>GCM service. P</w:t>
      </w:r>
      <w:r w:rsidR="00C959A0">
        <w:t>arent devices</w:t>
      </w:r>
      <w:r w:rsidR="00EA7894">
        <w:t xml:space="preserve"> will get notification from server after specific interval of time which also includes notification about the entry and exit of child in school bus</w:t>
      </w:r>
      <w:r w:rsidR="00C959A0">
        <w:t>.</w:t>
      </w:r>
    </w:p>
    <w:p w:rsidR="00581D6A" w:rsidRDefault="00581D6A" w:rsidP="00EE36C7"/>
    <w:p w:rsidR="00E76148" w:rsidRDefault="004B7AE0" w:rsidP="00EE36C7">
      <w:pPr>
        <w:ind w:firstLine="0"/>
        <w:rPr>
          <w:b/>
        </w:rPr>
      </w:pPr>
      <w:r w:rsidRPr="00607DBB">
        <w:rPr>
          <w:b/>
        </w:rPr>
        <w:t>3.2.4</w:t>
      </w:r>
      <w:r>
        <w:t xml:space="preserve"> </w:t>
      </w:r>
      <w:r>
        <w:rPr>
          <w:b/>
        </w:rPr>
        <w:t>Display</w:t>
      </w:r>
      <w:r w:rsidR="007935BB">
        <w:rPr>
          <w:b/>
        </w:rPr>
        <w:t xml:space="preserve"> Location</w:t>
      </w:r>
    </w:p>
    <w:p w:rsidR="00E76148" w:rsidRDefault="00354C1C" w:rsidP="00917E7C">
      <w:r>
        <w:t>The pos</w:t>
      </w:r>
      <w:r w:rsidR="00635D2B">
        <w:t>ition of child can displayed</w:t>
      </w:r>
      <w:r w:rsidR="004B7AE0">
        <w:t xml:space="preserve"> on G</w:t>
      </w:r>
      <w:r>
        <w:t>oogle map with the help of latitude and longitude</w:t>
      </w:r>
      <w:r w:rsidR="005C5C71">
        <w:t xml:space="preserve"> coordinates fetched by server.</w:t>
      </w:r>
      <w:r w:rsidR="00B63FCB">
        <w:t xml:space="preserve">     </w:t>
      </w:r>
    </w:p>
    <w:p w:rsidR="00354C1C" w:rsidRDefault="00354C1C" w:rsidP="00EE36C7">
      <w:pPr>
        <w:ind w:firstLine="0"/>
        <w:rPr>
          <w:b/>
        </w:rPr>
      </w:pPr>
    </w:p>
    <w:p w:rsidR="0039658B" w:rsidRPr="0039658B" w:rsidRDefault="0039658B" w:rsidP="00EE36C7">
      <w:pPr>
        <w:ind w:firstLine="0"/>
        <w:rPr>
          <w:b/>
        </w:rPr>
      </w:pPr>
      <w:r w:rsidRPr="0039658B">
        <w:rPr>
          <w:b/>
        </w:rPr>
        <w:t>3.3 EXTERNAL INTERFACE REQUIREMENT</w:t>
      </w:r>
    </w:p>
    <w:p w:rsidR="007371A0" w:rsidRDefault="007371A0" w:rsidP="00EE36C7">
      <w:pPr>
        <w:ind w:firstLine="0"/>
        <w:rPr>
          <w:b/>
          <w:smallCaps/>
        </w:rPr>
      </w:pPr>
    </w:p>
    <w:p w:rsidR="008813FF" w:rsidRDefault="004C53A0" w:rsidP="008813FF">
      <w:pPr>
        <w:ind w:firstLine="0"/>
        <w:rPr>
          <w:b/>
          <w:smallCaps/>
        </w:rPr>
      </w:pPr>
      <w:r w:rsidRPr="004C53A0">
        <w:rPr>
          <w:b/>
          <w:smallCaps/>
        </w:rPr>
        <w:t xml:space="preserve">3.3.1 </w:t>
      </w:r>
      <w:r w:rsidR="007371A0">
        <w:rPr>
          <w:b/>
        </w:rPr>
        <w:t>User I</w:t>
      </w:r>
      <w:r w:rsidR="007371A0" w:rsidRPr="007371A0">
        <w:rPr>
          <w:b/>
        </w:rPr>
        <w:t>nterface</w:t>
      </w:r>
    </w:p>
    <w:p w:rsidR="00EF3164" w:rsidRPr="008813FF" w:rsidRDefault="00A405C0" w:rsidP="008813FF">
      <w:pPr>
        <w:rPr>
          <w:b/>
          <w:smallCaps/>
        </w:rPr>
      </w:pPr>
      <w:r>
        <w:t>Android application is developed for both the ends child device and parent device. Parent will be provided with registration activity for the first ti</w:t>
      </w:r>
      <w:r w:rsidR="00502591">
        <w:t>me and database is updated accordingly.</w:t>
      </w:r>
      <w:r w:rsidR="00AA1554">
        <w:t xml:space="preserve"> </w:t>
      </w:r>
      <w:r w:rsidR="004609CA">
        <w:t>Parent can</w:t>
      </w:r>
      <w:r w:rsidR="00502591">
        <w:t xml:space="preserve"> see t</w:t>
      </w:r>
      <w:r w:rsidR="00AA1554">
        <w:t>he position of child device</w:t>
      </w:r>
      <w:r w:rsidR="00F271A7">
        <w:t xml:space="preserve"> on Google map</w:t>
      </w:r>
      <w:r w:rsidR="004609CA">
        <w:t xml:space="preserve"> with provided utility</w:t>
      </w:r>
      <w:r w:rsidR="00502591">
        <w:t xml:space="preserve">. Child device will have an interface which will be used for scanning QR code. </w:t>
      </w:r>
    </w:p>
    <w:p w:rsidR="00E82995" w:rsidRDefault="00E82995" w:rsidP="00EE36C7">
      <w:pPr>
        <w:ind w:firstLine="0"/>
        <w:rPr>
          <w:b/>
        </w:rPr>
      </w:pPr>
    </w:p>
    <w:p w:rsidR="00372CC4" w:rsidRDefault="00372CC4" w:rsidP="00EE36C7">
      <w:pPr>
        <w:ind w:firstLine="0"/>
        <w:rPr>
          <w:b/>
        </w:rPr>
      </w:pPr>
      <w:r w:rsidRPr="00725874">
        <w:rPr>
          <w:b/>
        </w:rPr>
        <w:t xml:space="preserve">3.3.2 </w:t>
      </w:r>
      <w:r w:rsidR="00E82995">
        <w:rPr>
          <w:b/>
        </w:rPr>
        <w:t>Software I</w:t>
      </w:r>
      <w:r w:rsidR="00E82995" w:rsidRPr="00725874">
        <w:rPr>
          <w:b/>
        </w:rPr>
        <w:t>nterface</w:t>
      </w:r>
    </w:p>
    <w:p w:rsidR="00372CC4" w:rsidRPr="00725874" w:rsidRDefault="0072615A" w:rsidP="00ED5255">
      <w:pPr>
        <w:rPr>
          <w:bCs/>
        </w:rPr>
      </w:pPr>
      <w:r>
        <w:rPr>
          <w:bCs/>
        </w:rPr>
        <w:t>As the application is developed in android,</w:t>
      </w:r>
      <w:r w:rsidR="00FB4879">
        <w:rPr>
          <w:bCs/>
        </w:rPr>
        <w:t xml:space="preserve"> </w:t>
      </w:r>
      <w:r>
        <w:rPr>
          <w:bCs/>
        </w:rPr>
        <w:t>software assistance required is android environment.</w:t>
      </w:r>
      <w:r w:rsidR="00FB4879">
        <w:rPr>
          <w:bCs/>
        </w:rPr>
        <w:t xml:space="preserve"> </w:t>
      </w:r>
      <w:r>
        <w:rPr>
          <w:bCs/>
        </w:rPr>
        <w:t>So sma</w:t>
      </w:r>
      <w:r w:rsidR="00513ACE">
        <w:rPr>
          <w:bCs/>
        </w:rPr>
        <w:t>r</w:t>
      </w:r>
      <w:r>
        <w:rPr>
          <w:bCs/>
        </w:rPr>
        <w:t>tphone with android OS is the basic interface required for this application.</w:t>
      </w:r>
      <w:r w:rsidR="00513ACE">
        <w:rPr>
          <w:bCs/>
        </w:rPr>
        <w:t xml:space="preserve"> </w:t>
      </w:r>
      <w:r w:rsidR="00624D36">
        <w:rPr>
          <w:bCs/>
        </w:rPr>
        <w:t xml:space="preserve">Google map APIs. </w:t>
      </w:r>
      <w:r w:rsidR="00624D36" w:rsidRPr="00F41392">
        <w:rPr>
          <w:bCs/>
        </w:rPr>
        <w:t>QRDroid qr-code scanning utility.</w:t>
      </w:r>
    </w:p>
    <w:p w:rsidR="00B63FCB" w:rsidRDefault="00B63FCB" w:rsidP="00EE36C7">
      <w:pPr>
        <w:rPr>
          <w:b/>
        </w:rPr>
      </w:pPr>
    </w:p>
    <w:p w:rsidR="0084193F" w:rsidRDefault="0084193F" w:rsidP="00EE36C7">
      <w:pPr>
        <w:ind w:firstLine="0"/>
        <w:rPr>
          <w:b/>
        </w:rPr>
      </w:pPr>
    </w:p>
    <w:p w:rsidR="00372CC4" w:rsidRDefault="00372CC4" w:rsidP="00EE36C7">
      <w:pPr>
        <w:ind w:firstLine="0"/>
        <w:rPr>
          <w:b/>
        </w:rPr>
      </w:pPr>
      <w:r>
        <w:rPr>
          <w:b/>
        </w:rPr>
        <w:t xml:space="preserve">3.3.3 </w:t>
      </w:r>
      <w:r w:rsidR="00BF0EE4">
        <w:rPr>
          <w:b/>
        </w:rPr>
        <w:t>Hardware I</w:t>
      </w:r>
      <w:r w:rsidR="00BF0EE4" w:rsidRPr="00725874">
        <w:rPr>
          <w:b/>
        </w:rPr>
        <w:t>nterface</w:t>
      </w:r>
    </w:p>
    <w:p w:rsidR="005A2F50" w:rsidRDefault="00372CC4" w:rsidP="005A2F50">
      <w:pPr>
        <w:rPr>
          <w:b/>
        </w:rPr>
      </w:pPr>
      <w:r>
        <w:rPr>
          <w:b/>
        </w:rPr>
        <w:t xml:space="preserve"> </w:t>
      </w:r>
      <w:r>
        <w:rPr>
          <w:bCs/>
        </w:rPr>
        <w:t xml:space="preserve">Hardware part such as server should </w:t>
      </w:r>
      <w:r w:rsidR="004609CA">
        <w:rPr>
          <w:bCs/>
        </w:rPr>
        <w:t>configure</w:t>
      </w:r>
      <w:r>
        <w:rPr>
          <w:bCs/>
        </w:rPr>
        <w:t xml:space="preserve"> with both end devices. Communication between these hardware nodes should be done with help of internet connection. </w:t>
      </w:r>
      <w:r>
        <w:rPr>
          <w:b/>
        </w:rPr>
        <w:t xml:space="preserve"> </w:t>
      </w:r>
    </w:p>
    <w:p w:rsidR="00437CB6" w:rsidRDefault="00437CB6" w:rsidP="00D940F6">
      <w:pPr>
        <w:ind w:firstLine="0"/>
        <w:rPr>
          <w:b/>
        </w:rPr>
      </w:pPr>
    </w:p>
    <w:p w:rsidR="0055209A" w:rsidRDefault="0055209A" w:rsidP="00D940F6">
      <w:pPr>
        <w:ind w:firstLine="0"/>
        <w:rPr>
          <w:b/>
        </w:rPr>
      </w:pPr>
    </w:p>
    <w:p w:rsidR="0055209A" w:rsidRDefault="0055209A" w:rsidP="00D940F6">
      <w:pPr>
        <w:ind w:firstLine="0"/>
        <w:rPr>
          <w:b/>
        </w:rPr>
      </w:pPr>
    </w:p>
    <w:p w:rsidR="0055209A" w:rsidRDefault="0055209A" w:rsidP="00D940F6">
      <w:pPr>
        <w:ind w:firstLine="0"/>
        <w:rPr>
          <w:b/>
        </w:rPr>
      </w:pPr>
    </w:p>
    <w:p w:rsidR="00D940F6" w:rsidRDefault="006B1745" w:rsidP="00D940F6">
      <w:pPr>
        <w:ind w:firstLine="0"/>
        <w:rPr>
          <w:b/>
        </w:rPr>
      </w:pPr>
      <w:r>
        <w:rPr>
          <w:b/>
        </w:rPr>
        <w:t xml:space="preserve">3.3.4 </w:t>
      </w:r>
      <w:r w:rsidR="00800213">
        <w:rPr>
          <w:b/>
        </w:rPr>
        <w:t>Communication I</w:t>
      </w:r>
      <w:r w:rsidR="00800213" w:rsidRPr="00725874">
        <w:rPr>
          <w:b/>
        </w:rPr>
        <w:t>nterface</w:t>
      </w:r>
    </w:p>
    <w:p w:rsidR="00574292" w:rsidRDefault="00513ACE" w:rsidP="00D940F6">
      <w:r>
        <w:t xml:space="preserve">For communication purpose </w:t>
      </w:r>
      <w:r w:rsidR="00574292">
        <w:t>GPS/GPRS services are used. It helps to fetch coordinates of child devices using these services and these coordinates are send to parent devices using GCM services.</w:t>
      </w:r>
    </w:p>
    <w:p w:rsidR="00FB4879" w:rsidRDefault="00FB4879" w:rsidP="00EE36C7">
      <w:pPr>
        <w:ind w:firstLine="0"/>
        <w:rPr>
          <w:b/>
          <w:smallCaps/>
        </w:rPr>
      </w:pPr>
    </w:p>
    <w:p w:rsidR="00690E88" w:rsidRDefault="00690E88" w:rsidP="00EE36C7">
      <w:pPr>
        <w:ind w:firstLine="0"/>
        <w:rPr>
          <w:b/>
          <w:smallCaps/>
        </w:rPr>
      </w:pPr>
    </w:p>
    <w:p w:rsidR="00690E88" w:rsidRDefault="00690E88" w:rsidP="00690E88"/>
    <w:p w:rsidR="00690E88" w:rsidRDefault="00690E88" w:rsidP="00690E88">
      <w:pPr>
        <w:ind w:firstLine="0"/>
        <w:rPr>
          <w:b/>
          <w:smallCaps/>
        </w:rPr>
      </w:pPr>
      <w:r>
        <w:rPr>
          <w:b/>
          <w:smallCaps/>
        </w:rPr>
        <w:t>3.4 SYSTEM FEATURES</w:t>
      </w:r>
      <w:r>
        <w:rPr>
          <w:b/>
        </w:rPr>
        <w:t xml:space="preserve"> AND FUNCTIONAL REQUIREMENTS</w:t>
      </w:r>
    </w:p>
    <w:p w:rsidR="00690E88" w:rsidRPr="004A71B2" w:rsidRDefault="00690E88" w:rsidP="00690E88">
      <w:pPr>
        <w:ind w:firstLine="0"/>
        <w:rPr>
          <w:b/>
          <w:smallCaps/>
        </w:rPr>
      </w:pPr>
    </w:p>
    <w:tbl>
      <w:tblPr>
        <w:tblStyle w:val="TableGrid"/>
        <w:tblW w:w="0" w:type="auto"/>
        <w:tblLook w:val="04A0" w:firstRow="1" w:lastRow="0" w:firstColumn="1" w:lastColumn="0" w:noHBand="0" w:noVBand="1"/>
      </w:tblPr>
      <w:tblGrid>
        <w:gridCol w:w="2841"/>
        <w:gridCol w:w="2841"/>
        <w:gridCol w:w="2841"/>
      </w:tblGrid>
      <w:tr w:rsidR="00690E88" w:rsidTr="00D3104A">
        <w:tc>
          <w:tcPr>
            <w:tcW w:w="2841" w:type="dxa"/>
          </w:tcPr>
          <w:p w:rsidR="00690E88" w:rsidRPr="004A71B2" w:rsidRDefault="00690E88" w:rsidP="00D3104A">
            <w:pPr>
              <w:ind w:firstLine="0"/>
              <w:rPr>
                <w:b/>
              </w:rPr>
            </w:pPr>
            <w:r w:rsidRPr="004A71B2">
              <w:rPr>
                <w:b/>
              </w:rPr>
              <w:t>Feature</w:t>
            </w:r>
          </w:p>
        </w:tc>
        <w:tc>
          <w:tcPr>
            <w:tcW w:w="2841" w:type="dxa"/>
          </w:tcPr>
          <w:p w:rsidR="00690E88" w:rsidRPr="004A71B2" w:rsidRDefault="00690E88" w:rsidP="00D3104A">
            <w:pPr>
              <w:ind w:firstLine="0"/>
              <w:rPr>
                <w:b/>
              </w:rPr>
            </w:pPr>
            <w:r w:rsidRPr="004A71B2">
              <w:rPr>
                <w:b/>
              </w:rPr>
              <w:t xml:space="preserve">Description </w:t>
            </w:r>
          </w:p>
        </w:tc>
        <w:tc>
          <w:tcPr>
            <w:tcW w:w="2841" w:type="dxa"/>
          </w:tcPr>
          <w:p w:rsidR="00690E88" w:rsidRPr="004A71B2" w:rsidRDefault="00690E88" w:rsidP="00D3104A">
            <w:pPr>
              <w:ind w:firstLine="0"/>
              <w:rPr>
                <w:b/>
              </w:rPr>
            </w:pPr>
            <w:r w:rsidRPr="004A71B2">
              <w:rPr>
                <w:b/>
              </w:rPr>
              <w:t>Functional requirements</w:t>
            </w:r>
          </w:p>
        </w:tc>
      </w:tr>
      <w:tr w:rsidR="00690E88" w:rsidTr="00D3104A">
        <w:tc>
          <w:tcPr>
            <w:tcW w:w="2841" w:type="dxa"/>
          </w:tcPr>
          <w:p w:rsidR="00690E88" w:rsidRDefault="00690E88" w:rsidP="00D3104A">
            <w:pPr>
              <w:ind w:firstLine="0"/>
            </w:pPr>
            <w:r>
              <w:t>QR code scanner</w:t>
            </w:r>
          </w:p>
        </w:tc>
        <w:tc>
          <w:tcPr>
            <w:tcW w:w="2841" w:type="dxa"/>
          </w:tcPr>
          <w:p w:rsidR="00690E88" w:rsidRDefault="00690E88" w:rsidP="00D3104A">
            <w:pPr>
              <w:ind w:firstLine="0"/>
            </w:pPr>
            <w:r>
              <w:t>It scans the QR code on the child’s Id card and authenticates its presence.</w:t>
            </w:r>
          </w:p>
        </w:tc>
        <w:tc>
          <w:tcPr>
            <w:tcW w:w="2841" w:type="dxa"/>
          </w:tcPr>
          <w:p w:rsidR="00690E88" w:rsidRDefault="00690E88" w:rsidP="00D3104A">
            <w:pPr>
              <w:pStyle w:val="ListParagraph"/>
              <w:numPr>
                <w:ilvl w:val="0"/>
                <w:numId w:val="28"/>
              </w:numPr>
            </w:pPr>
            <w:r>
              <w:t>Scanner application should be installed in phone and it should get updated automatically as new releases.</w:t>
            </w:r>
          </w:p>
        </w:tc>
      </w:tr>
      <w:tr w:rsidR="00690E88" w:rsidTr="00D3104A">
        <w:tc>
          <w:tcPr>
            <w:tcW w:w="2841" w:type="dxa"/>
          </w:tcPr>
          <w:p w:rsidR="00690E88" w:rsidRDefault="00690E88" w:rsidP="00D3104A">
            <w:pPr>
              <w:ind w:firstLine="0"/>
            </w:pPr>
            <w:r>
              <w:t>Google Cloud Messaging (GCM)</w:t>
            </w:r>
          </w:p>
        </w:tc>
        <w:tc>
          <w:tcPr>
            <w:tcW w:w="2841" w:type="dxa"/>
          </w:tcPr>
          <w:p w:rsidR="00690E88" w:rsidRDefault="00690E88" w:rsidP="00D3104A">
            <w:pPr>
              <w:ind w:firstLine="0"/>
            </w:pPr>
            <w:r>
              <w:t>GCM is used to send notification messages from server to parent device application.</w:t>
            </w:r>
          </w:p>
        </w:tc>
        <w:tc>
          <w:tcPr>
            <w:tcW w:w="2841" w:type="dxa"/>
          </w:tcPr>
          <w:p w:rsidR="00690E88" w:rsidRDefault="00690E88" w:rsidP="00D3104A">
            <w:pPr>
              <w:pStyle w:val="ListParagraph"/>
              <w:numPr>
                <w:ilvl w:val="0"/>
                <w:numId w:val="28"/>
              </w:numPr>
            </w:pPr>
            <w:r>
              <w:t>It requires devices running Android 2.0 or higher that also have Google Play Store application installed.</w:t>
            </w:r>
          </w:p>
          <w:p w:rsidR="00690E88" w:rsidRDefault="00690E88" w:rsidP="00D3104A">
            <w:pPr>
              <w:pStyle w:val="ListParagraph"/>
              <w:numPr>
                <w:ilvl w:val="0"/>
                <w:numId w:val="28"/>
              </w:numPr>
            </w:pPr>
            <w:r>
              <w:t>Google account is required for pre-3.0 device.</w:t>
            </w:r>
          </w:p>
          <w:p w:rsidR="00690E88" w:rsidRDefault="00690E88" w:rsidP="00D3104A">
            <w:pPr>
              <w:pStyle w:val="ListParagraph"/>
              <w:numPr>
                <w:ilvl w:val="0"/>
                <w:numId w:val="28"/>
              </w:numPr>
            </w:pPr>
            <w:r>
              <w:t xml:space="preserve">Register ID, application ID are needed. Registration is mandatory. </w:t>
            </w:r>
          </w:p>
        </w:tc>
      </w:tr>
      <w:tr w:rsidR="00690E88" w:rsidTr="00D3104A">
        <w:tc>
          <w:tcPr>
            <w:tcW w:w="2841" w:type="dxa"/>
          </w:tcPr>
          <w:p w:rsidR="00690E88" w:rsidRDefault="00690E88" w:rsidP="00D3104A">
            <w:pPr>
              <w:ind w:firstLine="0"/>
            </w:pPr>
            <w:r>
              <w:lastRenderedPageBreak/>
              <w:t>Authentication</w:t>
            </w:r>
          </w:p>
        </w:tc>
        <w:tc>
          <w:tcPr>
            <w:tcW w:w="2841" w:type="dxa"/>
          </w:tcPr>
          <w:p w:rsidR="00690E88" w:rsidRDefault="00690E88" w:rsidP="00D3104A">
            <w:pPr>
              <w:ind w:firstLine="0"/>
            </w:pPr>
            <w:r>
              <w:t>It provides secure access to users of system so that one user neither accidently nor intentionally accesses other user’s data and profile.</w:t>
            </w:r>
          </w:p>
        </w:tc>
        <w:tc>
          <w:tcPr>
            <w:tcW w:w="2841" w:type="dxa"/>
          </w:tcPr>
          <w:p w:rsidR="00690E88" w:rsidRDefault="00690E88" w:rsidP="00D3104A">
            <w:pPr>
              <w:pStyle w:val="ListParagraph"/>
              <w:numPr>
                <w:ilvl w:val="0"/>
                <w:numId w:val="28"/>
              </w:numPr>
            </w:pPr>
            <w:r>
              <w:t>Unique ID name for each user.</w:t>
            </w:r>
          </w:p>
          <w:p w:rsidR="00690E88" w:rsidRDefault="00690E88" w:rsidP="00D3104A">
            <w:pPr>
              <w:pStyle w:val="ListParagraph"/>
              <w:numPr>
                <w:ilvl w:val="0"/>
                <w:numId w:val="28"/>
              </w:numPr>
            </w:pPr>
            <w:r>
              <w:t>Password should be stored in encrypted format.</w:t>
            </w:r>
          </w:p>
        </w:tc>
      </w:tr>
    </w:tbl>
    <w:p w:rsidR="00DC4369" w:rsidRPr="0028435A" w:rsidRDefault="00690E88" w:rsidP="00DC4369">
      <w:pPr>
        <w:jc w:val="center"/>
        <w:rPr>
          <w:sz w:val="20"/>
          <w:szCs w:val="20"/>
        </w:rPr>
      </w:pPr>
      <w:r>
        <w:t xml:space="preserve"> </w:t>
      </w:r>
      <w:r w:rsidR="00DC4369">
        <w:rPr>
          <w:sz w:val="20"/>
          <w:szCs w:val="20"/>
        </w:rPr>
        <w:t xml:space="preserve">Table 3.4: Functional Requirements </w:t>
      </w:r>
    </w:p>
    <w:p w:rsidR="00690E88" w:rsidRPr="004A71B2" w:rsidRDefault="00690E88" w:rsidP="00690E88"/>
    <w:p w:rsidR="00690E88" w:rsidRDefault="00690E88" w:rsidP="00690E88">
      <w:pPr>
        <w:ind w:firstLine="0"/>
        <w:rPr>
          <w:b/>
          <w:smallCaps/>
        </w:rPr>
      </w:pPr>
    </w:p>
    <w:p w:rsidR="00690E88" w:rsidRDefault="00690E88" w:rsidP="00EE36C7">
      <w:pPr>
        <w:ind w:firstLine="0"/>
        <w:rPr>
          <w:b/>
          <w:smallCaps/>
        </w:rPr>
      </w:pPr>
    </w:p>
    <w:p w:rsidR="00F26311" w:rsidRDefault="00690E88" w:rsidP="00EE36C7">
      <w:pPr>
        <w:ind w:firstLine="0"/>
        <w:rPr>
          <w:b/>
          <w:smallCaps/>
        </w:rPr>
      </w:pPr>
      <w:r>
        <w:rPr>
          <w:b/>
          <w:smallCaps/>
        </w:rPr>
        <w:t>3.5</w:t>
      </w:r>
      <w:r w:rsidR="00F26311">
        <w:rPr>
          <w:b/>
          <w:smallCaps/>
        </w:rPr>
        <w:t xml:space="preserve"> NONFUNCTIONAL REQUIREMENTS </w:t>
      </w:r>
    </w:p>
    <w:p w:rsidR="00513ACE" w:rsidRDefault="00513ACE" w:rsidP="002E3214">
      <w:pPr>
        <w:ind w:firstLine="0"/>
        <w:rPr>
          <w:b/>
        </w:rPr>
      </w:pPr>
    </w:p>
    <w:p w:rsidR="002E3214" w:rsidRDefault="00690E88" w:rsidP="002E3214">
      <w:pPr>
        <w:ind w:firstLine="0"/>
        <w:rPr>
          <w:b/>
        </w:rPr>
      </w:pPr>
      <w:r>
        <w:rPr>
          <w:b/>
        </w:rPr>
        <w:t>3.5</w:t>
      </w:r>
      <w:r w:rsidR="00564D09" w:rsidRPr="00564D09">
        <w:rPr>
          <w:b/>
        </w:rPr>
        <w:t xml:space="preserve">.1 </w:t>
      </w:r>
      <w:r w:rsidR="00DC2C14">
        <w:rPr>
          <w:b/>
        </w:rPr>
        <w:t>P</w:t>
      </w:r>
      <w:r w:rsidR="00DC2C14" w:rsidRPr="00564D09">
        <w:rPr>
          <w:b/>
        </w:rPr>
        <w:t>erformance</w:t>
      </w:r>
      <w:r w:rsidR="00513ACE">
        <w:rPr>
          <w:b/>
        </w:rPr>
        <w:t xml:space="preserve"> </w:t>
      </w:r>
      <w:r w:rsidR="00DC2C14">
        <w:rPr>
          <w:b/>
        </w:rPr>
        <w:t>Requirements</w:t>
      </w:r>
    </w:p>
    <w:p w:rsidR="002E3214" w:rsidRPr="002E3214" w:rsidRDefault="002E3214" w:rsidP="00B174E1">
      <w:pPr>
        <w:pStyle w:val="ListParagraph"/>
        <w:numPr>
          <w:ilvl w:val="0"/>
          <w:numId w:val="1"/>
        </w:numPr>
        <w:rPr>
          <w:b/>
        </w:rPr>
      </w:pPr>
      <w:r w:rsidRPr="00D45373">
        <w:t xml:space="preserve">Entire </w:t>
      </w:r>
      <w:r>
        <w:t xml:space="preserve"> project works depending on the coordinate fetching</w:t>
      </w:r>
    </w:p>
    <w:p w:rsidR="002E3214" w:rsidRDefault="002E3214" w:rsidP="00B174E1">
      <w:pPr>
        <w:pStyle w:val="ListParagraph"/>
        <w:numPr>
          <w:ilvl w:val="0"/>
          <w:numId w:val="1"/>
        </w:numPr>
      </w:pPr>
      <w:r>
        <w:t>For best co-ordinate fetching GPRS and GPS services can be used.</w:t>
      </w:r>
    </w:p>
    <w:p w:rsidR="002E3214" w:rsidRDefault="002E3214" w:rsidP="00B174E1">
      <w:pPr>
        <w:pStyle w:val="ListParagraph"/>
        <w:numPr>
          <w:ilvl w:val="0"/>
          <w:numId w:val="1"/>
        </w:numPr>
      </w:pPr>
      <w:r>
        <w:t>Service that provides coordinates with better accuracy is selected at run time</w:t>
      </w:r>
    </w:p>
    <w:p w:rsidR="002E3214" w:rsidRDefault="002E3214" w:rsidP="00B174E1">
      <w:pPr>
        <w:pStyle w:val="ListParagraph"/>
        <w:numPr>
          <w:ilvl w:val="0"/>
          <w:numId w:val="1"/>
        </w:numPr>
      </w:pPr>
      <w:r>
        <w:t>It gives faster coordinate fetching facility</w:t>
      </w:r>
    </w:p>
    <w:p w:rsidR="002E3214" w:rsidRDefault="002E3214" w:rsidP="00B174E1">
      <w:pPr>
        <w:pStyle w:val="ListParagraph"/>
        <w:numPr>
          <w:ilvl w:val="0"/>
          <w:numId w:val="1"/>
        </w:numPr>
      </w:pPr>
      <w:r>
        <w:t xml:space="preserve">Also the internet connectivity </w:t>
      </w:r>
      <w:r w:rsidR="00513ACE">
        <w:t>needs</w:t>
      </w:r>
      <w:r>
        <w:t xml:space="preserve"> to be maintained throughout the project for faster and better response.</w:t>
      </w:r>
    </w:p>
    <w:p w:rsidR="002E3214" w:rsidRDefault="002E3214" w:rsidP="00B174E1">
      <w:pPr>
        <w:pStyle w:val="ListParagraph"/>
        <w:numPr>
          <w:ilvl w:val="0"/>
          <w:numId w:val="1"/>
        </w:numPr>
      </w:pPr>
      <w:r>
        <w:t xml:space="preserve">Also the GCM technology is used which facilitates buffering of messages when application is offline. And delivers the message as </w:t>
      </w:r>
      <w:r w:rsidR="00513ACE">
        <w:t>soon</w:t>
      </w:r>
      <w:r>
        <w:t xml:space="preserve"> as it gets </w:t>
      </w:r>
      <w:r w:rsidR="00513ACE">
        <w:t>connectivity</w:t>
      </w:r>
      <w:r>
        <w:t>.</w:t>
      </w:r>
    </w:p>
    <w:p w:rsidR="001C3A14" w:rsidRDefault="001C3A14" w:rsidP="001C3A14">
      <w:pPr>
        <w:pStyle w:val="ListParagraph"/>
        <w:ind w:firstLine="0"/>
      </w:pPr>
    </w:p>
    <w:p w:rsidR="00F75AE2" w:rsidRDefault="00690E88" w:rsidP="00EE36C7">
      <w:pPr>
        <w:ind w:firstLine="0"/>
        <w:rPr>
          <w:b/>
        </w:rPr>
      </w:pPr>
      <w:r>
        <w:rPr>
          <w:b/>
        </w:rPr>
        <w:t>3.5</w:t>
      </w:r>
      <w:r w:rsidR="00F75AE2">
        <w:rPr>
          <w:b/>
        </w:rPr>
        <w:t>.2</w:t>
      </w:r>
      <w:r w:rsidR="00F75AE2" w:rsidRPr="00F75AE2">
        <w:rPr>
          <w:b/>
        </w:rPr>
        <w:t xml:space="preserve"> </w:t>
      </w:r>
      <w:r w:rsidR="001C3A14">
        <w:rPr>
          <w:b/>
        </w:rPr>
        <w:t>Safety</w:t>
      </w:r>
      <w:r w:rsidR="00F75AE2" w:rsidRPr="00F75AE2">
        <w:rPr>
          <w:b/>
        </w:rPr>
        <w:t xml:space="preserve"> </w:t>
      </w:r>
      <w:r w:rsidR="001C3A14">
        <w:rPr>
          <w:b/>
        </w:rPr>
        <w:t>R</w:t>
      </w:r>
      <w:r w:rsidR="001C3A14" w:rsidRPr="00F75AE2">
        <w:rPr>
          <w:b/>
        </w:rPr>
        <w:t>equirements</w:t>
      </w:r>
    </w:p>
    <w:p w:rsidR="00B26F3F" w:rsidRPr="00F75AE2" w:rsidRDefault="00B26F3F" w:rsidP="00B174E1">
      <w:pPr>
        <w:pStyle w:val="ListParagraph"/>
        <w:numPr>
          <w:ilvl w:val="0"/>
          <w:numId w:val="6"/>
        </w:numPr>
        <w:rPr>
          <w:b/>
        </w:rPr>
      </w:pPr>
      <w:r>
        <w:t>Use of public and private key constraints facilitates the safety</w:t>
      </w:r>
    </w:p>
    <w:p w:rsidR="00B26F3F" w:rsidRPr="00F75AE2" w:rsidRDefault="00B26F3F" w:rsidP="00B174E1">
      <w:pPr>
        <w:pStyle w:val="ListParagraph"/>
        <w:numPr>
          <w:ilvl w:val="0"/>
          <w:numId w:val="6"/>
        </w:numPr>
        <w:rPr>
          <w:b/>
        </w:rPr>
      </w:pPr>
      <w:r>
        <w:t>Each child is having unique child_id which has primary  key constraint</w:t>
      </w:r>
    </w:p>
    <w:p w:rsidR="006E0070" w:rsidRDefault="006E0070" w:rsidP="00EE36C7">
      <w:pPr>
        <w:ind w:firstLine="0"/>
        <w:rPr>
          <w:b/>
        </w:rPr>
      </w:pPr>
    </w:p>
    <w:p w:rsidR="00F75AE2" w:rsidRDefault="00690E88" w:rsidP="00EE36C7">
      <w:pPr>
        <w:ind w:firstLine="0"/>
        <w:rPr>
          <w:b/>
        </w:rPr>
      </w:pPr>
      <w:r>
        <w:rPr>
          <w:b/>
        </w:rPr>
        <w:t>3.5</w:t>
      </w:r>
      <w:r w:rsidR="00F75AE2">
        <w:rPr>
          <w:b/>
        </w:rPr>
        <w:t>.3</w:t>
      </w:r>
      <w:r w:rsidR="00F75AE2" w:rsidRPr="00F75AE2">
        <w:rPr>
          <w:b/>
        </w:rPr>
        <w:t xml:space="preserve"> </w:t>
      </w:r>
      <w:r w:rsidR="006E0070">
        <w:rPr>
          <w:b/>
        </w:rPr>
        <w:t>Security</w:t>
      </w:r>
      <w:r w:rsidR="00F75AE2" w:rsidRPr="00F75AE2">
        <w:rPr>
          <w:b/>
        </w:rPr>
        <w:t xml:space="preserve"> </w:t>
      </w:r>
      <w:r w:rsidR="006E0070">
        <w:rPr>
          <w:b/>
        </w:rPr>
        <w:t>R</w:t>
      </w:r>
      <w:r w:rsidR="006E0070" w:rsidRPr="00F75AE2">
        <w:rPr>
          <w:b/>
        </w:rPr>
        <w:t>equirements</w:t>
      </w:r>
    </w:p>
    <w:p w:rsidR="000D4F45" w:rsidRPr="000D4F45" w:rsidRDefault="000D4F45" w:rsidP="00B174E1">
      <w:pPr>
        <w:pStyle w:val="ListParagraph"/>
        <w:numPr>
          <w:ilvl w:val="0"/>
          <w:numId w:val="7"/>
        </w:numPr>
        <w:rPr>
          <w:b/>
        </w:rPr>
      </w:pPr>
      <w:r w:rsidRPr="00F75AE2">
        <w:t>Security</w:t>
      </w:r>
      <w:r>
        <w:t xml:space="preserve"> is achieved with the help of QR code technique</w:t>
      </w:r>
    </w:p>
    <w:p w:rsidR="000D4F45" w:rsidRDefault="000D4F45" w:rsidP="00B174E1">
      <w:pPr>
        <w:pStyle w:val="ListParagraph"/>
        <w:numPr>
          <w:ilvl w:val="0"/>
          <w:numId w:val="7"/>
        </w:numPr>
      </w:pPr>
      <w:r>
        <w:t>When QR code is scanned the information related to each child is given to server</w:t>
      </w:r>
    </w:p>
    <w:p w:rsidR="000D4F45" w:rsidRDefault="000D4F45" w:rsidP="00B174E1">
      <w:pPr>
        <w:pStyle w:val="ListParagraph"/>
        <w:numPr>
          <w:ilvl w:val="0"/>
          <w:numId w:val="7"/>
        </w:numPr>
      </w:pPr>
      <w:r>
        <w:lastRenderedPageBreak/>
        <w:t>With the help of received information server sends notification to respective parents of child.</w:t>
      </w:r>
    </w:p>
    <w:p w:rsidR="000D4F45" w:rsidRDefault="00E91FD6" w:rsidP="00B174E1">
      <w:pPr>
        <w:pStyle w:val="ListParagraph"/>
        <w:numPr>
          <w:ilvl w:val="0"/>
          <w:numId w:val="7"/>
        </w:numPr>
      </w:pPr>
      <w:r>
        <w:t xml:space="preserve">Information of each child </w:t>
      </w:r>
      <w:r w:rsidR="00D10060">
        <w:t xml:space="preserve">is </w:t>
      </w:r>
      <w:r w:rsidR="000D4F45">
        <w:t>secured.</w:t>
      </w:r>
    </w:p>
    <w:p w:rsidR="00A925C9" w:rsidRPr="009D1351" w:rsidRDefault="005461BE" w:rsidP="00B174E1">
      <w:pPr>
        <w:pStyle w:val="ListParagraph"/>
        <w:numPr>
          <w:ilvl w:val="0"/>
          <w:numId w:val="7"/>
        </w:numPr>
      </w:pPr>
      <w:r>
        <w:t>Notifications sent</w:t>
      </w:r>
      <w:r w:rsidR="000D4F45">
        <w:t xml:space="preserve"> to parents after fixed interval of </w:t>
      </w:r>
      <w:r>
        <w:t>time, which</w:t>
      </w:r>
      <w:r w:rsidR="000D4F45">
        <w:t xml:space="preserve"> ensures the security of child.</w:t>
      </w:r>
    </w:p>
    <w:p w:rsidR="008374B5" w:rsidRDefault="00690E88" w:rsidP="00EE36C7">
      <w:pPr>
        <w:ind w:firstLine="0"/>
        <w:rPr>
          <w:b/>
        </w:rPr>
      </w:pPr>
      <w:r>
        <w:rPr>
          <w:b/>
        </w:rPr>
        <w:t>3.5</w:t>
      </w:r>
      <w:r w:rsidR="00C63C6B">
        <w:rPr>
          <w:b/>
        </w:rPr>
        <w:t xml:space="preserve">.4 </w:t>
      </w:r>
      <w:r w:rsidR="00B16D63">
        <w:rPr>
          <w:b/>
        </w:rPr>
        <w:t>Software Quality Attribute</w:t>
      </w:r>
    </w:p>
    <w:p w:rsidR="00CC7E99" w:rsidRDefault="008374B5" w:rsidP="00B3304E">
      <w:r w:rsidRPr="008374B5">
        <w:t>Software Quality Attributes</w:t>
      </w:r>
      <w:r w:rsidR="00513ACE">
        <w:t xml:space="preserve"> </w:t>
      </w:r>
      <w:r w:rsidRPr="008374B5">
        <w:t>(SQA) consists of a means of monitoring</w:t>
      </w:r>
      <w:r>
        <w:t xml:space="preserve"> the software engineering processes and methods used to ensure quality.</w:t>
      </w:r>
    </w:p>
    <w:p w:rsidR="000230B2" w:rsidRDefault="008374B5" w:rsidP="000230B2">
      <w:r>
        <w:t>SQA encompasses the entire software development process,</w:t>
      </w:r>
      <w:r w:rsidR="00513ACE">
        <w:t xml:space="preserve"> </w:t>
      </w:r>
      <w:r>
        <w:t>which includes processes such as requirements definition, software design,</w:t>
      </w:r>
      <w:r w:rsidR="00513ACE">
        <w:t xml:space="preserve"> </w:t>
      </w:r>
      <w:r>
        <w:t>coding,</w:t>
      </w:r>
      <w:r w:rsidR="00513ACE">
        <w:t xml:space="preserve"> </w:t>
      </w:r>
      <w:r>
        <w:t>source code control, code reviews,</w:t>
      </w:r>
      <w:r w:rsidR="00513ACE">
        <w:t xml:space="preserve"> </w:t>
      </w:r>
      <w:r>
        <w:t>change management,</w:t>
      </w:r>
      <w:r w:rsidR="00513ACE">
        <w:t xml:space="preserve"> </w:t>
      </w:r>
      <w:r>
        <w:t>configuration management,</w:t>
      </w:r>
      <w:r w:rsidR="00513ACE">
        <w:t xml:space="preserve"> testing, release management </w:t>
      </w:r>
      <w:r>
        <w:t>and product integration.</w:t>
      </w:r>
    </w:p>
    <w:p w:rsidR="002B25D8" w:rsidRDefault="002B25D8" w:rsidP="00EE36C7">
      <w:pPr>
        <w:ind w:firstLine="0"/>
        <w:rPr>
          <w:b/>
          <w:smallCaps/>
        </w:rPr>
      </w:pPr>
    </w:p>
    <w:p w:rsidR="00372CC4" w:rsidRDefault="002D5738" w:rsidP="00EE36C7">
      <w:pPr>
        <w:ind w:firstLine="0"/>
        <w:rPr>
          <w:b/>
          <w:smallCaps/>
        </w:rPr>
      </w:pPr>
      <w:r>
        <w:rPr>
          <w:b/>
          <w:smallCaps/>
        </w:rPr>
        <w:t>3.6</w:t>
      </w:r>
      <w:r w:rsidR="00372CC4">
        <w:rPr>
          <w:b/>
          <w:smallCaps/>
        </w:rPr>
        <w:t xml:space="preserve"> OTHER REQUIREMENTS </w:t>
      </w:r>
    </w:p>
    <w:p w:rsidR="008E0D83" w:rsidRDefault="008E0D83" w:rsidP="00EE36C7">
      <w:pPr>
        <w:ind w:firstLine="0"/>
        <w:rPr>
          <w:b/>
          <w:smallCaps/>
        </w:rPr>
      </w:pPr>
    </w:p>
    <w:p w:rsidR="00BA6EDE" w:rsidRDefault="002D5738" w:rsidP="00BA6EDE">
      <w:pPr>
        <w:ind w:firstLine="0"/>
        <w:rPr>
          <w:b/>
        </w:rPr>
      </w:pPr>
      <w:r>
        <w:rPr>
          <w:b/>
          <w:smallCaps/>
        </w:rPr>
        <w:t>3.6</w:t>
      </w:r>
      <w:r w:rsidR="00372CC4" w:rsidRPr="00342D0D">
        <w:rPr>
          <w:b/>
          <w:smallCaps/>
        </w:rPr>
        <w:t xml:space="preserve">.1 </w:t>
      </w:r>
      <w:r w:rsidR="00D10060">
        <w:rPr>
          <w:b/>
        </w:rPr>
        <w:t>Database Requirements</w:t>
      </w:r>
      <w:r w:rsidR="00372213" w:rsidRPr="00372213">
        <w:rPr>
          <w:b/>
        </w:rPr>
        <w:t xml:space="preserve"> </w:t>
      </w:r>
    </w:p>
    <w:p w:rsidR="0065649D" w:rsidRPr="00BA6EDE" w:rsidRDefault="00372CC4" w:rsidP="00BA6EDE">
      <w:pPr>
        <w:rPr>
          <w:b/>
        </w:rPr>
      </w:pPr>
      <w:r>
        <w:rPr>
          <w:bCs/>
          <w:smallCaps/>
        </w:rPr>
        <w:t>D</w:t>
      </w:r>
      <w:r>
        <w:rPr>
          <w:bCs/>
        </w:rPr>
        <w:t xml:space="preserve">atabase Stores child profile and inter-relate it with Parent profile. Co-ordinates are stored in </w:t>
      </w:r>
      <w:r w:rsidR="00154904">
        <w:rPr>
          <w:bCs/>
        </w:rPr>
        <w:t>database, which</w:t>
      </w:r>
      <w:r>
        <w:rPr>
          <w:bCs/>
        </w:rPr>
        <w:t xml:space="preserve"> keeps updating at run time.</w:t>
      </w:r>
      <w:r>
        <w:rPr>
          <w:b/>
          <w:smallCaps/>
        </w:rPr>
        <w:t xml:space="preserve">  </w:t>
      </w:r>
    </w:p>
    <w:p w:rsidR="0065649D" w:rsidRDefault="0065649D" w:rsidP="00EE36C7">
      <w:pPr>
        <w:ind w:firstLine="0"/>
      </w:pPr>
      <w:r>
        <w:t>Database consists of three tables:</w:t>
      </w:r>
    </w:p>
    <w:p w:rsidR="0065649D" w:rsidRPr="00D10060" w:rsidRDefault="0065649D" w:rsidP="00B174E1">
      <w:pPr>
        <w:pStyle w:val="ListParagraph"/>
        <w:numPr>
          <w:ilvl w:val="0"/>
          <w:numId w:val="17"/>
        </w:numPr>
        <w:rPr>
          <w:b/>
        </w:rPr>
      </w:pPr>
      <w:r w:rsidRPr="00D10060">
        <w:rPr>
          <w:b/>
        </w:rPr>
        <w:t>Child ID</w:t>
      </w:r>
      <w:r w:rsidR="00372CC4" w:rsidRPr="00D10060">
        <w:rPr>
          <w:b/>
        </w:rPr>
        <w:t xml:space="preserve"> </w:t>
      </w:r>
    </w:p>
    <w:p w:rsidR="0065649D" w:rsidRDefault="00D10060" w:rsidP="00EE36C7">
      <w:pPr>
        <w:ind w:firstLine="0"/>
      </w:pPr>
      <w:r>
        <w:t xml:space="preserve"> It has attributes:</w:t>
      </w:r>
      <w:r w:rsidR="0065649D">
        <w:t xml:space="preserve"> Device ID,</w:t>
      </w:r>
      <w:r w:rsidR="00513ACE">
        <w:t xml:space="preserve"> </w:t>
      </w:r>
      <w:r>
        <w:t>Latitude</w:t>
      </w:r>
      <w:r w:rsidR="0065649D">
        <w:t>,</w:t>
      </w:r>
      <w:r w:rsidR="00513ACE">
        <w:t xml:space="preserve"> </w:t>
      </w:r>
      <w:r w:rsidR="0065649D">
        <w:t>Longitude.</w:t>
      </w:r>
    </w:p>
    <w:p w:rsidR="0065649D" w:rsidRDefault="000230B2" w:rsidP="004609CA">
      <w:pPr>
        <w:ind w:firstLine="0"/>
      </w:pPr>
      <w:r>
        <w:t xml:space="preserve"> </w:t>
      </w:r>
      <w:r w:rsidR="0065649D">
        <w:t>It helps in maintaining the information regard</w:t>
      </w:r>
      <w:r w:rsidR="00EE473A">
        <w:t>ing ID of each child device and its</w:t>
      </w:r>
      <w:r>
        <w:t xml:space="preserve"> current positional coordinates.</w:t>
      </w:r>
    </w:p>
    <w:p w:rsidR="0065649D" w:rsidRPr="00EE473A" w:rsidRDefault="00590DEB" w:rsidP="00B174E1">
      <w:pPr>
        <w:pStyle w:val="ListParagraph"/>
        <w:numPr>
          <w:ilvl w:val="0"/>
          <w:numId w:val="17"/>
        </w:numPr>
        <w:rPr>
          <w:b/>
        </w:rPr>
      </w:pPr>
      <w:r w:rsidRPr="00EE473A">
        <w:rPr>
          <w:b/>
        </w:rPr>
        <w:t xml:space="preserve">Parent </w:t>
      </w:r>
    </w:p>
    <w:p w:rsidR="00590DEB" w:rsidRDefault="00590DEB" w:rsidP="00EE36C7">
      <w:pPr>
        <w:ind w:firstLine="0"/>
      </w:pPr>
      <w:r>
        <w:t>It has attributes: ID, gcm_regID, name,</w:t>
      </w:r>
      <w:r w:rsidR="00513ACE">
        <w:t xml:space="preserve"> </w:t>
      </w:r>
      <w:r>
        <w:t>Email,</w:t>
      </w:r>
      <w:r w:rsidR="00513ACE">
        <w:t xml:space="preserve"> </w:t>
      </w:r>
      <w:r>
        <w:t>Child_name,</w:t>
      </w:r>
      <w:r w:rsidR="00513ACE">
        <w:t xml:space="preserve"> </w:t>
      </w:r>
      <w:r>
        <w:t>Child_ID,</w:t>
      </w:r>
      <w:r w:rsidR="00513ACE">
        <w:t xml:space="preserve"> </w:t>
      </w:r>
      <w:r>
        <w:t>created _date</w:t>
      </w:r>
    </w:p>
    <w:p w:rsidR="00590DEB" w:rsidRDefault="00590DEB" w:rsidP="00EE36C7">
      <w:pPr>
        <w:ind w:firstLine="0"/>
      </w:pPr>
      <w:r>
        <w:t>It has record of each child device and its respective parent. GCM services are used to send coordinates to parent devices. This service requires particular registration ID for its activation so that we can use this service. This unique registration ID is indicated by gcm_regID field.</w:t>
      </w:r>
    </w:p>
    <w:p w:rsidR="00513ACE" w:rsidRDefault="00513ACE" w:rsidP="00EE36C7">
      <w:pPr>
        <w:ind w:firstLine="0"/>
      </w:pPr>
    </w:p>
    <w:p w:rsidR="00FD1830" w:rsidRPr="00A02ECD" w:rsidRDefault="00D10060" w:rsidP="00EE36C7">
      <w:pPr>
        <w:ind w:firstLine="0"/>
        <w:rPr>
          <w:b/>
        </w:rPr>
      </w:pPr>
      <w:r w:rsidRPr="00A02ECD">
        <w:rPr>
          <w:b/>
        </w:rPr>
        <w:t>3. Student</w:t>
      </w:r>
    </w:p>
    <w:p w:rsidR="00FD1830" w:rsidRDefault="00FD1830" w:rsidP="00EE36C7">
      <w:pPr>
        <w:ind w:firstLine="0"/>
      </w:pPr>
      <w:r w:rsidRPr="00FD1830">
        <w:t>It has attributes: child_ID,</w:t>
      </w:r>
      <w:r w:rsidR="00513ACE">
        <w:t xml:space="preserve"> </w:t>
      </w:r>
      <w:r w:rsidRPr="00FD1830">
        <w:t>Device_ID, Child_name</w:t>
      </w:r>
    </w:p>
    <w:p w:rsidR="006B5AB2" w:rsidRDefault="00FD1830" w:rsidP="00E853E1">
      <w:pPr>
        <w:ind w:firstLine="0"/>
      </w:pPr>
      <w:r>
        <w:lastRenderedPageBreak/>
        <w:t>It maintains the record of no of children in particular bus. Gives information about child_ID</w:t>
      </w:r>
      <w:r w:rsidR="00152552">
        <w:t xml:space="preserve"> and their name for particular D</w:t>
      </w:r>
      <w:r>
        <w:t>evice_ID.</w:t>
      </w:r>
    </w:p>
    <w:p w:rsidR="00E853E1" w:rsidRPr="006B5AB2" w:rsidRDefault="002D5738" w:rsidP="00E853E1">
      <w:pPr>
        <w:ind w:firstLine="0"/>
      </w:pPr>
      <w:r>
        <w:rPr>
          <w:b/>
          <w:smallCaps/>
        </w:rPr>
        <w:t>3.6</w:t>
      </w:r>
      <w:r w:rsidR="00372CC4">
        <w:rPr>
          <w:b/>
          <w:smallCaps/>
        </w:rPr>
        <w:t xml:space="preserve">.2 </w:t>
      </w:r>
      <w:r w:rsidR="00372CC4" w:rsidRPr="00C5555C">
        <w:rPr>
          <w:b/>
        </w:rPr>
        <w:t>Reuse Objectives for the Project</w:t>
      </w:r>
    </w:p>
    <w:p w:rsidR="00372CC4" w:rsidRPr="00E853E1" w:rsidRDefault="00372CC4" w:rsidP="00E853E1">
      <w:pPr>
        <w:rPr>
          <w:b/>
        </w:rPr>
      </w:pPr>
      <w:r>
        <w:rPr>
          <w:smallCaps/>
        </w:rPr>
        <w:t>T</w:t>
      </w:r>
      <w:r>
        <w:t>he basic part of the module can be extended further to use for different applications such as tracking of corporate employees especially those who work in night shift,</w:t>
      </w:r>
      <w:r w:rsidR="00513ACE">
        <w:t xml:space="preserve"> </w:t>
      </w:r>
      <w:r>
        <w:t>package delivery,</w:t>
      </w:r>
      <w:r w:rsidR="00513ACE">
        <w:t xml:space="preserve"> </w:t>
      </w:r>
      <w:r>
        <w:t>public bus tracking,</w:t>
      </w:r>
      <w:r w:rsidR="00513ACE">
        <w:t xml:space="preserve"> </w:t>
      </w:r>
      <w:r>
        <w:t>personal tracking etc.</w:t>
      </w:r>
    </w:p>
    <w:p w:rsidR="00234B0D" w:rsidRDefault="00234B0D" w:rsidP="00EE36C7">
      <w:pPr>
        <w:ind w:firstLine="0"/>
      </w:pPr>
    </w:p>
    <w:p w:rsidR="004119B9" w:rsidRDefault="004119B9" w:rsidP="00EE36C7">
      <w:pPr>
        <w:ind w:firstLine="0"/>
        <w:rPr>
          <w:b/>
          <w:smallCaps/>
        </w:rPr>
      </w:pPr>
    </w:p>
    <w:p w:rsidR="0015098D" w:rsidRDefault="0015098D" w:rsidP="00843E37">
      <w:pPr>
        <w:ind w:firstLine="0"/>
        <w:rPr>
          <w:b/>
          <w:smallCaps/>
          <w:sz w:val="28"/>
          <w:szCs w:val="28"/>
        </w:rPr>
      </w:pPr>
    </w:p>
    <w:p w:rsidR="00924A77" w:rsidRDefault="00924A77" w:rsidP="00843E37">
      <w:pPr>
        <w:ind w:firstLine="0"/>
        <w:rPr>
          <w:b/>
          <w:smallCaps/>
          <w:sz w:val="28"/>
          <w:szCs w:val="28"/>
        </w:rPr>
      </w:pPr>
    </w:p>
    <w:p w:rsidR="00D670A0" w:rsidRDefault="00D670A0" w:rsidP="00843E37">
      <w:pPr>
        <w:ind w:firstLine="0"/>
        <w:rPr>
          <w:b/>
          <w:smallCaps/>
          <w:sz w:val="28"/>
          <w:szCs w:val="28"/>
        </w:rPr>
      </w:pPr>
    </w:p>
    <w:p w:rsidR="00D670A0" w:rsidRDefault="00D670A0" w:rsidP="00843E37">
      <w:pPr>
        <w:ind w:firstLine="0"/>
        <w:rPr>
          <w:b/>
          <w:smallCaps/>
          <w:sz w:val="28"/>
          <w:szCs w:val="28"/>
        </w:rPr>
      </w:pPr>
    </w:p>
    <w:p w:rsidR="00D670A0" w:rsidRDefault="00D670A0"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3275F2" w:rsidRDefault="003275F2" w:rsidP="00843E37">
      <w:pPr>
        <w:ind w:firstLine="0"/>
        <w:rPr>
          <w:b/>
          <w:smallCaps/>
          <w:sz w:val="28"/>
          <w:szCs w:val="28"/>
        </w:rPr>
      </w:pPr>
    </w:p>
    <w:p w:rsidR="00D670A0" w:rsidRDefault="00D670A0" w:rsidP="00843E37">
      <w:pPr>
        <w:ind w:firstLine="0"/>
        <w:rPr>
          <w:b/>
          <w:smallCaps/>
          <w:sz w:val="28"/>
          <w:szCs w:val="28"/>
        </w:rPr>
      </w:pPr>
    </w:p>
    <w:p w:rsidR="00D670A0" w:rsidRDefault="00D670A0" w:rsidP="00843E37">
      <w:pPr>
        <w:ind w:firstLine="0"/>
        <w:rPr>
          <w:b/>
          <w:smallCaps/>
          <w:sz w:val="28"/>
          <w:szCs w:val="28"/>
        </w:rPr>
      </w:pPr>
    </w:p>
    <w:p w:rsidR="003275F2" w:rsidRDefault="003275F2" w:rsidP="00405D2D">
      <w:pPr>
        <w:ind w:firstLine="0"/>
        <w:rPr>
          <w:b/>
          <w:smallCaps/>
          <w:sz w:val="28"/>
          <w:szCs w:val="28"/>
        </w:rPr>
      </w:pPr>
    </w:p>
    <w:p w:rsidR="00053E71" w:rsidRDefault="00053E71" w:rsidP="00405D2D">
      <w:pPr>
        <w:ind w:firstLine="0"/>
        <w:rPr>
          <w:b/>
          <w:smallCaps/>
          <w:sz w:val="28"/>
          <w:szCs w:val="28"/>
        </w:rPr>
      </w:pPr>
    </w:p>
    <w:p w:rsidR="00A119C2" w:rsidRDefault="00A119C2" w:rsidP="00EE36C7">
      <w:pPr>
        <w:ind w:firstLine="0"/>
        <w:jc w:val="center"/>
        <w:rPr>
          <w:b/>
          <w:smallCaps/>
          <w:sz w:val="28"/>
          <w:szCs w:val="28"/>
        </w:rPr>
      </w:pPr>
      <w:r w:rsidRPr="00A119C2">
        <w:rPr>
          <w:b/>
          <w:smallCaps/>
          <w:sz w:val="28"/>
          <w:szCs w:val="28"/>
        </w:rPr>
        <w:lastRenderedPageBreak/>
        <w:t>CHAPTER 4</w:t>
      </w:r>
    </w:p>
    <w:p w:rsidR="007917D6" w:rsidRDefault="007917D6" w:rsidP="00EE36C7">
      <w:pPr>
        <w:ind w:firstLine="0"/>
        <w:jc w:val="center"/>
        <w:rPr>
          <w:smallCaps/>
        </w:rPr>
      </w:pPr>
      <w:r>
        <w:rPr>
          <w:b/>
          <w:smallCaps/>
          <w:sz w:val="28"/>
          <w:szCs w:val="28"/>
        </w:rPr>
        <w:t>SYSTEM DESIGN</w:t>
      </w:r>
    </w:p>
    <w:p w:rsidR="00EB3A81" w:rsidRDefault="00EB3A81" w:rsidP="00EE36C7">
      <w:pPr>
        <w:rPr>
          <w:b/>
          <w:smallCaps/>
        </w:rPr>
      </w:pPr>
    </w:p>
    <w:p w:rsidR="00BE3904" w:rsidRDefault="00BE3904" w:rsidP="00BE3904">
      <w:pPr>
        <w:ind w:firstLine="0"/>
        <w:rPr>
          <w:b/>
        </w:rPr>
      </w:pPr>
      <w:r w:rsidRPr="00BE3904">
        <w:rPr>
          <w:b/>
        </w:rPr>
        <w:t>4.1</w:t>
      </w:r>
      <w:r>
        <w:rPr>
          <w:b/>
        </w:rPr>
        <w:t xml:space="preserve"> SELECTION OF LIFE CYCLE MODEL</w:t>
      </w:r>
    </w:p>
    <w:p w:rsidR="00BE3904" w:rsidRDefault="00BE3904" w:rsidP="00BE3904">
      <w:pPr>
        <w:ind w:firstLine="0"/>
      </w:pPr>
      <w:r>
        <w:tab/>
        <w:t>Before actually starting with the description of the process model, it is worth answering the question, ‘Why Agile? Why XP?’</w:t>
      </w:r>
      <w:r w:rsidRPr="00BE3904">
        <w:rPr>
          <w:b/>
        </w:rPr>
        <w:t xml:space="preserve"> </w:t>
      </w:r>
      <w:r w:rsidRPr="00BE3904">
        <w:t>In a</w:t>
      </w:r>
      <w:r>
        <w:t xml:space="preserve"> simple words, agile philosophy encourages customers satisfaction and early incremental delivery of software engineering work; small highly motivated project teams; informal methods; minimal software engineering work products; and overall development simplicity. The agile development guidelines stress d</w:t>
      </w:r>
      <w:r w:rsidR="001F447E">
        <w:t xml:space="preserve">elivery and design, and active </w:t>
      </w:r>
      <w:r>
        <w:t>and continuous communication between developers and customers.</w:t>
      </w:r>
    </w:p>
    <w:p w:rsidR="00BE3904" w:rsidRPr="00BE3904" w:rsidRDefault="00BE3904" w:rsidP="00BE3904">
      <w:pPr>
        <w:ind w:firstLine="0"/>
      </w:pPr>
      <w:r>
        <w:tab/>
        <w:t>To answer ‘Why agile?’ consider the statement : It is difficult to predict in advance which software requirements will persist and which will change and in the world full of uncertainties, it is always impossible to plan in advance. One has to be adaptable and flexible enough to meet those uncertainties. It is here the answer</w:t>
      </w:r>
      <w:r w:rsidR="006642B2">
        <w:t xml:space="preserve"> to the question lies. Agile methodologies, at the bottom, accept that things always changes in this uncertain world and they made themselves lean and flexible yet not discouraging analysis and design completely but keeping under the check and instead focus on communication, simplicity, feedback, respect and courage. </w:t>
      </w:r>
      <w:r>
        <w:t xml:space="preserve"> </w:t>
      </w:r>
    </w:p>
    <w:p w:rsidR="003275F2" w:rsidRPr="006642B2" w:rsidRDefault="006642B2" w:rsidP="006642B2">
      <w:r>
        <w:rPr>
          <w:b/>
        </w:rPr>
        <w:tab/>
      </w:r>
      <w:r>
        <w:t>In conclusion, we choose Agile as a software development life cycle model</w:t>
      </w:r>
      <w:r w:rsidR="003C021B">
        <w:t>.</w:t>
      </w:r>
    </w:p>
    <w:p w:rsidR="00A02ECD" w:rsidRDefault="00A02ECD" w:rsidP="003275F2">
      <w:pPr>
        <w:ind w:firstLine="0"/>
        <w:rPr>
          <w:b/>
          <w:smallCaps/>
        </w:rPr>
      </w:pPr>
    </w:p>
    <w:p w:rsidR="003D61AF" w:rsidRPr="003D61AF" w:rsidRDefault="003D61AF" w:rsidP="003D61AF">
      <w:pPr>
        <w:rPr>
          <w:shd w:val="clear" w:color="auto" w:fill="FFFFFF"/>
        </w:rPr>
      </w:pPr>
      <w:r w:rsidRPr="003D61AF">
        <w:rPr>
          <w:shd w:val="clear" w:color="auto" w:fill="FFFFFF"/>
        </w:rPr>
        <w:t>The Agile software development life cycle is a set of methodologies as follows:</w:t>
      </w:r>
    </w:p>
    <w:p w:rsidR="00BB299B" w:rsidRDefault="000E35C6" w:rsidP="00BB299B">
      <w:pPr>
        <w:ind w:firstLine="0"/>
        <w:rPr>
          <w:shd w:val="clear" w:color="auto" w:fill="FFFFFF"/>
        </w:rPr>
      </w:pPr>
      <w:r>
        <w:rPr>
          <w:b/>
        </w:rPr>
        <w:t xml:space="preserve">4.1.1 </w:t>
      </w:r>
      <w:r w:rsidR="003D61AF" w:rsidRPr="003D61AF">
        <w:rPr>
          <w:b/>
        </w:rPr>
        <w:t>Scope</w:t>
      </w:r>
      <w:r w:rsidR="003D61AF">
        <w:rPr>
          <w:b/>
        </w:rPr>
        <w:t>:</w:t>
      </w:r>
      <w:r w:rsidR="003D61AF" w:rsidRPr="003D61AF">
        <w:rPr>
          <w:shd w:val="clear" w:color="auto" w:fill="FFFFFF"/>
        </w:rPr>
        <w:t xml:space="preserve"> </w:t>
      </w:r>
    </w:p>
    <w:p w:rsidR="003D61AF" w:rsidRPr="003D61AF" w:rsidRDefault="003D61AF" w:rsidP="00BB299B">
      <w:pPr>
        <w:rPr>
          <w:shd w:val="clear" w:color="auto" w:fill="FFFFFF"/>
        </w:rPr>
      </w:pPr>
      <w:r w:rsidRPr="003D61AF">
        <w:rPr>
          <w:shd w:val="clear" w:color="auto" w:fill="FFFFFF"/>
        </w:rPr>
        <w:t>The Agile software development life cycle recognizes the complexity of system development. The development process is inclusive of more than the traditional perspectives in Information Technology. This means adopting multiple plans and seeing how the processes can attain the full cycle of development. The multiple scope of the development cycle then expands as the plan progresses to being developed and being operational.</w:t>
      </w:r>
    </w:p>
    <w:p w:rsidR="003D61AF" w:rsidRDefault="003D61AF" w:rsidP="003D61AF">
      <w:pPr>
        <w:rPr>
          <w:b/>
        </w:rPr>
      </w:pPr>
    </w:p>
    <w:p w:rsidR="00BB299B" w:rsidRDefault="000E35C6" w:rsidP="00BB299B">
      <w:pPr>
        <w:ind w:firstLine="0"/>
        <w:rPr>
          <w:shd w:val="clear" w:color="auto" w:fill="FFFFFF"/>
        </w:rPr>
      </w:pPr>
      <w:r>
        <w:rPr>
          <w:b/>
        </w:rPr>
        <w:lastRenderedPageBreak/>
        <w:t xml:space="preserve">4.1.2 </w:t>
      </w:r>
      <w:r w:rsidR="003D61AF" w:rsidRPr="003D61AF">
        <w:rPr>
          <w:b/>
        </w:rPr>
        <w:t>Planning</w:t>
      </w:r>
      <w:r w:rsidR="003D61AF">
        <w:rPr>
          <w:b/>
        </w:rPr>
        <w:t>:</w:t>
      </w:r>
      <w:r w:rsidR="003D61AF" w:rsidRPr="003D61AF">
        <w:rPr>
          <w:shd w:val="clear" w:color="auto" w:fill="FFFFFF"/>
        </w:rPr>
        <w:t xml:space="preserve"> </w:t>
      </w:r>
    </w:p>
    <w:p w:rsidR="003D61AF" w:rsidRPr="003D61AF" w:rsidRDefault="003D61AF" w:rsidP="00BB299B">
      <w:pPr>
        <w:rPr>
          <w:shd w:val="clear" w:color="auto" w:fill="FFFFFF"/>
        </w:rPr>
      </w:pPr>
      <w:r w:rsidRPr="003D61AF">
        <w:rPr>
          <w:shd w:val="clear" w:color="auto" w:fill="FFFFFF"/>
        </w:rPr>
        <w:t>The planning stage of the Agile software development life cycle involves the following considerations: specifying the opportunity available at hand, strategizing, and feasibility. The goal of the planning stage is to determine development potentials.</w:t>
      </w:r>
    </w:p>
    <w:p w:rsidR="00BB299B" w:rsidRDefault="00BB299B" w:rsidP="00BB299B">
      <w:pPr>
        <w:ind w:firstLine="0"/>
        <w:rPr>
          <w:b/>
        </w:rPr>
      </w:pPr>
    </w:p>
    <w:p w:rsidR="00BB299B" w:rsidRDefault="000E35C6" w:rsidP="00BB299B">
      <w:pPr>
        <w:ind w:firstLine="0"/>
        <w:rPr>
          <w:shd w:val="clear" w:color="auto" w:fill="FFFFFF"/>
        </w:rPr>
      </w:pPr>
      <w:r>
        <w:rPr>
          <w:b/>
        </w:rPr>
        <w:t xml:space="preserve">4.1.3 </w:t>
      </w:r>
      <w:r w:rsidR="003D61AF" w:rsidRPr="00BB299B">
        <w:rPr>
          <w:b/>
        </w:rPr>
        <w:t>Initiation</w:t>
      </w:r>
      <w:r w:rsidR="00BB299B">
        <w:rPr>
          <w:b/>
        </w:rPr>
        <w:t>:</w:t>
      </w:r>
      <w:r w:rsidR="003D61AF" w:rsidRPr="003D61AF">
        <w:rPr>
          <w:shd w:val="clear" w:color="auto" w:fill="FFFFFF"/>
        </w:rPr>
        <w:t xml:space="preserve"> </w:t>
      </w:r>
    </w:p>
    <w:p w:rsidR="003D61AF" w:rsidRPr="003D61AF" w:rsidRDefault="003D61AF" w:rsidP="00BB299B">
      <w:pPr>
        <w:rPr>
          <w:shd w:val="clear" w:color="auto" w:fill="FFFFFF"/>
        </w:rPr>
      </w:pPr>
      <w:r w:rsidRPr="003D61AF">
        <w:rPr>
          <w:shd w:val="clear" w:color="auto" w:fill="FFFFFF"/>
        </w:rPr>
        <w:t>The actual field work starts on this state. It involves funding, seeking for stakeholder support, determining the scope of the project, team building and environment set up, project estimation, and establishing an operational development model.</w:t>
      </w:r>
    </w:p>
    <w:p w:rsidR="00BB299B" w:rsidRDefault="00BB299B" w:rsidP="00BB299B">
      <w:pPr>
        <w:ind w:firstLine="0"/>
        <w:rPr>
          <w:b/>
        </w:rPr>
      </w:pPr>
    </w:p>
    <w:p w:rsidR="00BB299B" w:rsidRDefault="000E35C6" w:rsidP="00BB299B">
      <w:pPr>
        <w:ind w:firstLine="0"/>
        <w:rPr>
          <w:shd w:val="clear" w:color="auto" w:fill="FFFFFF"/>
        </w:rPr>
      </w:pPr>
      <w:r>
        <w:rPr>
          <w:b/>
        </w:rPr>
        <w:t xml:space="preserve">4.1.4 </w:t>
      </w:r>
      <w:r w:rsidR="003D61AF" w:rsidRPr="00BB299B">
        <w:rPr>
          <w:b/>
        </w:rPr>
        <w:t>Construction Iterations</w:t>
      </w:r>
      <w:r w:rsidR="00BB299B">
        <w:rPr>
          <w:b/>
        </w:rPr>
        <w:t>:</w:t>
      </w:r>
      <w:r w:rsidR="003D61AF" w:rsidRPr="003D61AF">
        <w:rPr>
          <w:shd w:val="clear" w:color="auto" w:fill="FFFFFF"/>
        </w:rPr>
        <w:t xml:space="preserve"> </w:t>
      </w:r>
    </w:p>
    <w:p w:rsidR="003D61AF" w:rsidRPr="003D61AF" w:rsidRDefault="003D61AF" w:rsidP="00BB299B">
      <w:pPr>
        <w:rPr>
          <w:shd w:val="clear" w:color="auto" w:fill="FFFFFF"/>
        </w:rPr>
      </w:pPr>
      <w:r w:rsidRPr="003D61AF">
        <w:rPr>
          <w:shd w:val="clear" w:color="auto" w:fill="FFFFFF"/>
        </w:rPr>
        <w:t>This step in the Agile software development life cycle involves arriving at quality software output. It involves analytical and repetitive work to determine viability in preparation for production.</w:t>
      </w:r>
    </w:p>
    <w:p w:rsidR="00BB299B" w:rsidRDefault="00BB299B" w:rsidP="00BB299B">
      <w:pPr>
        <w:ind w:firstLine="0"/>
        <w:rPr>
          <w:b/>
        </w:rPr>
      </w:pPr>
    </w:p>
    <w:p w:rsidR="00BB299B" w:rsidRDefault="000E35C6" w:rsidP="00BB299B">
      <w:pPr>
        <w:ind w:firstLine="0"/>
        <w:rPr>
          <w:shd w:val="clear" w:color="auto" w:fill="FFFFFF"/>
        </w:rPr>
      </w:pPr>
      <w:r>
        <w:rPr>
          <w:b/>
        </w:rPr>
        <w:t xml:space="preserve">4.1.5 </w:t>
      </w:r>
      <w:r w:rsidR="003D61AF" w:rsidRPr="00BB299B">
        <w:rPr>
          <w:b/>
        </w:rPr>
        <w:t>Release Iterations</w:t>
      </w:r>
      <w:r w:rsidR="00BB299B">
        <w:rPr>
          <w:b/>
        </w:rPr>
        <w:t>:</w:t>
      </w:r>
      <w:r w:rsidR="003D61AF" w:rsidRPr="003D61AF">
        <w:rPr>
          <w:shd w:val="clear" w:color="auto" w:fill="FFFFFF"/>
        </w:rPr>
        <w:t xml:space="preserve"> </w:t>
      </w:r>
    </w:p>
    <w:p w:rsidR="003D61AF" w:rsidRPr="003D61AF" w:rsidRDefault="003D61AF" w:rsidP="00BB299B">
      <w:pPr>
        <w:rPr>
          <w:shd w:val="clear" w:color="auto" w:fill="FFFFFF"/>
        </w:rPr>
      </w:pPr>
      <w:r w:rsidRPr="003D61AF">
        <w:rPr>
          <w:shd w:val="clear" w:color="auto" w:fill="FFFFFF"/>
        </w:rPr>
        <w:t>This stage in the Agile software development life cycle involves final output testing, defect-finding steps and improvement measures, documentation, training for both users and support teams and dispatch or endorsement to production.</w:t>
      </w:r>
    </w:p>
    <w:p w:rsidR="00D8556A" w:rsidRDefault="00D8556A" w:rsidP="00D8556A">
      <w:pPr>
        <w:ind w:firstLine="0"/>
        <w:rPr>
          <w:b/>
        </w:rPr>
      </w:pPr>
    </w:p>
    <w:p w:rsidR="00D8556A" w:rsidRDefault="000E35C6" w:rsidP="00D8556A">
      <w:pPr>
        <w:ind w:firstLine="0"/>
        <w:rPr>
          <w:shd w:val="clear" w:color="auto" w:fill="FFFFFF"/>
        </w:rPr>
      </w:pPr>
      <w:r>
        <w:rPr>
          <w:b/>
        </w:rPr>
        <w:t xml:space="preserve">4.1.6 </w:t>
      </w:r>
      <w:r w:rsidR="003D61AF" w:rsidRPr="00BB299B">
        <w:rPr>
          <w:b/>
        </w:rPr>
        <w:t>Production</w:t>
      </w:r>
      <w:r w:rsidR="00BB299B">
        <w:rPr>
          <w:b/>
        </w:rPr>
        <w:t>:</w:t>
      </w:r>
      <w:r w:rsidR="003D61AF" w:rsidRPr="003D61AF">
        <w:rPr>
          <w:shd w:val="clear" w:color="auto" w:fill="FFFFFF"/>
        </w:rPr>
        <w:t xml:space="preserve"> </w:t>
      </w:r>
    </w:p>
    <w:p w:rsidR="003D61AF" w:rsidRPr="003D61AF" w:rsidRDefault="003D61AF" w:rsidP="00D8556A">
      <w:pPr>
        <w:rPr>
          <w:shd w:val="clear" w:color="auto" w:fill="FFFFFF"/>
        </w:rPr>
      </w:pPr>
      <w:r w:rsidRPr="003D61AF">
        <w:rPr>
          <w:shd w:val="clear" w:color="auto" w:fill="FFFFFF"/>
        </w:rPr>
        <w:t>This means manufacturing the systems and taking steps to effectively launch it in the market and ensuring that the system will be used. Opportunities for releasing enhanced system versions may be seen.</w:t>
      </w:r>
    </w:p>
    <w:p w:rsidR="00686916" w:rsidRDefault="00686916" w:rsidP="00932821">
      <w:pPr>
        <w:ind w:firstLine="0"/>
        <w:rPr>
          <w:b/>
        </w:rPr>
      </w:pPr>
    </w:p>
    <w:p w:rsidR="00932821" w:rsidRDefault="00D504C4" w:rsidP="00932821">
      <w:pPr>
        <w:ind w:firstLine="0"/>
        <w:rPr>
          <w:shd w:val="clear" w:color="auto" w:fill="FFFFFF"/>
        </w:rPr>
      </w:pPr>
      <w:r>
        <w:rPr>
          <w:b/>
        </w:rPr>
        <w:t xml:space="preserve">4.1.7 </w:t>
      </w:r>
      <w:r w:rsidR="003D61AF" w:rsidRPr="00BB299B">
        <w:rPr>
          <w:b/>
        </w:rPr>
        <w:t>Retirement</w:t>
      </w:r>
      <w:r w:rsidR="00BB299B">
        <w:rPr>
          <w:b/>
        </w:rPr>
        <w:t>:</w:t>
      </w:r>
      <w:r w:rsidR="003D61AF" w:rsidRPr="003D61AF">
        <w:rPr>
          <w:shd w:val="clear" w:color="auto" w:fill="FFFFFF"/>
        </w:rPr>
        <w:t xml:space="preserve"> </w:t>
      </w:r>
    </w:p>
    <w:p w:rsidR="003D61AF" w:rsidRPr="003D61AF" w:rsidRDefault="003D61AF" w:rsidP="00932821">
      <w:pPr>
        <w:rPr>
          <w:shd w:val="clear" w:color="auto" w:fill="FFFFFF"/>
        </w:rPr>
      </w:pPr>
      <w:r w:rsidRPr="003D61AF">
        <w:rPr>
          <w:shd w:val="clear" w:color="auto" w:fill="FFFFFF"/>
        </w:rPr>
        <w:t>This is the part in the Agile software development life cycle where a part of the system or the entire system is going to be pulled from production. Several and complementary reasons for this happening may be system replacement, being outdated and redundancy.</w:t>
      </w:r>
    </w:p>
    <w:p w:rsidR="003C021B" w:rsidRDefault="003C021B" w:rsidP="003C021B">
      <w:pPr>
        <w:ind w:firstLine="0"/>
        <w:rPr>
          <w:rFonts w:ascii="Tahoma" w:hAnsi="Tahoma" w:cs="Tahoma"/>
          <w:color w:val="787878"/>
          <w:sz w:val="18"/>
          <w:szCs w:val="18"/>
          <w:shd w:val="clear" w:color="auto" w:fill="FFFFFF"/>
        </w:rPr>
      </w:pPr>
    </w:p>
    <w:p w:rsidR="003C021B" w:rsidRDefault="003C021B" w:rsidP="003C021B">
      <w:pPr>
        <w:ind w:firstLine="0"/>
        <w:rPr>
          <w:rFonts w:ascii="Tahoma" w:hAnsi="Tahoma" w:cs="Tahoma"/>
          <w:color w:val="787878"/>
          <w:sz w:val="18"/>
          <w:szCs w:val="18"/>
          <w:shd w:val="clear" w:color="auto" w:fill="FFFFFF"/>
        </w:rPr>
      </w:pPr>
    </w:p>
    <w:p w:rsidR="003C021B" w:rsidRDefault="003C021B" w:rsidP="003C021B">
      <w:pPr>
        <w:ind w:firstLine="0"/>
      </w:pPr>
      <w:r>
        <w:lastRenderedPageBreak/>
        <w:t>The outline of the model is outlined in next figure (Figure 4.1).</w:t>
      </w:r>
    </w:p>
    <w:p w:rsidR="00F34E8A" w:rsidRDefault="00F34E8A" w:rsidP="003C021B">
      <w:pPr>
        <w:ind w:firstLine="0"/>
      </w:pPr>
    </w:p>
    <w:p w:rsidR="00F34E8A" w:rsidRPr="006642B2" w:rsidRDefault="00F34E8A" w:rsidP="003C021B">
      <w:pPr>
        <w:ind w:firstLine="0"/>
      </w:pPr>
    </w:p>
    <w:p w:rsidR="003D61AF" w:rsidRDefault="003D61AF" w:rsidP="003275F2">
      <w:pPr>
        <w:ind w:firstLine="0"/>
        <w:rPr>
          <w:b/>
          <w:smallCaps/>
        </w:rPr>
      </w:pPr>
    </w:p>
    <w:p w:rsidR="00A02ECD" w:rsidRDefault="00A02ECD" w:rsidP="003275F2">
      <w:pPr>
        <w:ind w:firstLine="0"/>
        <w:rPr>
          <w:b/>
          <w:smallCaps/>
        </w:rPr>
      </w:pPr>
      <w:r>
        <w:rPr>
          <w:b/>
          <w:smallCaps/>
          <w:noProof/>
        </w:rPr>
        <w:drawing>
          <wp:inline distT="0" distB="0" distL="0" distR="0">
            <wp:extent cx="5267325" cy="4219575"/>
            <wp:effectExtent l="0" t="0" r="9525" b="9525"/>
            <wp:docPr id="9" name="Picture 9" descr="C:\Users\Sourabh\Pictures\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bh\Pictures\flow-char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02ECD" w:rsidRDefault="00A02ECD" w:rsidP="00A02ECD">
      <w:pPr>
        <w:pStyle w:val="ListParagraph"/>
        <w:spacing w:after="200"/>
        <w:ind w:left="0" w:firstLine="0"/>
        <w:jc w:val="center"/>
        <w:rPr>
          <w:sz w:val="20"/>
          <w:szCs w:val="20"/>
        </w:rPr>
      </w:pPr>
      <w:r>
        <w:rPr>
          <w:sz w:val="20"/>
          <w:szCs w:val="20"/>
        </w:rPr>
        <w:t>Fig 4.1: Agile Methodology (SDLC)</w:t>
      </w:r>
    </w:p>
    <w:p w:rsidR="00A02ECD" w:rsidRDefault="00A02ECD" w:rsidP="003275F2">
      <w:pPr>
        <w:ind w:firstLine="0"/>
        <w:rPr>
          <w:b/>
          <w:smallCaps/>
        </w:rPr>
      </w:pPr>
    </w:p>
    <w:p w:rsidR="00A3308A" w:rsidRDefault="004650EF" w:rsidP="003275F2">
      <w:pPr>
        <w:ind w:firstLine="0"/>
        <w:rPr>
          <w:b/>
          <w:smallCaps/>
        </w:rPr>
      </w:pPr>
      <w:r>
        <w:rPr>
          <w:b/>
          <w:smallCaps/>
        </w:rPr>
        <w:softHyphen/>
      </w:r>
      <w:r>
        <w:rPr>
          <w:b/>
          <w:smallCaps/>
        </w:rPr>
        <w:softHyphen/>
      </w:r>
      <w:r>
        <w:rPr>
          <w:b/>
          <w:smallCaps/>
        </w:rPr>
        <w:softHyphen/>
      </w:r>
      <w:r>
        <w:rPr>
          <w:b/>
          <w:smallCaps/>
        </w:rPr>
        <w:softHyphen/>
      </w:r>
      <w:r>
        <w:rPr>
          <w:b/>
          <w:smallCaps/>
        </w:rPr>
        <w:softHyphen/>
      </w:r>
      <w:r>
        <w:rPr>
          <w:b/>
          <w:smallCaps/>
        </w:rPr>
        <w:softHyphen/>
      </w:r>
      <w:r>
        <w:rPr>
          <w:b/>
          <w:smallCaps/>
        </w:rPr>
        <w:softHyphen/>
      </w:r>
      <w:r>
        <w:rPr>
          <w:b/>
          <w:smallCaps/>
        </w:rPr>
        <w:softHyphen/>
      </w:r>
    </w:p>
    <w:p w:rsidR="003D61AF" w:rsidRDefault="003D61AF" w:rsidP="003275F2">
      <w:pPr>
        <w:ind w:firstLine="0"/>
        <w:rPr>
          <w:b/>
          <w:smallCaps/>
        </w:rPr>
      </w:pPr>
    </w:p>
    <w:p w:rsidR="00A3308A" w:rsidRDefault="00A3308A" w:rsidP="003275F2">
      <w:pPr>
        <w:ind w:firstLine="0"/>
        <w:rPr>
          <w:b/>
          <w:smallCaps/>
        </w:rPr>
      </w:pPr>
    </w:p>
    <w:p w:rsidR="00DA3C6E" w:rsidRDefault="00DA3C6E" w:rsidP="003275F2">
      <w:pPr>
        <w:ind w:firstLine="0"/>
        <w:rPr>
          <w:b/>
          <w:smallCaps/>
        </w:rPr>
      </w:pPr>
    </w:p>
    <w:p w:rsidR="00DA3C6E" w:rsidRDefault="00DA3C6E" w:rsidP="003275F2">
      <w:pPr>
        <w:ind w:firstLine="0"/>
        <w:rPr>
          <w:b/>
          <w:smallCaps/>
        </w:rPr>
      </w:pPr>
    </w:p>
    <w:p w:rsidR="00DA3C6E" w:rsidRDefault="00DA3C6E" w:rsidP="003275F2">
      <w:pPr>
        <w:ind w:firstLine="0"/>
        <w:rPr>
          <w:b/>
          <w:smallCaps/>
        </w:rPr>
      </w:pPr>
    </w:p>
    <w:p w:rsidR="00DA3C6E" w:rsidRDefault="00DA3C6E" w:rsidP="003275F2">
      <w:pPr>
        <w:ind w:firstLine="0"/>
        <w:rPr>
          <w:b/>
          <w:smallCaps/>
        </w:rPr>
      </w:pPr>
    </w:p>
    <w:p w:rsidR="00DA3C6E" w:rsidRDefault="00DA3C6E" w:rsidP="003275F2">
      <w:pPr>
        <w:ind w:firstLine="0"/>
        <w:rPr>
          <w:b/>
          <w:smallCaps/>
        </w:rPr>
      </w:pPr>
    </w:p>
    <w:p w:rsidR="00DA3C6E" w:rsidRDefault="00DA3C6E" w:rsidP="003275F2">
      <w:pPr>
        <w:ind w:firstLine="0"/>
        <w:rPr>
          <w:b/>
          <w:smallCaps/>
        </w:rPr>
      </w:pPr>
    </w:p>
    <w:p w:rsidR="008E4853" w:rsidRDefault="008E4853" w:rsidP="003275F2">
      <w:pPr>
        <w:ind w:firstLine="0"/>
        <w:rPr>
          <w:b/>
          <w:smallCaps/>
        </w:rPr>
      </w:pPr>
    </w:p>
    <w:p w:rsidR="003275F2" w:rsidRDefault="00BE3904" w:rsidP="003275F2">
      <w:pPr>
        <w:ind w:firstLine="0"/>
        <w:rPr>
          <w:b/>
          <w:smallCaps/>
        </w:rPr>
      </w:pPr>
      <w:r>
        <w:rPr>
          <w:b/>
          <w:smallCaps/>
        </w:rPr>
        <w:lastRenderedPageBreak/>
        <w:t>4.2</w:t>
      </w:r>
      <w:r w:rsidR="003275F2">
        <w:rPr>
          <w:b/>
          <w:smallCaps/>
        </w:rPr>
        <w:t xml:space="preserve"> SYSTEM IMPLEMENTATION PLAN</w:t>
      </w:r>
    </w:p>
    <w:p w:rsidR="003275F2" w:rsidRDefault="003275F2" w:rsidP="003275F2">
      <w:pPr>
        <w:rPr>
          <w:b/>
          <w:smallCaps/>
        </w:rPr>
      </w:pPr>
    </w:p>
    <w:p w:rsidR="003275F2" w:rsidRPr="007270D4" w:rsidRDefault="00630F1B" w:rsidP="003275F2">
      <w:pPr>
        <w:rPr>
          <w:b/>
          <w:smallCaps/>
        </w:rPr>
      </w:pPr>
      <w:r>
        <w:rPr>
          <w:b/>
          <w:smallCaps/>
          <w:noProof/>
        </w:rPr>
        <w:drawing>
          <wp:inline distT="0" distB="0" distL="0" distR="0">
            <wp:extent cx="5267325" cy="5191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5191125"/>
                    </a:xfrm>
                    <a:prstGeom prst="rect">
                      <a:avLst/>
                    </a:prstGeom>
                    <a:noFill/>
                    <a:ln>
                      <a:noFill/>
                    </a:ln>
                  </pic:spPr>
                </pic:pic>
              </a:graphicData>
            </a:graphic>
          </wp:inline>
        </w:drawing>
      </w:r>
    </w:p>
    <w:p w:rsidR="003275F2" w:rsidRPr="00E67BC2" w:rsidRDefault="00F34E8A" w:rsidP="003275F2">
      <w:pPr>
        <w:jc w:val="center"/>
        <w:rPr>
          <w:sz w:val="20"/>
          <w:szCs w:val="20"/>
        </w:rPr>
      </w:pPr>
      <w:r>
        <w:rPr>
          <w:sz w:val="20"/>
          <w:szCs w:val="20"/>
        </w:rPr>
        <w:t>Fig 4.2</w:t>
      </w:r>
      <w:r w:rsidR="003275F2" w:rsidRPr="00E67BC2">
        <w:rPr>
          <w:sz w:val="20"/>
          <w:szCs w:val="20"/>
        </w:rPr>
        <w:t>:  T</w:t>
      </w:r>
      <w:r w:rsidR="003275F2">
        <w:rPr>
          <w:sz w:val="20"/>
          <w:szCs w:val="20"/>
        </w:rPr>
        <w:t xml:space="preserve">imeline </w:t>
      </w:r>
      <w:r w:rsidR="003275F2" w:rsidRPr="00E67BC2">
        <w:rPr>
          <w:sz w:val="20"/>
          <w:szCs w:val="20"/>
        </w:rPr>
        <w:t>chart</w:t>
      </w:r>
    </w:p>
    <w:p w:rsidR="003275F2" w:rsidRDefault="003275F2" w:rsidP="003275F2">
      <w:pPr>
        <w:rPr>
          <w:smallCaps/>
          <w:sz w:val="20"/>
          <w:szCs w:val="20"/>
        </w:rPr>
      </w:pPr>
    </w:p>
    <w:p w:rsidR="003275F2" w:rsidRDefault="003275F2" w:rsidP="003275F2">
      <w:pPr>
        <w:rPr>
          <w:smallCaps/>
          <w:sz w:val="20"/>
          <w:szCs w:val="20"/>
        </w:rPr>
      </w:pPr>
    </w:p>
    <w:p w:rsidR="00A3308A" w:rsidRDefault="00A3308A" w:rsidP="003275F2">
      <w:pPr>
        <w:rPr>
          <w:smallCaps/>
          <w:sz w:val="20"/>
          <w:szCs w:val="20"/>
        </w:rPr>
      </w:pPr>
    </w:p>
    <w:p w:rsidR="00A3308A" w:rsidRDefault="00A3308A" w:rsidP="003275F2">
      <w:pPr>
        <w:rPr>
          <w:smallCaps/>
          <w:sz w:val="20"/>
          <w:szCs w:val="20"/>
        </w:rPr>
      </w:pPr>
    </w:p>
    <w:p w:rsidR="00A3308A" w:rsidRDefault="00A3308A" w:rsidP="003275F2">
      <w:pPr>
        <w:rPr>
          <w:smallCaps/>
          <w:sz w:val="20"/>
          <w:szCs w:val="20"/>
        </w:rPr>
      </w:pPr>
    </w:p>
    <w:p w:rsidR="00EB3A81" w:rsidRDefault="00EB3A81" w:rsidP="00EE36C7">
      <w:pPr>
        <w:rPr>
          <w:b/>
          <w:smallCaps/>
        </w:rPr>
      </w:pPr>
    </w:p>
    <w:p w:rsidR="00A955B6" w:rsidRDefault="00A955B6" w:rsidP="004119B9">
      <w:pPr>
        <w:ind w:firstLine="0"/>
        <w:rPr>
          <w:b/>
          <w:smallCaps/>
        </w:rPr>
      </w:pPr>
    </w:p>
    <w:p w:rsidR="00A955B6" w:rsidRDefault="00A955B6" w:rsidP="004119B9">
      <w:pPr>
        <w:ind w:firstLine="0"/>
        <w:rPr>
          <w:b/>
          <w:smallCaps/>
        </w:rPr>
      </w:pPr>
    </w:p>
    <w:p w:rsidR="00A955B6" w:rsidRDefault="00A955B6" w:rsidP="004119B9">
      <w:pPr>
        <w:ind w:firstLine="0"/>
        <w:rPr>
          <w:b/>
          <w:smallCaps/>
        </w:rPr>
      </w:pPr>
    </w:p>
    <w:p w:rsidR="00E41398" w:rsidRDefault="00E41398" w:rsidP="004119B9">
      <w:pPr>
        <w:ind w:firstLine="0"/>
        <w:rPr>
          <w:b/>
          <w:smallCaps/>
        </w:rPr>
      </w:pPr>
    </w:p>
    <w:p w:rsidR="004119B9" w:rsidRPr="00EA3676" w:rsidRDefault="003275F2" w:rsidP="004119B9">
      <w:pPr>
        <w:ind w:firstLine="0"/>
        <w:rPr>
          <w:b/>
          <w:smallCaps/>
        </w:rPr>
      </w:pPr>
      <w:r>
        <w:rPr>
          <w:b/>
          <w:smallCaps/>
        </w:rPr>
        <w:lastRenderedPageBreak/>
        <w:t>4.</w:t>
      </w:r>
      <w:r w:rsidR="00D75D4D">
        <w:rPr>
          <w:b/>
          <w:smallCaps/>
        </w:rPr>
        <w:t>3</w:t>
      </w:r>
      <w:r w:rsidR="004119B9">
        <w:rPr>
          <w:b/>
        </w:rPr>
        <w:t xml:space="preserve"> Data Flow D</w:t>
      </w:r>
      <w:r w:rsidR="004119B9" w:rsidRPr="00EA3676">
        <w:rPr>
          <w:b/>
        </w:rPr>
        <w:t>iagram</w:t>
      </w:r>
    </w:p>
    <w:p w:rsidR="004119B9" w:rsidRDefault="004119B9" w:rsidP="004119B9">
      <w:pPr>
        <w:jc w:val="center"/>
        <w:rPr>
          <w:b/>
          <w:smallCaps/>
        </w:rPr>
      </w:pPr>
    </w:p>
    <w:p w:rsidR="004119B9" w:rsidRDefault="004119B9" w:rsidP="004119B9">
      <w:pPr>
        <w:jc w:val="center"/>
      </w:pPr>
      <w:r>
        <w:rPr>
          <w:noProof/>
        </w:rPr>
        <w:drawing>
          <wp:inline distT="0" distB="0" distL="0" distR="0" wp14:anchorId="69A77768" wp14:editId="589CB256">
            <wp:extent cx="526732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r w:rsidR="00390577">
        <w:t>Fig 4.3</w:t>
      </w:r>
      <w:r w:rsidR="00EA29C3">
        <w:t>.1</w:t>
      </w:r>
      <w:r>
        <w:t>: D</w:t>
      </w:r>
      <w:r w:rsidRPr="001138B2">
        <w:t>ata flow-0 level</w:t>
      </w:r>
    </w:p>
    <w:p w:rsidR="004119B9" w:rsidRDefault="004119B9" w:rsidP="004119B9">
      <w:pPr>
        <w:jc w:val="center"/>
        <w:rPr>
          <w:b/>
          <w:smallCaps/>
        </w:rPr>
      </w:pPr>
    </w:p>
    <w:p w:rsidR="004119B9" w:rsidRDefault="004119B9" w:rsidP="004119B9">
      <w:pPr>
        <w:jc w:val="center"/>
        <w:rPr>
          <w:b/>
          <w:smallCaps/>
        </w:rPr>
      </w:pPr>
      <w:r>
        <w:rPr>
          <w:b/>
          <w:smallCaps/>
          <w:noProof/>
        </w:rPr>
        <w:drawing>
          <wp:inline distT="0" distB="0" distL="0" distR="0" wp14:anchorId="0E727A1E" wp14:editId="58C38173">
            <wp:extent cx="4391025" cy="4438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4438650"/>
                    </a:xfrm>
                    <a:prstGeom prst="rect">
                      <a:avLst/>
                    </a:prstGeom>
                    <a:noFill/>
                    <a:ln>
                      <a:noFill/>
                    </a:ln>
                  </pic:spPr>
                </pic:pic>
              </a:graphicData>
            </a:graphic>
          </wp:inline>
        </w:drawing>
      </w:r>
    </w:p>
    <w:p w:rsidR="004119B9" w:rsidRDefault="00EA29C3" w:rsidP="004119B9">
      <w:pPr>
        <w:jc w:val="center"/>
      </w:pPr>
      <w:r>
        <w:lastRenderedPageBreak/>
        <w:t>Fig 4.3.2</w:t>
      </w:r>
      <w:r w:rsidR="004119B9">
        <w:t>: Data flow-1 level</w:t>
      </w:r>
    </w:p>
    <w:p w:rsidR="004119B9" w:rsidRDefault="004119B9" w:rsidP="004119B9">
      <w:pPr>
        <w:jc w:val="center"/>
        <w:rPr>
          <w:b/>
          <w:smallCaps/>
        </w:rPr>
      </w:pPr>
    </w:p>
    <w:p w:rsidR="004119B9" w:rsidRDefault="004119B9" w:rsidP="004119B9">
      <w:pPr>
        <w:ind w:firstLine="0"/>
        <w:rPr>
          <w:b/>
          <w:smallCaps/>
        </w:rPr>
      </w:pPr>
    </w:p>
    <w:p w:rsidR="004119B9" w:rsidRDefault="004119B9" w:rsidP="004119B9">
      <w:pPr>
        <w:jc w:val="center"/>
        <w:rPr>
          <w:b/>
          <w:smallCaps/>
        </w:rPr>
      </w:pPr>
      <w:r>
        <w:rPr>
          <w:b/>
          <w:smallCaps/>
          <w:noProof/>
        </w:rPr>
        <w:drawing>
          <wp:inline distT="0" distB="0" distL="0" distR="0" wp14:anchorId="5F4A0D97" wp14:editId="36F83A84">
            <wp:extent cx="5276850"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800350"/>
                    </a:xfrm>
                    <a:prstGeom prst="rect">
                      <a:avLst/>
                    </a:prstGeom>
                    <a:noFill/>
                    <a:ln>
                      <a:noFill/>
                    </a:ln>
                  </pic:spPr>
                </pic:pic>
              </a:graphicData>
            </a:graphic>
          </wp:inline>
        </w:drawing>
      </w:r>
    </w:p>
    <w:p w:rsidR="00E02C2C" w:rsidRDefault="00EA29C3" w:rsidP="00E02C2C">
      <w:pPr>
        <w:jc w:val="center"/>
        <w:rPr>
          <w:sz w:val="20"/>
          <w:szCs w:val="20"/>
        </w:rPr>
      </w:pPr>
      <w:r>
        <w:rPr>
          <w:sz w:val="20"/>
          <w:szCs w:val="20"/>
        </w:rPr>
        <w:t>Fig 4.3.3</w:t>
      </w:r>
      <w:r w:rsidR="004119B9" w:rsidRPr="00EF4E71">
        <w:rPr>
          <w:sz w:val="20"/>
          <w:szCs w:val="20"/>
        </w:rPr>
        <w:t>: Data flow -2 levels</w:t>
      </w: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73349B" w:rsidRDefault="0073349B" w:rsidP="00E02C2C">
      <w:pPr>
        <w:ind w:firstLine="0"/>
        <w:rPr>
          <w:b/>
          <w:smallCaps/>
        </w:rPr>
      </w:pPr>
    </w:p>
    <w:p w:rsidR="004119B9" w:rsidRPr="002A27F3" w:rsidRDefault="00D75D4D" w:rsidP="00E02C2C">
      <w:pPr>
        <w:ind w:firstLine="0"/>
        <w:rPr>
          <w:sz w:val="20"/>
          <w:szCs w:val="20"/>
        </w:rPr>
      </w:pPr>
      <w:r>
        <w:rPr>
          <w:b/>
          <w:smallCaps/>
        </w:rPr>
        <w:lastRenderedPageBreak/>
        <w:t>4.4</w:t>
      </w:r>
      <w:r w:rsidR="004119B9">
        <w:rPr>
          <w:b/>
          <w:smallCaps/>
        </w:rPr>
        <w:t xml:space="preserve"> </w:t>
      </w:r>
      <w:r w:rsidR="004119B9">
        <w:rPr>
          <w:b/>
        </w:rPr>
        <w:t>Class D</w:t>
      </w:r>
      <w:r w:rsidR="004119B9" w:rsidRPr="009E1EE5">
        <w:rPr>
          <w:b/>
        </w:rPr>
        <w:t>iagram</w:t>
      </w:r>
    </w:p>
    <w:p w:rsidR="004119B9" w:rsidRDefault="004119B9" w:rsidP="004119B9">
      <w:pPr>
        <w:ind w:firstLine="0"/>
        <w:rPr>
          <w:b/>
        </w:rPr>
      </w:pPr>
      <w:r>
        <w:rPr>
          <w:b/>
          <w:smallCaps/>
          <w:noProof/>
        </w:rPr>
        <w:drawing>
          <wp:anchor distT="0" distB="0" distL="114300" distR="114300" simplePos="0" relativeHeight="251664384" behindDoc="0" locked="0" layoutInCell="1" allowOverlap="1" wp14:anchorId="6BE99991" wp14:editId="7BB531AE">
            <wp:simplePos x="1828800" y="1655445"/>
            <wp:positionH relativeFrom="page">
              <wp:align>center</wp:align>
            </wp:positionH>
            <wp:positionV relativeFrom="paragraph">
              <wp:posOffset>0</wp:posOffset>
            </wp:positionV>
            <wp:extent cx="5737860" cy="5133340"/>
            <wp:effectExtent l="0" t="0" r="0" b="0"/>
            <wp:wrapSquare wrapText="bothSides"/>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860" cy="513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19B9" w:rsidRPr="003B24A4" w:rsidRDefault="004119B9" w:rsidP="004119B9">
      <w:pPr>
        <w:jc w:val="center"/>
        <w:rPr>
          <w:sz w:val="20"/>
          <w:szCs w:val="20"/>
        </w:rPr>
      </w:pPr>
      <w:r w:rsidRPr="003B24A4">
        <w:rPr>
          <w:sz w:val="20"/>
          <w:szCs w:val="20"/>
        </w:rPr>
        <w:t>Fi</w:t>
      </w:r>
      <w:r w:rsidR="00BF6184">
        <w:rPr>
          <w:sz w:val="20"/>
          <w:szCs w:val="20"/>
        </w:rPr>
        <w:t xml:space="preserve">g </w:t>
      </w:r>
      <w:r>
        <w:rPr>
          <w:sz w:val="20"/>
          <w:szCs w:val="20"/>
        </w:rPr>
        <w:t>4</w:t>
      </w:r>
      <w:r w:rsidR="00EA29C3">
        <w:rPr>
          <w:sz w:val="20"/>
          <w:szCs w:val="20"/>
        </w:rPr>
        <w:t>.4.1</w:t>
      </w:r>
      <w:r w:rsidRPr="003B24A4">
        <w:rPr>
          <w:sz w:val="20"/>
          <w:szCs w:val="20"/>
        </w:rPr>
        <w:t xml:space="preserve">: </w:t>
      </w:r>
      <w:r>
        <w:rPr>
          <w:sz w:val="20"/>
          <w:szCs w:val="20"/>
        </w:rPr>
        <w:t>Parent</w:t>
      </w:r>
      <w:r w:rsidRPr="003B24A4">
        <w:rPr>
          <w:sz w:val="20"/>
          <w:szCs w:val="20"/>
        </w:rPr>
        <w:t xml:space="preserve"> side class diagram</w:t>
      </w:r>
    </w:p>
    <w:p w:rsidR="004119B9" w:rsidRDefault="004119B9" w:rsidP="004119B9">
      <w:pPr>
        <w:ind w:firstLine="0"/>
        <w:rPr>
          <w:b/>
          <w:smallCaps/>
        </w:rPr>
      </w:pPr>
      <w:r>
        <w:rPr>
          <w:b/>
          <w:smallCaps/>
          <w:noProof/>
        </w:rPr>
        <w:lastRenderedPageBreak/>
        <w:drawing>
          <wp:inline distT="0" distB="0" distL="0" distR="0" wp14:anchorId="713FD087" wp14:editId="382FAFAC">
            <wp:extent cx="5274945" cy="4588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588095"/>
                    </a:xfrm>
                    <a:prstGeom prst="rect">
                      <a:avLst/>
                    </a:prstGeom>
                    <a:noFill/>
                    <a:ln>
                      <a:noFill/>
                    </a:ln>
                  </pic:spPr>
                </pic:pic>
              </a:graphicData>
            </a:graphic>
          </wp:inline>
        </w:drawing>
      </w:r>
    </w:p>
    <w:p w:rsidR="004119B9" w:rsidRDefault="004119B9" w:rsidP="004119B9">
      <w:pPr>
        <w:jc w:val="center"/>
        <w:rPr>
          <w:sz w:val="20"/>
          <w:szCs w:val="20"/>
        </w:rPr>
      </w:pPr>
      <w:r w:rsidRPr="003B24A4">
        <w:rPr>
          <w:sz w:val="20"/>
          <w:szCs w:val="20"/>
        </w:rPr>
        <w:t>Fi</w:t>
      </w:r>
      <w:r w:rsidR="00EA29C3">
        <w:rPr>
          <w:sz w:val="20"/>
          <w:szCs w:val="20"/>
        </w:rPr>
        <w:t>g 4.4.2</w:t>
      </w:r>
      <w:r w:rsidRPr="003B24A4">
        <w:rPr>
          <w:sz w:val="20"/>
          <w:szCs w:val="20"/>
        </w:rPr>
        <w:t xml:space="preserve">: </w:t>
      </w:r>
      <w:r>
        <w:rPr>
          <w:sz w:val="20"/>
          <w:szCs w:val="20"/>
        </w:rPr>
        <w:t>Child</w:t>
      </w:r>
      <w:r w:rsidRPr="003B24A4">
        <w:rPr>
          <w:sz w:val="20"/>
          <w:szCs w:val="20"/>
        </w:rPr>
        <w:t xml:space="preserve"> side class diagram</w:t>
      </w:r>
    </w:p>
    <w:p w:rsidR="004119B9" w:rsidRDefault="004119B9" w:rsidP="004119B9">
      <w:pPr>
        <w:jc w:val="center"/>
        <w:rPr>
          <w:b/>
          <w:smallCaps/>
        </w:rPr>
      </w:pPr>
    </w:p>
    <w:p w:rsidR="004119B9" w:rsidRDefault="004119B9" w:rsidP="004119B9">
      <w:pPr>
        <w:ind w:firstLine="0"/>
        <w:rPr>
          <w:b/>
          <w:smallCaps/>
        </w:rPr>
      </w:pPr>
      <w:r>
        <w:rPr>
          <w:b/>
          <w:smallCaps/>
          <w:noProof/>
        </w:rPr>
        <w:drawing>
          <wp:inline distT="0" distB="0" distL="0" distR="0" wp14:anchorId="1873313A" wp14:editId="16344C73">
            <wp:extent cx="5274945" cy="288798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2887980"/>
                    </a:xfrm>
                    <a:prstGeom prst="rect">
                      <a:avLst/>
                    </a:prstGeom>
                    <a:noFill/>
                    <a:ln>
                      <a:noFill/>
                    </a:ln>
                  </pic:spPr>
                </pic:pic>
              </a:graphicData>
            </a:graphic>
          </wp:inline>
        </w:drawing>
      </w:r>
    </w:p>
    <w:p w:rsidR="004119B9" w:rsidRPr="00843E37" w:rsidRDefault="004119B9" w:rsidP="004119B9">
      <w:pPr>
        <w:jc w:val="center"/>
        <w:rPr>
          <w:sz w:val="20"/>
          <w:szCs w:val="20"/>
        </w:rPr>
      </w:pPr>
      <w:r w:rsidRPr="00085816">
        <w:rPr>
          <w:sz w:val="20"/>
          <w:szCs w:val="20"/>
        </w:rPr>
        <w:t>Fig</w:t>
      </w:r>
      <w:r w:rsidR="00EA29C3">
        <w:rPr>
          <w:sz w:val="20"/>
          <w:szCs w:val="20"/>
        </w:rPr>
        <w:t xml:space="preserve"> 4.4.3</w:t>
      </w:r>
      <w:r w:rsidRPr="00085816">
        <w:rPr>
          <w:sz w:val="20"/>
          <w:szCs w:val="20"/>
        </w:rPr>
        <w:t>: Server</w:t>
      </w:r>
      <w:r>
        <w:rPr>
          <w:sz w:val="20"/>
          <w:szCs w:val="20"/>
        </w:rPr>
        <w:t xml:space="preserve"> side class diagram</w:t>
      </w:r>
    </w:p>
    <w:p w:rsidR="004119B9" w:rsidRDefault="004119B9" w:rsidP="004119B9">
      <w:pPr>
        <w:ind w:firstLine="0"/>
        <w:rPr>
          <w:b/>
          <w:smallCaps/>
        </w:rPr>
      </w:pPr>
    </w:p>
    <w:p w:rsidR="001C01CB" w:rsidRPr="00ED2131" w:rsidRDefault="00ED2131" w:rsidP="00ED2131">
      <w:pPr>
        <w:ind w:firstLine="0"/>
        <w:rPr>
          <w:b/>
        </w:rPr>
      </w:pPr>
      <w:r w:rsidRPr="00ED2131">
        <w:rPr>
          <w:b/>
        </w:rPr>
        <w:lastRenderedPageBreak/>
        <w:t>4.</w:t>
      </w:r>
      <w:r w:rsidR="00D75D4D">
        <w:rPr>
          <w:b/>
        </w:rPr>
        <w:t>5</w:t>
      </w:r>
      <w:r w:rsidRPr="00ED2131">
        <w:rPr>
          <w:b/>
        </w:rPr>
        <w:t xml:space="preserve"> U</w:t>
      </w:r>
      <w:r>
        <w:rPr>
          <w:b/>
        </w:rPr>
        <w:t>SE CASE DIAGRAMS</w:t>
      </w:r>
    </w:p>
    <w:p w:rsidR="00EB3A81" w:rsidRDefault="00F76739" w:rsidP="00EE36C7">
      <w:pPr>
        <w:rPr>
          <w:b/>
          <w:smallCaps/>
        </w:rPr>
      </w:pPr>
      <w:r>
        <w:rPr>
          <w:b/>
          <w:smallCaps/>
          <w:noProof/>
        </w:rPr>
        <w:drawing>
          <wp:inline distT="0" distB="0" distL="0" distR="0" wp14:anchorId="6F658B1A" wp14:editId="25964E8C">
            <wp:extent cx="5276850" cy="440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noFill/>
                    <a:ln>
                      <a:noFill/>
                    </a:ln>
                  </pic:spPr>
                </pic:pic>
              </a:graphicData>
            </a:graphic>
          </wp:inline>
        </w:drawing>
      </w:r>
    </w:p>
    <w:p w:rsidR="00EB3A81" w:rsidRDefault="00EB3A81" w:rsidP="00EE36C7">
      <w:pPr>
        <w:rPr>
          <w:b/>
          <w:smallCaps/>
        </w:rPr>
      </w:pPr>
    </w:p>
    <w:p w:rsidR="00EB3A81" w:rsidRDefault="003E7929" w:rsidP="00EE36C7">
      <w:pPr>
        <w:jc w:val="center"/>
        <w:rPr>
          <w:sz w:val="20"/>
          <w:szCs w:val="20"/>
        </w:rPr>
      </w:pPr>
      <w:r>
        <w:rPr>
          <w:sz w:val="20"/>
          <w:szCs w:val="20"/>
        </w:rPr>
        <w:t>Fig 4.5.1</w:t>
      </w:r>
      <w:r w:rsidR="00EE473A" w:rsidRPr="006E652A">
        <w:rPr>
          <w:sz w:val="20"/>
          <w:szCs w:val="20"/>
        </w:rPr>
        <w:t>: Use</w:t>
      </w:r>
      <w:r w:rsidR="006E652A" w:rsidRPr="006E652A">
        <w:rPr>
          <w:sz w:val="20"/>
          <w:szCs w:val="20"/>
        </w:rPr>
        <w:t xml:space="preserve"> Case Diagram</w:t>
      </w:r>
      <w:r w:rsidR="00EB75FF">
        <w:rPr>
          <w:sz w:val="20"/>
          <w:szCs w:val="20"/>
        </w:rPr>
        <w:t>-1</w:t>
      </w:r>
    </w:p>
    <w:p w:rsidR="00E04F18" w:rsidRDefault="00E04F18" w:rsidP="00EE36C7">
      <w:pPr>
        <w:jc w:val="center"/>
        <w:rPr>
          <w:sz w:val="20"/>
          <w:szCs w:val="20"/>
        </w:rPr>
      </w:pPr>
    </w:p>
    <w:p w:rsidR="00E04F18" w:rsidRDefault="00E04F18" w:rsidP="00EE36C7">
      <w:pPr>
        <w:jc w:val="center"/>
        <w:rPr>
          <w:sz w:val="20"/>
          <w:szCs w:val="20"/>
        </w:rPr>
      </w:pPr>
    </w:p>
    <w:p w:rsidR="00E04F18" w:rsidRPr="006E652A" w:rsidRDefault="00E04F18" w:rsidP="00EE36C7">
      <w:pPr>
        <w:jc w:val="center"/>
        <w:rPr>
          <w:sz w:val="20"/>
          <w:szCs w:val="20"/>
        </w:rPr>
      </w:pPr>
      <w:r>
        <w:rPr>
          <w:noProof/>
          <w:sz w:val="20"/>
          <w:szCs w:val="20"/>
        </w:rPr>
        <w:drawing>
          <wp:inline distT="0" distB="0" distL="0" distR="0" wp14:anchorId="12500C21" wp14:editId="23EE1B77">
            <wp:extent cx="5267325" cy="170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704975"/>
                    </a:xfrm>
                    <a:prstGeom prst="rect">
                      <a:avLst/>
                    </a:prstGeom>
                    <a:noFill/>
                    <a:ln>
                      <a:noFill/>
                    </a:ln>
                  </pic:spPr>
                </pic:pic>
              </a:graphicData>
            </a:graphic>
          </wp:inline>
        </w:drawing>
      </w:r>
    </w:p>
    <w:p w:rsidR="00CC7636" w:rsidRDefault="00CC7636" w:rsidP="00CC7636">
      <w:pPr>
        <w:rPr>
          <w:b/>
          <w:smallCaps/>
        </w:rPr>
      </w:pPr>
    </w:p>
    <w:p w:rsidR="00EB75FF" w:rsidRPr="00CC7636" w:rsidRDefault="003E7929" w:rsidP="00CC7636">
      <w:pPr>
        <w:jc w:val="center"/>
        <w:rPr>
          <w:sz w:val="20"/>
          <w:szCs w:val="20"/>
        </w:rPr>
      </w:pPr>
      <w:r>
        <w:rPr>
          <w:sz w:val="20"/>
          <w:szCs w:val="20"/>
        </w:rPr>
        <w:t>Fig 4.5.2</w:t>
      </w:r>
      <w:r w:rsidR="009D19A7" w:rsidRPr="006E652A">
        <w:rPr>
          <w:sz w:val="20"/>
          <w:szCs w:val="20"/>
        </w:rPr>
        <w:t>: Use</w:t>
      </w:r>
      <w:r w:rsidR="00CC7636" w:rsidRPr="006E652A">
        <w:rPr>
          <w:sz w:val="20"/>
          <w:szCs w:val="20"/>
        </w:rPr>
        <w:t xml:space="preserve"> Case Diagram</w:t>
      </w:r>
      <w:r w:rsidR="00CC7636">
        <w:rPr>
          <w:sz w:val="20"/>
          <w:szCs w:val="20"/>
        </w:rPr>
        <w:t>-2</w:t>
      </w:r>
    </w:p>
    <w:p w:rsidR="00EB75FF" w:rsidRDefault="00EB75FF" w:rsidP="00EE36C7">
      <w:pPr>
        <w:jc w:val="center"/>
        <w:rPr>
          <w:smallCaps/>
          <w:sz w:val="20"/>
          <w:szCs w:val="20"/>
        </w:rPr>
      </w:pPr>
    </w:p>
    <w:p w:rsidR="00EB75FF" w:rsidRDefault="00EB75FF" w:rsidP="00EE36C7">
      <w:pPr>
        <w:jc w:val="center"/>
        <w:rPr>
          <w:smallCaps/>
          <w:sz w:val="20"/>
          <w:szCs w:val="20"/>
        </w:rPr>
      </w:pPr>
    </w:p>
    <w:p w:rsidR="00EB75FF" w:rsidRPr="00EB75FF" w:rsidRDefault="00EB75FF" w:rsidP="00EE36C7">
      <w:pPr>
        <w:jc w:val="center"/>
        <w:rPr>
          <w:smallCaps/>
          <w:sz w:val="20"/>
          <w:szCs w:val="20"/>
        </w:rPr>
      </w:pPr>
    </w:p>
    <w:p w:rsidR="00FF69FC" w:rsidRPr="00ED2131" w:rsidRDefault="00FF69FC" w:rsidP="00FF69FC">
      <w:pPr>
        <w:ind w:firstLine="0"/>
        <w:rPr>
          <w:b/>
        </w:rPr>
      </w:pPr>
      <w:r w:rsidRPr="00ED2131">
        <w:rPr>
          <w:b/>
        </w:rPr>
        <w:lastRenderedPageBreak/>
        <w:t>4.</w:t>
      </w:r>
      <w:r w:rsidR="00D75D4D">
        <w:rPr>
          <w:b/>
        </w:rPr>
        <w:t>6</w:t>
      </w:r>
      <w:r>
        <w:rPr>
          <w:b/>
        </w:rPr>
        <w:t xml:space="preserve"> SEQUENCE DIAGRAM</w:t>
      </w:r>
    </w:p>
    <w:p w:rsidR="00930840" w:rsidRDefault="00930840" w:rsidP="00EE36C7">
      <w:pPr>
        <w:jc w:val="center"/>
        <w:rPr>
          <w:b/>
          <w:smallCaps/>
          <w:sz w:val="20"/>
          <w:szCs w:val="20"/>
        </w:rPr>
      </w:pPr>
    </w:p>
    <w:p w:rsidR="00930840" w:rsidRDefault="00930840" w:rsidP="00EE36C7">
      <w:pPr>
        <w:jc w:val="center"/>
        <w:rPr>
          <w:b/>
          <w:smallCaps/>
          <w:sz w:val="20"/>
          <w:szCs w:val="20"/>
        </w:rPr>
      </w:pPr>
    </w:p>
    <w:p w:rsidR="00930840" w:rsidRPr="000A76CC" w:rsidRDefault="00737A3B" w:rsidP="00EE36C7">
      <w:pPr>
        <w:jc w:val="center"/>
      </w:pPr>
      <w:r>
        <w:rPr>
          <w:noProof/>
          <w:sz w:val="20"/>
          <w:szCs w:val="20"/>
        </w:rPr>
        <w:drawing>
          <wp:inline distT="0" distB="0" distL="0" distR="0" wp14:anchorId="00A07708" wp14:editId="2703165F">
            <wp:extent cx="5274945" cy="6800133"/>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6800133"/>
                    </a:xfrm>
                    <a:prstGeom prst="rect">
                      <a:avLst/>
                    </a:prstGeom>
                    <a:noFill/>
                    <a:ln>
                      <a:noFill/>
                    </a:ln>
                  </pic:spPr>
                </pic:pic>
              </a:graphicData>
            </a:graphic>
          </wp:inline>
        </w:drawing>
      </w:r>
      <w:r w:rsidR="00517301">
        <w:rPr>
          <w:sz w:val="20"/>
          <w:szCs w:val="20"/>
        </w:rPr>
        <w:t>Fig 4.6.1</w:t>
      </w:r>
      <w:r w:rsidR="000A30B7" w:rsidRPr="000A76CC">
        <w:rPr>
          <w:sz w:val="20"/>
          <w:szCs w:val="20"/>
        </w:rPr>
        <w:t>: Sequence</w:t>
      </w:r>
      <w:r w:rsidR="00307A85">
        <w:rPr>
          <w:sz w:val="20"/>
          <w:szCs w:val="20"/>
        </w:rPr>
        <w:t xml:space="preserve"> </w:t>
      </w:r>
      <w:r w:rsidR="009B2E87">
        <w:rPr>
          <w:sz w:val="20"/>
          <w:szCs w:val="20"/>
        </w:rPr>
        <w:t>d</w:t>
      </w:r>
      <w:r w:rsidR="000A76CC" w:rsidRPr="000A76CC">
        <w:rPr>
          <w:sz w:val="20"/>
          <w:szCs w:val="20"/>
        </w:rPr>
        <w:t xml:space="preserve">iagram for </w:t>
      </w:r>
      <w:r>
        <w:rPr>
          <w:sz w:val="20"/>
          <w:szCs w:val="20"/>
        </w:rPr>
        <w:t xml:space="preserve">parent </w:t>
      </w:r>
      <w:r w:rsidR="000A76CC" w:rsidRPr="000A76CC">
        <w:rPr>
          <w:sz w:val="20"/>
          <w:szCs w:val="20"/>
        </w:rPr>
        <w:t>device</w:t>
      </w:r>
    </w:p>
    <w:p w:rsidR="00991E6E" w:rsidRDefault="00991E6E" w:rsidP="00EE36C7">
      <w:pPr>
        <w:jc w:val="center"/>
        <w:rPr>
          <w:b/>
          <w:smallCaps/>
          <w:sz w:val="20"/>
          <w:szCs w:val="20"/>
        </w:rPr>
      </w:pPr>
    </w:p>
    <w:p w:rsidR="00991E6E" w:rsidRDefault="002204B2" w:rsidP="00EE36C7">
      <w:pPr>
        <w:jc w:val="center"/>
        <w:rPr>
          <w:b/>
          <w:smallCaps/>
          <w:sz w:val="20"/>
          <w:szCs w:val="20"/>
        </w:rPr>
      </w:pPr>
      <w:r>
        <w:rPr>
          <w:b/>
          <w:smallCaps/>
          <w:noProof/>
          <w:sz w:val="20"/>
          <w:szCs w:val="20"/>
        </w:rPr>
        <w:lastRenderedPageBreak/>
        <w:drawing>
          <wp:inline distT="0" distB="0" distL="0" distR="0" wp14:anchorId="3C7DF149" wp14:editId="469E5A65">
            <wp:extent cx="5274945" cy="4767886"/>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767886"/>
                    </a:xfrm>
                    <a:prstGeom prst="rect">
                      <a:avLst/>
                    </a:prstGeom>
                    <a:noFill/>
                    <a:ln>
                      <a:noFill/>
                    </a:ln>
                  </pic:spPr>
                </pic:pic>
              </a:graphicData>
            </a:graphic>
          </wp:inline>
        </w:drawing>
      </w:r>
    </w:p>
    <w:p w:rsidR="00991E6E" w:rsidRPr="00CF1B23" w:rsidRDefault="00CF1B23" w:rsidP="00EE36C7">
      <w:pPr>
        <w:jc w:val="center"/>
        <w:rPr>
          <w:sz w:val="20"/>
          <w:szCs w:val="20"/>
        </w:rPr>
      </w:pPr>
      <w:r w:rsidRPr="00CF1B23">
        <w:rPr>
          <w:sz w:val="20"/>
          <w:szCs w:val="20"/>
        </w:rPr>
        <w:t>Fig</w:t>
      </w:r>
      <w:r w:rsidR="006879BE" w:rsidRPr="00CF1B23">
        <w:rPr>
          <w:sz w:val="20"/>
          <w:szCs w:val="20"/>
        </w:rPr>
        <w:t>:</w:t>
      </w:r>
      <w:r w:rsidR="00517301">
        <w:rPr>
          <w:sz w:val="20"/>
          <w:szCs w:val="20"/>
        </w:rPr>
        <w:t xml:space="preserve"> 4.6.2</w:t>
      </w:r>
      <w:r w:rsidR="006879BE">
        <w:rPr>
          <w:sz w:val="20"/>
          <w:szCs w:val="20"/>
        </w:rPr>
        <w:t xml:space="preserve">: </w:t>
      </w:r>
      <w:r w:rsidR="00646329">
        <w:rPr>
          <w:sz w:val="20"/>
          <w:szCs w:val="20"/>
        </w:rPr>
        <w:t>S</w:t>
      </w:r>
      <w:r w:rsidR="006879BE">
        <w:rPr>
          <w:sz w:val="20"/>
          <w:szCs w:val="20"/>
        </w:rPr>
        <w:t>equence</w:t>
      </w:r>
      <w:r w:rsidR="009B2E87">
        <w:rPr>
          <w:sz w:val="20"/>
          <w:szCs w:val="20"/>
        </w:rPr>
        <w:t xml:space="preserve"> d</w:t>
      </w:r>
      <w:r w:rsidR="00646329">
        <w:rPr>
          <w:sz w:val="20"/>
          <w:szCs w:val="20"/>
        </w:rPr>
        <w:t>iagram</w:t>
      </w:r>
      <w:r w:rsidR="002204B2">
        <w:rPr>
          <w:sz w:val="20"/>
          <w:szCs w:val="20"/>
        </w:rPr>
        <w:t xml:space="preserve"> for child device</w:t>
      </w:r>
    </w:p>
    <w:p w:rsidR="00991E6E" w:rsidRDefault="00991E6E" w:rsidP="00EE36C7">
      <w:pPr>
        <w:jc w:val="center"/>
        <w:rPr>
          <w:smallCaps/>
          <w:sz w:val="20"/>
          <w:szCs w:val="20"/>
        </w:rPr>
      </w:pPr>
    </w:p>
    <w:p w:rsidR="00991E6E" w:rsidRDefault="00991E6E"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Default="008F2879" w:rsidP="00EE36C7">
      <w:pPr>
        <w:jc w:val="center"/>
        <w:rPr>
          <w:smallCaps/>
          <w:sz w:val="20"/>
          <w:szCs w:val="20"/>
        </w:rPr>
      </w:pPr>
    </w:p>
    <w:p w:rsidR="008F2879" w:rsidRPr="00ED2131" w:rsidRDefault="008F2879" w:rsidP="008F2879">
      <w:pPr>
        <w:ind w:firstLine="0"/>
        <w:rPr>
          <w:b/>
        </w:rPr>
      </w:pPr>
      <w:r w:rsidRPr="00ED2131">
        <w:rPr>
          <w:b/>
        </w:rPr>
        <w:lastRenderedPageBreak/>
        <w:t>4.</w:t>
      </w:r>
      <w:r w:rsidR="00D75D4D">
        <w:rPr>
          <w:b/>
        </w:rPr>
        <w:t>7</w:t>
      </w:r>
      <w:r>
        <w:rPr>
          <w:b/>
        </w:rPr>
        <w:t xml:space="preserve"> ACTIVITY DIAGRAM</w:t>
      </w:r>
    </w:p>
    <w:p w:rsidR="008F2879" w:rsidRDefault="008F2879" w:rsidP="00EE36C7">
      <w:pPr>
        <w:jc w:val="center"/>
        <w:rPr>
          <w:smallCaps/>
          <w:sz w:val="20"/>
          <w:szCs w:val="20"/>
        </w:rPr>
      </w:pPr>
    </w:p>
    <w:p w:rsidR="00991E6E" w:rsidRDefault="00B853D0" w:rsidP="00EE36C7">
      <w:pPr>
        <w:jc w:val="center"/>
        <w:rPr>
          <w:smallCaps/>
          <w:sz w:val="20"/>
          <w:szCs w:val="20"/>
        </w:rPr>
      </w:pPr>
      <w:r>
        <w:rPr>
          <w:smallCaps/>
          <w:noProof/>
          <w:sz w:val="20"/>
          <w:szCs w:val="20"/>
        </w:rPr>
        <w:drawing>
          <wp:inline distT="0" distB="0" distL="0" distR="0" wp14:anchorId="43FEA0E5" wp14:editId="1A6F409E">
            <wp:extent cx="5270269" cy="7581207"/>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7581539"/>
                    </a:xfrm>
                    <a:prstGeom prst="rect">
                      <a:avLst/>
                    </a:prstGeom>
                    <a:noFill/>
                    <a:ln>
                      <a:noFill/>
                    </a:ln>
                  </pic:spPr>
                </pic:pic>
              </a:graphicData>
            </a:graphic>
          </wp:inline>
        </w:drawing>
      </w:r>
    </w:p>
    <w:p w:rsidR="00991E6E" w:rsidRDefault="00991E6E" w:rsidP="00EE36C7">
      <w:pPr>
        <w:jc w:val="center"/>
        <w:rPr>
          <w:smallCaps/>
          <w:sz w:val="20"/>
          <w:szCs w:val="20"/>
        </w:rPr>
      </w:pPr>
    </w:p>
    <w:p w:rsidR="00F62570" w:rsidRDefault="00295811" w:rsidP="008F2879">
      <w:pPr>
        <w:jc w:val="center"/>
        <w:rPr>
          <w:sz w:val="20"/>
          <w:szCs w:val="20"/>
        </w:rPr>
      </w:pPr>
      <w:r w:rsidRPr="00295811">
        <w:rPr>
          <w:sz w:val="20"/>
          <w:szCs w:val="20"/>
        </w:rPr>
        <w:t>Fig</w:t>
      </w:r>
      <w:r w:rsidR="00517301">
        <w:rPr>
          <w:sz w:val="20"/>
          <w:szCs w:val="20"/>
        </w:rPr>
        <w:t xml:space="preserve"> 4.7</w:t>
      </w:r>
      <w:r w:rsidR="00B853D0">
        <w:rPr>
          <w:sz w:val="20"/>
          <w:szCs w:val="20"/>
        </w:rPr>
        <w:t>: Activity</w:t>
      </w:r>
      <w:r w:rsidR="006A6098">
        <w:rPr>
          <w:sz w:val="20"/>
          <w:szCs w:val="20"/>
        </w:rPr>
        <w:t xml:space="preserve"> diagram</w:t>
      </w:r>
    </w:p>
    <w:p w:rsidR="004650EF" w:rsidRDefault="004650EF" w:rsidP="004650EF">
      <w:pPr>
        <w:ind w:firstLine="0"/>
        <w:rPr>
          <w:b/>
        </w:rPr>
      </w:pPr>
      <w:r w:rsidRPr="00ED2131">
        <w:rPr>
          <w:b/>
        </w:rPr>
        <w:lastRenderedPageBreak/>
        <w:t>4.</w:t>
      </w:r>
      <w:r>
        <w:rPr>
          <w:b/>
        </w:rPr>
        <w:t>8 DIPLOYMENT DIAGRAM</w:t>
      </w:r>
    </w:p>
    <w:p w:rsidR="004650EF" w:rsidRDefault="004650EF" w:rsidP="004650EF">
      <w:pPr>
        <w:ind w:firstLine="0"/>
        <w:rPr>
          <w:b/>
        </w:rPr>
      </w:pPr>
      <w:r>
        <w:rPr>
          <w:b/>
          <w:noProof/>
        </w:rPr>
        <w:drawing>
          <wp:inline distT="0" distB="0" distL="0" distR="0">
            <wp:extent cx="5271770" cy="7021830"/>
            <wp:effectExtent l="0" t="0" r="5080" b="762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7021830"/>
                    </a:xfrm>
                    <a:prstGeom prst="rect">
                      <a:avLst/>
                    </a:prstGeom>
                    <a:noFill/>
                    <a:ln>
                      <a:noFill/>
                    </a:ln>
                  </pic:spPr>
                </pic:pic>
              </a:graphicData>
            </a:graphic>
          </wp:inline>
        </w:drawing>
      </w:r>
    </w:p>
    <w:p w:rsidR="00F772D5" w:rsidRDefault="00F772D5" w:rsidP="00F772D5">
      <w:pPr>
        <w:jc w:val="center"/>
        <w:rPr>
          <w:sz w:val="20"/>
          <w:szCs w:val="20"/>
        </w:rPr>
      </w:pPr>
      <w:r w:rsidRPr="00295811">
        <w:rPr>
          <w:sz w:val="20"/>
          <w:szCs w:val="20"/>
        </w:rPr>
        <w:t>Fig</w:t>
      </w:r>
      <w:r w:rsidR="00517301">
        <w:rPr>
          <w:sz w:val="20"/>
          <w:szCs w:val="20"/>
        </w:rPr>
        <w:t xml:space="preserve"> 4.8</w:t>
      </w:r>
      <w:r>
        <w:rPr>
          <w:sz w:val="20"/>
          <w:szCs w:val="20"/>
        </w:rPr>
        <w:t>: Deployment diagram</w:t>
      </w:r>
    </w:p>
    <w:p w:rsidR="004650EF" w:rsidRDefault="004650EF" w:rsidP="008F2879">
      <w:pPr>
        <w:jc w:val="center"/>
        <w:rPr>
          <w:b/>
        </w:rPr>
      </w:pPr>
    </w:p>
    <w:p w:rsidR="004650EF" w:rsidRDefault="004650EF" w:rsidP="008F2879">
      <w:pPr>
        <w:jc w:val="center"/>
        <w:rPr>
          <w:b/>
        </w:rPr>
      </w:pPr>
    </w:p>
    <w:p w:rsidR="004650EF" w:rsidRDefault="004650EF" w:rsidP="00AD3D9D">
      <w:pPr>
        <w:ind w:firstLine="0"/>
        <w:rPr>
          <w:b/>
          <w:smallCaps/>
          <w:sz w:val="28"/>
          <w:szCs w:val="28"/>
        </w:rPr>
      </w:pPr>
    </w:p>
    <w:p w:rsidR="00B62283" w:rsidRDefault="00B62283" w:rsidP="00B62283">
      <w:pPr>
        <w:ind w:firstLine="0"/>
        <w:jc w:val="center"/>
        <w:rPr>
          <w:b/>
          <w:smallCaps/>
          <w:sz w:val="28"/>
          <w:szCs w:val="28"/>
        </w:rPr>
      </w:pPr>
      <w:r w:rsidRPr="00E830C6">
        <w:rPr>
          <w:b/>
          <w:smallCaps/>
          <w:sz w:val="28"/>
          <w:szCs w:val="28"/>
        </w:rPr>
        <w:lastRenderedPageBreak/>
        <w:t>CHAPTER 5</w:t>
      </w:r>
    </w:p>
    <w:p w:rsidR="00B62283" w:rsidRDefault="00B62283" w:rsidP="00B62283">
      <w:pPr>
        <w:ind w:firstLine="0"/>
        <w:jc w:val="center"/>
        <w:rPr>
          <w:b/>
          <w:smallCaps/>
          <w:sz w:val="28"/>
          <w:szCs w:val="28"/>
        </w:rPr>
      </w:pPr>
      <w:r>
        <w:rPr>
          <w:b/>
          <w:smallCaps/>
          <w:sz w:val="28"/>
          <w:szCs w:val="28"/>
        </w:rPr>
        <w:t>SYSTEM ARCHITECTURE</w:t>
      </w:r>
    </w:p>
    <w:p w:rsidR="00B62283" w:rsidRDefault="00B62283" w:rsidP="00B62283">
      <w:pPr>
        <w:ind w:firstLine="0"/>
        <w:rPr>
          <w:b/>
        </w:rPr>
      </w:pPr>
    </w:p>
    <w:p w:rsidR="00B62283" w:rsidRDefault="00B62283" w:rsidP="00B62283">
      <w:pPr>
        <w:ind w:firstLine="0"/>
        <w:rPr>
          <w:b/>
        </w:rPr>
      </w:pPr>
    </w:p>
    <w:p w:rsidR="00B62283" w:rsidRDefault="008731DA" w:rsidP="00B62283">
      <w:pPr>
        <w:ind w:firstLine="0"/>
        <w:rPr>
          <w:b/>
        </w:rPr>
      </w:pPr>
      <w:r>
        <w:rPr>
          <w:b/>
        </w:rPr>
        <w:t>5.1 OVERVIEW</w:t>
      </w:r>
      <w:r w:rsidR="00B62283" w:rsidRPr="008731DA">
        <w:rPr>
          <w:b/>
        </w:rPr>
        <w:t>:</w:t>
      </w:r>
    </w:p>
    <w:p w:rsidR="00672D79" w:rsidRPr="00672D79" w:rsidRDefault="00B90044" w:rsidP="00FD5068">
      <w:pPr>
        <w:tabs>
          <w:tab w:val="left" w:pos="1701"/>
        </w:tabs>
        <w:rPr>
          <w:shd w:val="clear" w:color="auto" w:fill="FFFFFF"/>
        </w:rPr>
      </w:pPr>
      <w:r w:rsidRPr="00672D79">
        <w:rPr>
          <w:shd w:val="clear" w:color="auto" w:fill="FFFFFF"/>
        </w:rPr>
        <w:t>System</w:t>
      </w:r>
      <w:r>
        <w:rPr>
          <w:bCs/>
          <w:shd w:val="clear" w:color="auto" w:fill="FFFFFF"/>
        </w:rPr>
        <w:t xml:space="preserve"> </w:t>
      </w:r>
      <w:r w:rsidR="00672D79" w:rsidRPr="003F2889">
        <w:rPr>
          <w:bCs/>
          <w:shd w:val="clear" w:color="auto" w:fill="FFFFFF"/>
        </w:rPr>
        <w:t>architecture</w:t>
      </w:r>
      <w:r>
        <w:rPr>
          <w:bCs/>
          <w:shd w:val="clear" w:color="auto" w:fill="FFFFFF"/>
        </w:rPr>
        <w:t xml:space="preserve"> </w:t>
      </w:r>
      <w:r>
        <w:rPr>
          <w:shd w:val="clear" w:color="auto" w:fill="FFFFFF"/>
        </w:rPr>
        <w:t xml:space="preserve">is </w:t>
      </w:r>
      <w:r w:rsidR="00672D79" w:rsidRPr="00672D79">
        <w:rPr>
          <w:shd w:val="clear" w:color="auto" w:fill="FFFFFF"/>
        </w:rPr>
        <w:t>th</w:t>
      </w:r>
      <w:r>
        <w:rPr>
          <w:shd w:val="clear" w:color="auto" w:fill="FFFFFF"/>
        </w:rPr>
        <w:t xml:space="preserve">e conceptual </w:t>
      </w:r>
      <w:r w:rsidR="00672D79" w:rsidRPr="00672D79">
        <w:rPr>
          <w:shd w:val="clear" w:color="auto" w:fill="FFFFFF"/>
        </w:rPr>
        <w:t>model</w:t>
      </w:r>
      <w:r>
        <w:rPr>
          <w:shd w:val="clear" w:color="auto" w:fill="FFFFFF"/>
        </w:rPr>
        <w:t xml:space="preserve"> that defines </w:t>
      </w:r>
      <w:r w:rsidR="00672D79" w:rsidRPr="00672D79">
        <w:rPr>
          <w:shd w:val="clear" w:color="auto" w:fill="FFFFFF"/>
        </w:rPr>
        <w:t>the</w:t>
      </w:r>
      <w:r w:rsidR="00672D79" w:rsidRPr="00672D79">
        <w:rPr>
          <w:rStyle w:val="apple-converted-space"/>
          <w:color w:val="000000"/>
          <w:shd w:val="clear" w:color="auto" w:fill="FFFFFF"/>
        </w:rPr>
        <w:t> </w:t>
      </w:r>
      <w:r w:rsidR="00672D79" w:rsidRPr="00672D79">
        <w:rPr>
          <w:shd w:val="clear" w:color="auto" w:fill="FFFFFF"/>
        </w:rPr>
        <w:t>structure,</w:t>
      </w:r>
      <w:r w:rsidR="00672D79" w:rsidRPr="00672D79">
        <w:rPr>
          <w:rStyle w:val="apple-converted-space"/>
          <w:color w:val="000000"/>
          <w:shd w:val="clear" w:color="auto" w:fill="FFFFFF"/>
        </w:rPr>
        <w:t> </w:t>
      </w:r>
      <w:r w:rsidR="00672D79" w:rsidRPr="00672D79">
        <w:rPr>
          <w:shd w:val="clear" w:color="auto" w:fill="FFFFFF"/>
        </w:rPr>
        <w:t>behavior, and more</w:t>
      </w:r>
      <w:r w:rsidR="00672D79" w:rsidRPr="00672D79">
        <w:rPr>
          <w:rStyle w:val="apple-converted-space"/>
          <w:color w:val="000000"/>
          <w:shd w:val="clear" w:color="auto" w:fill="FFFFFF"/>
        </w:rPr>
        <w:t> </w:t>
      </w:r>
      <w:r w:rsidR="00672D79" w:rsidRPr="00672D79">
        <w:rPr>
          <w:shd w:val="clear" w:color="auto" w:fill="FFFFFF"/>
        </w:rPr>
        <w:t>views</w:t>
      </w:r>
      <w:r w:rsidR="00672D79" w:rsidRPr="00672D79">
        <w:rPr>
          <w:rStyle w:val="apple-converted-space"/>
          <w:color w:val="000000"/>
          <w:shd w:val="clear" w:color="auto" w:fill="FFFFFF"/>
        </w:rPr>
        <w:t> </w:t>
      </w:r>
      <w:r w:rsidR="00672D79" w:rsidRPr="00672D79">
        <w:rPr>
          <w:shd w:val="clear" w:color="auto" w:fill="FFFFFF"/>
        </w:rPr>
        <w:t>of a</w:t>
      </w:r>
      <w:r w:rsidR="00672D79">
        <w:rPr>
          <w:shd w:val="clear" w:color="auto" w:fill="FFFFFF"/>
        </w:rPr>
        <w:t xml:space="preserve"> </w:t>
      </w:r>
      <w:r w:rsidR="00672D79" w:rsidRPr="00672D79">
        <w:rPr>
          <w:shd w:val="clear" w:color="auto" w:fill="FFFFFF"/>
        </w:rPr>
        <w:t>system.</w:t>
      </w:r>
    </w:p>
    <w:p w:rsidR="00672D79" w:rsidRDefault="003F2889" w:rsidP="00FD5068">
      <w:pPr>
        <w:tabs>
          <w:tab w:val="left" w:pos="1701"/>
        </w:tabs>
        <w:rPr>
          <w:shd w:val="clear" w:color="auto" w:fill="FFFFFF"/>
        </w:rPr>
      </w:pPr>
      <w:r>
        <w:rPr>
          <w:shd w:val="clear" w:color="auto" w:fill="FFFFFF"/>
        </w:rPr>
        <w:t xml:space="preserve">An architecture </w:t>
      </w:r>
      <w:r w:rsidR="00672D79" w:rsidRPr="00672D79">
        <w:rPr>
          <w:shd w:val="clear" w:color="auto" w:fill="FFFFFF"/>
        </w:rPr>
        <w:t>description is a formal description and representation of a system, organized in a way that supports reasoning about the</w:t>
      </w:r>
      <w:r w:rsidR="00672D79" w:rsidRPr="00672D79">
        <w:rPr>
          <w:rStyle w:val="apple-converted-space"/>
          <w:color w:val="000000"/>
          <w:shd w:val="clear" w:color="auto" w:fill="FFFFFF"/>
        </w:rPr>
        <w:t> </w:t>
      </w:r>
      <w:r w:rsidR="00672D79" w:rsidRPr="00672D79">
        <w:rPr>
          <w:shd w:val="clear" w:color="auto" w:fill="FFFFFF"/>
        </w:rPr>
        <w:t>structures</w:t>
      </w:r>
      <w:r w:rsidR="00672D79" w:rsidRPr="00672D79">
        <w:rPr>
          <w:rStyle w:val="apple-converted-space"/>
          <w:color w:val="000000"/>
          <w:shd w:val="clear" w:color="auto" w:fill="FFFFFF"/>
        </w:rPr>
        <w:t> </w:t>
      </w:r>
      <w:r w:rsidR="00672D79" w:rsidRPr="00672D79">
        <w:rPr>
          <w:shd w:val="clear" w:color="auto" w:fill="FFFFFF"/>
        </w:rPr>
        <w:t>of the system, which comprise system</w:t>
      </w:r>
      <w:r w:rsidR="00672D79" w:rsidRPr="00672D79">
        <w:rPr>
          <w:rStyle w:val="apple-converted-space"/>
          <w:color w:val="000000"/>
          <w:shd w:val="clear" w:color="auto" w:fill="FFFFFF"/>
        </w:rPr>
        <w:t> </w:t>
      </w:r>
      <w:r w:rsidR="00672D79" w:rsidRPr="00672D79">
        <w:rPr>
          <w:shd w:val="clear" w:color="auto" w:fill="FFFFFF"/>
        </w:rPr>
        <w:t>components, the externally visible properties of those components, the rel</w:t>
      </w:r>
      <w:r>
        <w:rPr>
          <w:shd w:val="clear" w:color="auto" w:fill="FFFFFF"/>
        </w:rPr>
        <w:t xml:space="preserve">ationships </w:t>
      </w:r>
      <w:r w:rsidR="00672D79" w:rsidRPr="00672D79">
        <w:rPr>
          <w:shd w:val="clear" w:color="auto" w:fill="FFFFFF"/>
        </w:rPr>
        <w:t>between them, and provides a plan from which products can be procured, and systems developed, that will work together to implement the overall system. More recently, there have been efforts to formalize languages to describe system architecture, collectively these are called</w:t>
      </w:r>
      <w:r w:rsidR="00672D79" w:rsidRPr="00672D79">
        <w:rPr>
          <w:rStyle w:val="apple-converted-space"/>
          <w:color w:val="000000"/>
          <w:shd w:val="clear" w:color="auto" w:fill="FFFFFF"/>
        </w:rPr>
        <w:t> </w:t>
      </w:r>
      <w:r w:rsidR="00672D79" w:rsidRPr="00672D79">
        <w:rPr>
          <w:shd w:val="clear" w:color="auto" w:fill="FFFFFF"/>
        </w:rPr>
        <w:t>architecture description languages</w:t>
      </w:r>
      <w:r w:rsidR="00672D79" w:rsidRPr="00672D79">
        <w:rPr>
          <w:rStyle w:val="apple-converted-space"/>
          <w:color w:val="000000"/>
          <w:shd w:val="clear" w:color="auto" w:fill="FFFFFF"/>
        </w:rPr>
        <w:t> </w:t>
      </w:r>
      <w:r w:rsidR="00672D79" w:rsidRPr="00672D79">
        <w:rPr>
          <w:shd w:val="clear" w:color="auto" w:fill="FFFFFF"/>
        </w:rPr>
        <w:t>(ADLs).</w:t>
      </w:r>
    </w:p>
    <w:p w:rsidR="00B90044" w:rsidRPr="00672D79" w:rsidRDefault="00B90044" w:rsidP="00FD5068">
      <w:pPr>
        <w:tabs>
          <w:tab w:val="left" w:pos="709"/>
        </w:tabs>
        <w:rPr>
          <w:shd w:val="clear" w:color="auto" w:fill="FFFFFF"/>
        </w:rPr>
      </w:pPr>
      <w:r>
        <w:rPr>
          <w:shd w:val="clear" w:color="auto" w:fill="FFFFFF"/>
        </w:rPr>
        <w:t xml:space="preserve">We consider different aspects of this system to be developed. There are hardware components such as child device, parent device and server. </w:t>
      </w:r>
      <w:r w:rsidR="00324DB8">
        <w:rPr>
          <w:shd w:val="clear" w:color="auto" w:fill="FFFFFF"/>
        </w:rPr>
        <w:t>Moreover,</w:t>
      </w:r>
      <w:r>
        <w:rPr>
          <w:shd w:val="clear" w:color="auto" w:fill="FFFFFF"/>
        </w:rPr>
        <w:t xml:space="preserve"> software components are there such as parent side application, child side application and server programs. These all hardware and software components communicate and exchange data in the whole execution process. These all components work together to serve user.</w:t>
      </w:r>
      <w:r w:rsidR="00324DB8">
        <w:rPr>
          <w:shd w:val="clear" w:color="auto" w:fill="FFFFFF"/>
        </w:rPr>
        <w:t xml:space="preserve"> As we look at different modules of the system, we can find module for communication, authentication, QR, co-ordinate fetch</w:t>
      </w:r>
      <w:r w:rsidR="008B2A8F">
        <w:rPr>
          <w:shd w:val="clear" w:color="auto" w:fill="FFFFFF"/>
        </w:rPr>
        <w:t>, Request acceptance and request serving modules</w:t>
      </w:r>
      <w:r w:rsidR="00324DB8">
        <w:rPr>
          <w:shd w:val="clear" w:color="auto" w:fill="FFFFFF"/>
        </w:rPr>
        <w:t xml:space="preserve"> etc.</w:t>
      </w:r>
      <w:r w:rsidR="008B2A8F">
        <w:rPr>
          <w:shd w:val="clear" w:color="auto" w:fill="FFFFFF"/>
        </w:rPr>
        <w:t xml:space="preserve"> </w:t>
      </w:r>
    </w:p>
    <w:p w:rsidR="00672D79" w:rsidRPr="00672D79" w:rsidRDefault="00672D79" w:rsidP="00FD5068">
      <w:pPr>
        <w:tabs>
          <w:tab w:val="left" w:pos="1701"/>
        </w:tabs>
        <w:ind w:firstLine="0"/>
      </w:pPr>
    </w:p>
    <w:p w:rsidR="00B62283" w:rsidRPr="009C7207" w:rsidRDefault="00B62283" w:rsidP="00FD5068">
      <w:pPr>
        <w:tabs>
          <w:tab w:val="left" w:pos="1701"/>
        </w:tabs>
        <w:ind w:firstLine="0"/>
      </w:pPr>
    </w:p>
    <w:p w:rsidR="00B62283" w:rsidRPr="009C7207" w:rsidRDefault="00B62283" w:rsidP="00B62283">
      <w:pPr>
        <w:ind w:firstLine="0"/>
        <w:jc w:val="center"/>
        <w:rPr>
          <w:smallCaps/>
        </w:rPr>
      </w:pPr>
    </w:p>
    <w:p w:rsidR="00924A77" w:rsidRDefault="00924A77" w:rsidP="00924A77">
      <w:pPr>
        <w:ind w:firstLine="0"/>
        <w:rPr>
          <w:b/>
          <w:smallCaps/>
        </w:rPr>
      </w:pPr>
    </w:p>
    <w:p w:rsidR="00672D79" w:rsidRDefault="00672D79" w:rsidP="00924A77">
      <w:pPr>
        <w:ind w:firstLine="0"/>
        <w:rPr>
          <w:b/>
          <w:smallCaps/>
        </w:rPr>
      </w:pPr>
    </w:p>
    <w:p w:rsidR="00672D79" w:rsidRDefault="00672D79" w:rsidP="00924A77">
      <w:pPr>
        <w:ind w:firstLine="0"/>
        <w:rPr>
          <w:b/>
          <w:smallCaps/>
        </w:rPr>
      </w:pPr>
    </w:p>
    <w:p w:rsidR="00672D79" w:rsidRDefault="00672D79" w:rsidP="00924A77">
      <w:pPr>
        <w:ind w:firstLine="0"/>
        <w:rPr>
          <w:b/>
          <w:smallCaps/>
        </w:rPr>
      </w:pPr>
    </w:p>
    <w:p w:rsidR="00672D79" w:rsidRDefault="00672D79" w:rsidP="00924A77">
      <w:pPr>
        <w:ind w:firstLine="0"/>
        <w:rPr>
          <w:b/>
          <w:smallCaps/>
        </w:rPr>
      </w:pPr>
    </w:p>
    <w:p w:rsidR="00672D79" w:rsidRDefault="00672D79" w:rsidP="00924A77">
      <w:pPr>
        <w:ind w:firstLine="0"/>
        <w:rPr>
          <w:b/>
          <w:smallCaps/>
        </w:rPr>
      </w:pPr>
    </w:p>
    <w:p w:rsidR="00672D79" w:rsidRDefault="00672D79" w:rsidP="00924A77">
      <w:pPr>
        <w:ind w:firstLine="0"/>
        <w:rPr>
          <w:b/>
          <w:smallCaps/>
        </w:rPr>
      </w:pPr>
    </w:p>
    <w:p w:rsidR="00672D79" w:rsidRDefault="00672D79" w:rsidP="00924A77">
      <w:pPr>
        <w:ind w:firstLine="0"/>
        <w:rPr>
          <w:b/>
          <w:smallCaps/>
        </w:rPr>
      </w:pPr>
    </w:p>
    <w:p w:rsidR="00924A77" w:rsidRDefault="00924A77" w:rsidP="00924A77">
      <w:pPr>
        <w:ind w:firstLine="0"/>
        <w:rPr>
          <w:b/>
          <w:smallCaps/>
        </w:rPr>
      </w:pPr>
      <w:r>
        <w:rPr>
          <w:b/>
          <w:smallCaps/>
        </w:rPr>
        <w:t>5.2</w:t>
      </w:r>
      <w:r w:rsidRPr="00A119C2">
        <w:rPr>
          <w:b/>
          <w:smallCaps/>
        </w:rPr>
        <w:t xml:space="preserve"> SYSTEM ARCHITECTURE</w:t>
      </w:r>
    </w:p>
    <w:p w:rsidR="00924A77" w:rsidRDefault="00700657" w:rsidP="00924A77">
      <w:pPr>
        <w:rPr>
          <w:smallCaps/>
        </w:rPr>
      </w:pPr>
      <w:r>
        <w:rPr>
          <w:smallCaps/>
          <w:noProof/>
        </w:rPr>
        <w:drawing>
          <wp:anchor distT="0" distB="0" distL="114300" distR="114300" simplePos="0" relativeHeight="251665408" behindDoc="0" locked="0" layoutInCell="1" allowOverlap="1" wp14:anchorId="3635EC34" wp14:editId="4DB365E6">
            <wp:simplePos x="1828800" y="1704975"/>
            <wp:positionH relativeFrom="margin">
              <wp:align>left</wp:align>
            </wp:positionH>
            <wp:positionV relativeFrom="paragraph">
              <wp:posOffset>3810</wp:posOffset>
            </wp:positionV>
            <wp:extent cx="5266800" cy="3733200"/>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800" cy="373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4A77" w:rsidRDefault="00924A77" w:rsidP="00924A77">
      <w:pPr>
        <w:ind w:firstLine="0"/>
        <w:rPr>
          <w:sz w:val="20"/>
          <w:szCs w:val="20"/>
        </w:rPr>
      </w:pPr>
    </w:p>
    <w:p w:rsidR="00924A77" w:rsidRPr="0028435A" w:rsidRDefault="00CB1FAA" w:rsidP="00924A77">
      <w:pPr>
        <w:jc w:val="center"/>
        <w:rPr>
          <w:sz w:val="20"/>
          <w:szCs w:val="20"/>
        </w:rPr>
      </w:pPr>
      <w:r>
        <w:rPr>
          <w:sz w:val="20"/>
          <w:szCs w:val="20"/>
        </w:rPr>
        <w:t>Fig 5</w:t>
      </w:r>
      <w:r w:rsidR="00924A77" w:rsidRPr="0028435A">
        <w:rPr>
          <w:sz w:val="20"/>
          <w:szCs w:val="20"/>
        </w:rPr>
        <w:t>.1: System Overview</w:t>
      </w:r>
    </w:p>
    <w:p w:rsidR="00B62283" w:rsidRDefault="00B62283" w:rsidP="00B62283">
      <w:pPr>
        <w:ind w:firstLine="0"/>
        <w:jc w:val="center"/>
        <w:rPr>
          <w:smallCaps/>
        </w:rPr>
      </w:pPr>
    </w:p>
    <w:p w:rsidR="002A0C3B" w:rsidRDefault="002A0C3B" w:rsidP="00B62283">
      <w:pPr>
        <w:ind w:firstLine="0"/>
        <w:jc w:val="center"/>
        <w:rPr>
          <w:smallCaps/>
        </w:rPr>
      </w:pPr>
    </w:p>
    <w:p w:rsidR="002A0C3B" w:rsidRDefault="002A0C3B" w:rsidP="002A0C3B">
      <w:pPr>
        <w:ind w:firstLine="0"/>
        <w:rPr>
          <w:b/>
          <w:smallCaps/>
        </w:rPr>
      </w:pPr>
      <w:r w:rsidRPr="00A119C2">
        <w:rPr>
          <w:b/>
          <w:smallCaps/>
        </w:rPr>
        <w:t xml:space="preserve"> SYSTEM ARCHITECTURE</w:t>
      </w:r>
      <w:r>
        <w:rPr>
          <w:b/>
          <w:smallCaps/>
        </w:rPr>
        <w:t xml:space="preserve"> DISCRIPTION: </w:t>
      </w:r>
    </w:p>
    <w:p w:rsidR="002A0C3B" w:rsidRDefault="002A0C3B" w:rsidP="002A0C3B">
      <w:pPr>
        <w:ind w:firstLine="0"/>
        <w:rPr>
          <w:b/>
          <w:smallCaps/>
        </w:rPr>
      </w:pPr>
    </w:p>
    <w:p w:rsidR="00CE2FE1" w:rsidRPr="00CE2FE1" w:rsidRDefault="00CE2FE1" w:rsidP="00BD082B">
      <w:pPr>
        <w:pStyle w:val="BodyText"/>
        <w:widowControl w:val="0"/>
        <w:numPr>
          <w:ilvl w:val="0"/>
          <w:numId w:val="30"/>
        </w:numPr>
        <w:suppressAutoHyphens/>
        <w:spacing w:after="120" w:line="240" w:lineRule="auto"/>
        <w:rPr>
          <w:b/>
        </w:rPr>
      </w:pPr>
      <w:r w:rsidRPr="00CE2FE1">
        <w:rPr>
          <w:b/>
        </w:rPr>
        <w:t>From child-device's prospective:</w:t>
      </w:r>
    </w:p>
    <w:p w:rsidR="00CE2FE1" w:rsidRDefault="00CE2FE1" w:rsidP="00417EE7">
      <w:pPr>
        <w:pStyle w:val="BodyText"/>
        <w:widowControl w:val="0"/>
        <w:numPr>
          <w:ilvl w:val="2"/>
          <w:numId w:val="31"/>
        </w:numPr>
        <w:tabs>
          <w:tab w:val="clear" w:pos="2149"/>
          <w:tab w:val="num" w:pos="709"/>
        </w:tabs>
        <w:suppressAutoHyphens/>
        <w:spacing w:after="120" w:line="240" w:lineRule="auto"/>
        <w:ind w:left="851" w:hanging="425"/>
      </w:pPr>
      <w:r>
        <w:t>Device scans QR-code and sends it to server through device_communication module</w:t>
      </w:r>
    </w:p>
    <w:p w:rsidR="00CE2FE1" w:rsidRDefault="00CE2FE1" w:rsidP="001C78EF">
      <w:pPr>
        <w:pStyle w:val="BodyText"/>
        <w:widowControl w:val="0"/>
        <w:numPr>
          <w:ilvl w:val="0"/>
          <w:numId w:val="20"/>
        </w:numPr>
        <w:tabs>
          <w:tab w:val="clear" w:pos="3240"/>
          <w:tab w:val="num" w:pos="1701"/>
        </w:tabs>
        <w:suppressAutoHyphens/>
        <w:spacing w:after="120" w:line="240" w:lineRule="auto"/>
        <w:ind w:left="1701" w:hanging="425"/>
      </w:pPr>
      <w:r>
        <w:t xml:space="preserve">for this purpose it uses </w:t>
      </w:r>
    </w:p>
    <w:p w:rsidR="00CE2FE1" w:rsidRDefault="00CE2FE1" w:rsidP="001C78EF">
      <w:pPr>
        <w:pStyle w:val="BodyText"/>
        <w:widowControl w:val="0"/>
        <w:numPr>
          <w:ilvl w:val="3"/>
          <w:numId w:val="20"/>
        </w:numPr>
        <w:tabs>
          <w:tab w:val="clear" w:pos="4320"/>
          <w:tab w:val="num" w:pos="2127"/>
        </w:tabs>
        <w:suppressAutoHyphens/>
        <w:spacing w:after="120" w:line="240" w:lineRule="auto"/>
        <w:ind w:left="2127" w:hanging="426"/>
      </w:pPr>
      <w:r>
        <w:t>qr-code module</w:t>
      </w:r>
    </w:p>
    <w:p w:rsidR="00CE2FE1" w:rsidRDefault="00CE2FE1" w:rsidP="001C78EF">
      <w:pPr>
        <w:pStyle w:val="BodyText"/>
        <w:widowControl w:val="0"/>
        <w:numPr>
          <w:ilvl w:val="3"/>
          <w:numId w:val="20"/>
        </w:numPr>
        <w:tabs>
          <w:tab w:val="num" w:pos="2127"/>
        </w:tabs>
        <w:suppressAutoHyphens/>
        <w:spacing w:after="120" w:line="240" w:lineRule="auto"/>
        <w:ind w:left="2127" w:hanging="426"/>
      </w:pPr>
      <w:r>
        <w:t>device coordinate fetch and store module</w:t>
      </w:r>
    </w:p>
    <w:p w:rsidR="00CE2FE1" w:rsidRDefault="00CE2FE1" w:rsidP="00BD082B">
      <w:pPr>
        <w:pStyle w:val="BodyText"/>
      </w:pPr>
    </w:p>
    <w:p w:rsidR="00CE2FE1" w:rsidRDefault="00CE2FE1" w:rsidP="00417EE7">
      <w:pPr>
        <w:pStyle w:val="BodyText"/>
        <w:widowControl w:val="0"/>
        <w:numPr>
          <w:ilvl w:val="2"/>
          <w:numId w:val="31"/>
        </w:numPr>
        <w:tabs>
          <w:tab w:val="clear" w:pos="2149"/>
          <w:tab w:val="num" w:pos="709"/>
        </w:tabs>
        <w:suppressAutoHyphens/>
        <w:spacing w:after="120" w:line="240" w:lineRule="auto"/>
        <w:ind w:left="709" w:hanging="283"/>
      </w:pPr>
      <w:r>
        <w:t>Device_communication module communicate with server using http post methods and it also inserts other required data like child-device id to data to be sent</w:t>
      </w:r>
    </w:p>
    <w:p w:rsidR="00CE2FE1" w:rsidRPr="00CE2FE1" w:rsidRDefault="00CE2FE1" w:rsidP="00BD082B">
      <w:pPr>
        <w:pStyle w:val="BodyText"/>
        <w:widowControl w:val="0"/>
        <w:numPr>
          <w:ilvl w:val="0"/>
          <w:numId w:val="32"/>
        </w:numPr>
        <w:suppressAutoHyphens/>
        <w:spacing w:after="120" w:line="240" w:lineRule="auto"/>
        <w:rPr>
          <w:b/>
        </w:rPr>
      </w:pPr>
      <w:r w:rsidRPr="00CE2FE1">
        <w:rPr>
          <w:b/>
        </w:rPr>
        <w:lastRenderedPageBreak/>
        <w:t>From parent-device's prospective:</w:t>
      </w:r>
    </w:p>
    <w:p w:rsidR="00CE2FE1" w:rsidRDefault="00CE2FE1" w:rsidP="00417EE7">
      <w:pPr>
        <w:pStyle w:val="BodyText"/>
        <w:widowControl w:val="0"/>
        <w:numPr>
          <w:ilvl w:val="2"/>
          <w:numId w:val="21"/>
        </w:numPr>
        <w:tabs>
          <w:tab w:val="clear" w:pos="2509"/>
          <w:tab w:val="num" w:pos="851"/>
        </w:tabs>
        <w:suppressAutoHyphens/>
        <w:spacing w:after="120" w:line="240" w:lineRule="auto"/>
        <w:ind w:left="851" w:hanging="425"/>
      </w:pPr>
      <w:r>
        <w:t xml:space="preserve">Parent-device first registers to avail push message facility using authentication and security module </w:t>
      </w:r>
    </w:p>
    <w:p w:rsidR="00CE2FE1" w:rsidRDefault="00CE2FE1" w:rsidP="00417EE7">
      <w:pPr>
        <w:pStyle w:val="BodyText"/>
        <w:widowControl w:val="0"/>
        <w:numPr>
          <w:ilvl w:val="2"/>
          <w:numId w:val="21"/>
        </w:numPr>
        <w:tabs>
          <w:tab w:val="clear" w:pos="2509"/>
          <w:tab w:val="num" w:pos="851"/>
        </w:tabs>
        <w:suppressAutoHyphens/>
        <w:spacing w:after="120" w:line="240" w:lineRule="auto"/>
        <w:ind w:left="567" w:hanging="141"/>
      </w:pPr>
      <w:r>
        <w:t xml:space="preserve">For communication with server it uses device_communication module </w:t>
      </w:r>
    </w:p>
    <w:p w:rsidR="00CE2FE1" w:rsidRDefault="00CE2FE1" w:rsidP="00417EE7">
      <w:pPr>
        <w:pStyle w:val="BodyText"/>
        <w:widowControl w:val="0"/>
        <w:numPr>
          <w:ilvl w:val="2"/>
          <w:numId w:val="21"/>
        </w:numPr>
        <w:tabs>
          <w:tab w:val="clear" w:pos="2509"/>
          <w:tab w:val="num" w:pos="851"/>
        </w:tabs>
        <w:suppressAutoHyphens/>
        <w:spacing w:after="120" w:line="240" w:lineRule="auto"/>
        <w:ind w:left="851" w:hanging="425"/>
      </w:pPr>
      <w:r>
        <w:t>It uses other functionalities for receiving and displaying push messages</w:t>
      </w:r>
    </w:p>
    <w:p w:rsidR="00CE2FE1" w:rsidRDefault="00CE2FE1" w:rsidP="00417EE7">
      <w:pPr>
        <w:pStyle w:val="BodyText"/>
        <w:widowControl w:val="0"/>
        <w:numPr>
          <w:ilvl w:val="2"/>
          <w:numId w:val="21"/>
        </w:numPr>
        <w:tabs>
          <w:tab w:val="clear" w:pos="2509"/>
          <w:tab w:val="num" w:pos="851"/>
        </w:tabs>
        <w:suppressAutoHyphens/>
        <w:spacing w:after="120" w:line="240" w:lineRule="auto"/>
        <w:ind w:left="851" w:hanging="425"/>
      </w:pPr>
      <w:r>
        <w:t>It also uses Google map for displaying location on map and reverse Geo-coding facility for coordinate to address conversion</w:t>
      </w:r>
    </w:p>
    <w:p w:rsidR="00CE2FE1" w:rsidRPr="00CE2FE1" w:rsidRDefault="00CE2FE1" w:rsidP="0060659A">
      <w:pPr>
        <w:pStyle w:val="BodyText"/>
        <w:widowControl w:val="0"/>
        <w:numPr>
          <w:ilvl w:val="0"/>
          <w:numId w:val="32"/>
        </w:numPr>
        <w:suppressAutoHyphens/>
        <w:spacing w:after="120" w:line="240" w:lineRule="auto"/>
        <w:rPr>
          <w:b/>
        </w:rPr>
      </w:pPr>
      <w:r w:rsidRPr="00CE2FE1">
        <w:rPr>
          <w:b/>
        </w:rPr>
        <w:t>From server's prospective:</w:t>
      </w:r>
    </w:p>
    <w:p w:rsidR="00CE2FE1" w:rsidRDefault="00CE2FE1" w:rsidP="0013302F">
      <w:pPr>
        <w:pStyle w:val="BodyText"/>
        <w:widowControl w:val="0"/>
        <w:numPr>
          <w:ilvl w:val="3"/>
          <w:numId w:val="23"/>
        </w:numPr>
        <w:tabs>
          <w:tab w:val="clear" w:pos="1800"/>
          <w:tab w:val="num" w:pos="851"/>
        </w:tabs>
        <w:suppressAutoHyphens/>
        <w:spacing w:after="120" w:line="240" w:lineRule="auto"/>
        <w:ind w:left="851" w:hanging="425"/>
      </w:pPr>
      <w:r>
        <w:t>Server accepts coordinates from child-device and stores them to database using MySQL manager</w:t>
      </w:r>
    </w:p>
    <w:p w:rsidR="00CE2FE1" w:rsidRDefault="00CE2FE1" w:rsidP="0013302F">
      <w:pPr>
        <w:pStyle w:val="BodyText"/>
        <w:widowControl w:val="0"/>
        <w:numPr>
          <w:ilvl w:val="3"/>
          <w:numId w:val="23"/>
        </w:numPr>
        <w:tabs>
          <w:tab w:val="clear" w:pos="1800"/>
          <w:tab w:val="num" w:pos="851"/>
        </w:tabs>
        <w:suppressAutoHyphens/>
        <w:spacing w:after="120" w:line="240" w:lineRule="auto"/>
        <w:ind w:left="851" w:hanging="425"/>
      </w:pPr>
      <w:r>
        <w:t>It registers parent-device and also checks authenticity for parent-device using database stored</w:t>
      </w:r>
    </w:p>
    <w:p w:rsidR="00CE2FE1" w:rsidRDefault="00CE2FE1" w:rsidP="0013302F">
      <w:pPr>
        <w:pStyle w:val="BodyText"/>
        <w:widowControl w:val="0"/>
        <w:numPr>
          <w:ilvl w:val="3"/>
          <w:numId w:val="23"/>
        </w:numPr>
        <w:tabs>
          <w:tab w:val="clear" w:pos="1800"/>
          <w:tab w:val="num" w:pos="851"/>
        </w:tabs>
        <w:suppressAutoHyphens/>
        <w:spacing w:after="120" w:line="240" w:lineRule="auto"/>
        <w:ind w:left="851" w:hanging="425"/>
      </w:pPr>
      <w:r>
        <w:t>It communicates through http responses</w:t>
      </w:r>
    </w:p>
    <w:p w:rsidR="00CE2FE1" w:rsidRDefault="00CE2FE1" w:rsidP="0013302F">
      <w:pPr>
        <w:pStyle w:val="BodyText"/>
        <w:widowControl w:val="0"/>
        <w:numPr>
          <w:ilvl w:val="3"/>
          <w:numId w:val="23"/>
        </w:numPr>
        <w:tabs>
          <w:tab w:val="clear" w:pos="1800"/>
          <w:tab w:val="num" w:pos="851"/>
        </w:tabs>
        <w:suppressAutoHyphens/>
        <w:spacing w:after="120" w:line="240" w:lineRule="auto"/>
        <w:ind w:left="851" w:hanging="425"/>
      </w:pPr>
      <w:r>
        <w:t>Server uses GCM service for sending push notifications</w:t>
      </w:r>
    </w:p>
    <w:p w:rsidR="00CE2FE1" w:rsidRDefault="00CE2FE1" w:rsidP="0013302F">
      <w:pPr>
        <w:pStyle w:val="BodyText"/>
        <w:widowControl w:val="0"/>
        <w:numPr>
          <w:ilvl w:val="3"/>
          <w:numId w:val="23"/>
        </w:numPr>
        <w:tabs>
          <w:tab w:val="clear" w:pos="1800"/>
          <w:tab w:val="num" w:pos="851"/>
        </w:tabs>
        <w:suppressAutoHyphens/>
        <w:spacing w:after="120" w:line="240" w:lineRule="auto"/>
        <w:ind w:left="851" w:hanging="425"/>
      </w:pPr>
      <w:r>
        <w:t xml:space="preserve">On receiving new coordinates from child-device it stores them to database  and forwards them to all valid parent-device using gcm service   </w:t>
      </w:r>
    </w:p>
    <w:p w:rsidR="002A0C3B" w:rsidRPr="009C7207" w:rsidRDefault="002A0C3B" w:rsidP="00BD082B">
      <w:pPr>
        <w:ind w:firstLine="0"/>
        <w:rPr>
          <w:smallCaps/>
        </w:rPr>
      </w:pPr>
    </w:p>
    <w:p w:rsidR="00B25CE7" w:rsidRDefault="00B25CE7"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013768" w:rsidRDefault="00013768" w:rsidP="00887D90">
      <w:pPr>
        <w:ind w:firstLine="0"/>
        <w:rPr>
          <w:smallCaps/>
        </w:rPr>
      </w:pPr>
    </w:p>
    <w:p w:rsidR="00C85C15" w:rsidRDefault="00C85C15" w:rsidP="00887D90">
      <w:pPr>
        <w:ind w:firstLine="0"/>
        <w:rPr>
          <w:smallCaps/>
        </w:rPr>
      </w:pPr>
    </w:p>
    <w:p w:rsidR="00C85C15" w:rsidRDefault="00C85C15" w:rsidP="00887D90">
      <w:pPr>
        <w:ind w:firstLine="0"/>
        <w:rPr>
          <w:smallCaps/>
        </w:rPr>
      </w:pPr>
    </w:p>
    <w:p w:rsidR="00887D90" w:rsidRDefault="00887D90" w:rsidP="00887D90">
      <w:pPr>
        <w:ind w:firstLine="0"/>
        <w:rPr>
          <w:b/>
        </w:rPr>
      </w:pPr>
      <w:r>
        <w:rPr>
          <w:b/>
        </w:rPr>
        <w:lastRenderedPageBreak/>
        <w:t>5.3 ALGORITHM</w:t>
      </w:r>
      <w:r w:rsidRPr="008731DA">
        <w:rPr>
          <w:b/>
        </w:rPr>
        <w:t>:</w:t>
      </w:r>
    </w:p>
    <w:p w:rsidR="00CB7346" w:rsidRDefault="00720C1F" w:rsidP="00720C1F">
      <w:pPr>
        <w:ind w:firstLine="0"/>
      </w:pPr>
      <w:r>
        <w:t xml:space="preserve"> </w:t>
      </w:r>
    </w:p>
    <w:p w:rsidR="00CB7346" w:rsidRDefault="00D44D5D" w:rsidP="00720C1F">
      <w:pPr>
        <w:ind w:firstLine="0"/>
      </w:pPr>
      <w:r>
        <w:rPr>
          <w:b/>
        </w:rPr>
        <w:t xml:space="preserve">5.3.1 </w:t>
      </w:r>
      <w:r w:rsidR="00CB7346" w:rsidRPr="00720C1F">
        <w:rPr>
          <w:b/>
        </w:rPr>
        <w:t>On Child device:</w:t>
      </w:r>
      <w:r w:rsidR="00CB7346">
        <w:t xml:space="preserve"> (devices are made available at every school bus)</w:t>
      </w:r>
    </w:p>
    <w:p w:rsidR="00CB7346" w:rsidRDefault="00720C1F" w:rsidP="00720C1F">
      <w:pPr>
        <w:widowControl w:val="0"/>
        <w:tabs>
          <w:tab w:val="left" w:pos="284"/>
        </w:tabs>
        <w:suppressAutoHyphens/>
        <w:spacing w:line="240" w:lineRule="auto"/>
        <w:ind w:firstLine="0"/>
        <w:jc w:val="left"/>
      </w:pPr>
      <w:r>
        <w:t xml:space="preserve">1. </w:t>
      </w:r>
      <w:r w:rsidR="00CB7346">
        <w:t>School going children enter and leave the bus scanning their I-card printed with QR code.</w:t>
      </w:r>
    </w:p>
    <w:p w:rsidR="00CB7346" w:rsidRDefault="00720C1F" w:rsidP="00720C1F">
      <w:pPr>
        <w:widowControl w:val="0"/>
        <w:tabs>
          <w:tab w:val="left" w:pos="5871"/>
        </w:tabs>
        <w:suppressAutoHyphens/>
        <w:spacing w:line="240" w:lineRule="auto"/>
        <w:ind w:firstLine="0"/>
        <w:jc w:val="left"/>
      </w:pPr>
      <w:r>
        <w:t xml:space="preserve">2. </w:t>
      </w:r>
      <w:r w:rsidR="00CB7346">
        <w:t xml:space="preserve">The very moment any child enter or leaves the bus device scans its QR code fetches current coordinate of bus and sends it through http requests with additional information of bus device id. </w:t>
      </w:r>
    </w:p>
    <w:p w:rsidR="00CB7346" w:rsidRDefault="00CB7346" w:rsidP="00B174E1">
      <w:pPr>
        <w:widowControl w:val="0"/>
        <w:numPr>
          <w:ilvl w:val="1"/>
          <w:numId w:val="22"/>
        </w:numPr>
        <w:tabs>
          <w:tab w:val="num" w:pos="567"/>
          <w:tab w:val="left" w:pos="5871"/>
        </w:tabs>
        <w:suppressAutoHyphens/>
        <w:spacing w:line="240" w:lineRule="auto"/>
        <w:ind w:left="567" w:hanging="283"/>
        <w:jc w:val="left"/>
      </w:pPr>
      <w:r>
        <w:t>This activity performed using functionalities of following classes:</w:t>
      </w:r>
    </w:p>
    <w:p w:rsidR="00CB7346" w:rsidRDefault="00CB7346" w:rsidP="00B174E1">
      <w:pPr>
        <w:widowControl w:val="0"/>
        <w:numPr>
          <w:ilvl w:val="0"/>
          <w:numId w:val="20"/>
        </w:numPr>
        <w:tabs>
          <w:tab w:val="num" w:pos="1134"/>
          <w:tab w:val="left" w:pos="5871"/>
        </w:tabs>
        <w:suppressAutoHyphens/>
        <w:spacing w:line="240" w:lineRule="auto"/>
        <w:ind w:hanging="2345"/>
        <w:jc w:val="left"/>
      </w:pPr>
      <w:r>
        <w:t>Qr_read_activity</w:t>
      </w:r>
    </w:p>
    <w:p w:rsidR="00CB7346" w:rsidRDefault="00CB7346" w:rsidP="00B174E1">
      <w:pPr>
        <w:widowControl w:val="0"/>
        <w:numPr>
          <w:ilvl w:val="0"/>
          <w:numId w:val="20"/>
        </w:numPr>
        <w:tabs>
          <w:tab w:val="num" w:pos="1134"/>
          <w:tab w:val="left" w:pos="5871"/>
        </w:tabs>
        <w:suppressAutoHyphens/>
        <w:spacing w:line="240" w:lineRule="auto"/>
        <w:ind w:hanging="2345"/>
        <w:jc w:val="left"/>
      </w:pPr>
      <w:r>
        <w:t>GPS_tracking_activity</w:t>
      </w:r>
    </w:p>
    <w:p w:rsidR="00CB7346" w:rsidRDefault="00CB7346" w:rsidP="00CB7346">
      <w:pPr>
        <w:tabs>
          <w:tab w:val="left" w:pos="5871"/>
        </w:tabs>
        <w:ind w:left="1418" w:hanging="360"/>
      </w:pPr>
    </w:p>
    <w:p w:rsidR="00CB7346" w:rsidRDefault="00CB7346" w:rsidP="00B174E1">
      <w:pPr>
        <w:pStyle w:val="ListParagraph"/>
        <w:widowControl w:val="0"/>
        <w:numPr>
          <w:ilvl w:val="0"/>
          <w:numId w:val="17"/>
        </w:numPr>
        <w:tabs>
          <w:tab w:val="left" w:pos="5871"/>
        </w:tabs>
        <w:suppressAutoHyphens/>
        <w:spacing w:line="240" w:lineRule="auto"/>
        <w:jc w:val="left"/>
      </w:pPr>
      <w:r>
        <w:t>Apart from children entering or leaving bus, child device also fetch coordinate location of bus after a interval of 3 min and send them along with bus device id.</w:t>
      </w:r>
    </w:p>
    <w:p w:rsidR="00431A5E" w:rsidRDefault="00CB7346" w:rsidP="00B174E1">
      <w:pPr>
        <w:pStyle w:val="ListParagraph"/>
        <w:widowControl w:val="0"/>
        <w:numPr>
          <w:ilvl w:val="0"/>
          <w:numId w:val="17"/>
        </w:numPr>
        <w:tabs>
          <w:tab w:val="left" w:pos="5871"/>
        </w:tabs>
        <w:suppressAutoHyphens/>
        <w:spacing w:line="240" w:lineRule="auto"/>
        <w:jc w:val="left"/>
      </w:pPr>
      <w:r>
        <w:t>This device also checks for the total no of children left in bus before closing application.</w:t>
      </w:r>
    </w:p>
    <w:p w:rsidR="00CB7346" w:rsidRDefault="00CB7346" w:rsidP="00B174E1">
      <w:pPr>
        <w:pStyle w:val="ListParagraph"/>
        <w:widowControl w:val="0"/>
        <w:numPr>
          <w:ilvl w:val="0"/>
          <w:numId w:val="17"/>
        </w:numPr>
        <w:tabs>
          <w:tab w:val="left" w:pos="5871"/>
        </w:tabs>
        <w:suppressAutoHyphens/>
        <w:spacing w:line="240" w:lineRule="auto"/>
        <w:jc w:val="left"/>
      </w:pPr>
      <w:r>
        <w:t xml:space="preserve">Default activities of display and data sending are handled by main class only. </w:t>
      </w:r>
    </w:p>
    <w:p w:rsidR="00CB7346" w:rsidRDefault="00CB7346" w:rsidP="00CB7346">
      <w:pPr>
        <w:tabs>
          <w:tab w:val="left" w:pos="5871"/>
        </w:tabs>
      </w:pPr>
    </w:p>
    <w:p w:rsidR="00CB7346" w:rsidRDefault="00D44D5D" w:rsidP="00720C1F">
      <w:pPr>
        <w:tabs>
          <w:tab w:val="left" w:pos="5871"/>
        </w:tabs>
        <w:ind w:firstLine="0"/>
      </w:pPr>
      <w:r>
        <w:rPr>
          <w:b/>
        </w:rPr>
        <w:t xml:space="preserve">5.3.2 </w:t>
      </w:r>
      <w:r w:rsidR="00CB7346" w:rsidRPr="00720C1F">
        <w:rPr>
          <w:b/>
        </w:rPr>
        <w:t>On parent device:</w:t>
      </w:r>
      <w:r w:rsidR="00CB7346">
        <w:t xml:space="preserve"> (these are the android devices used by parents)</w:t>
      </w:r>
    </w:p>
    <w:p w:rsidR="00CB7346" w:rsidRDefault="00CB7346" w:rsidP="00B174E1">
      <w:pPr>
        <w:pStyle w:val="ListParagraph"/>
        <w:widowControl w:val="0"/>
        <w:numPr>
          <w:ilvl w:val="0"/>
          <w:numId w:val="26"/>
        </w:numPr>
        <w:tabs>
          <w:tab w:val="left" w:pos="5871"/>
        </w:tabs>
        <w:suppressAutoHyphens/>
        <w:spacing w:line="240" w:lineRule="auto"/>
        <w:ind w:left="426" w:hanging="426"/>
        <w:jc w:val="left"/>
      </w:pPr>
      <w:r>
        <w:t xml:space="preserve">Parents register it self to server for activation purpose </w:t>
      </w:r>
    </w:p>
    <w:p w:rsidR="00CB7346" w:rsidRDefault="00794503" w:rsidP="00B174E1">
      <w:pPr>
        <w:widowControl w:val="0"/>
        <w:numPr>
          <w:ilvl w:val="1"/>
          <w:numId w:val="21"/>
        </w:numPr>
        <w:tabs>
          <w:tab w:val="clear" w:pos="360"/>
          <w:tab w:val="num" w:pos="567"/>
        </w:tabs>
        <w:suppressAutoHyphens/>
        <w:spacing w:line="240" w:lineRule="auto"/>
        <w:ind w:left="426" w:hanging="142"/>
        <w:jc w:val="left"/>
      </w:pPr>
      <w:r>
        <w:t xml:space="preserve">  </w:t>
      </w:r>
      <w:r w:rsidR="00CB7346">
        <w:t>This activity performed using functionalities of following classes:</w:t>
      </w:r>
    </w:p>
    <w:p w:rsidR="007B7A97" w:rsidRDefault="00CB7346" w:rsidP="00B174E1">
      <w:pPr>
        <w:widowControl w:val="0"/>
        <w:numPr>
          <w:ilvl w:val="3"/>
          <w:numId w:val="21"/>
        </w:numPr>
        <w:tabs>
          <w:tab w:val="clear" w:pos="2869"/>
          <w:tab w:val="left" w:pos="1134"/>
        </w:tabs>
        <w:suppressAutoHyphens/>
        <w:spacing w:line="240" w:lineRule="auto"/>
        <w:ind w:hanging="2018"/>
        <w:jc w:val="left"/>
      </w:pPr>
      <w:r>
        <w:t xml:space="preserve">RegisterActivity </w:t>
      </w:r>
    </w:p>
    <w:p w:rsidR="007B7A97" w:rsidRDefault="00CB7346" w:rsidP="00B174E1">
      <w:pPr>
        <w:widowControl w:val="0"/>
        <w:numPr>
          <w:ilvl w:val="3"/>
          <w:numId w:val="21"/>
        </w:numPr>
        <w:tabs>
          <w:tab w:val="clear" w:pos="2869"/>
          <w:tab w:val="left" w:pos="1134"/>
        </w:tabs>
        <w:suppressAutoHyphens/>
        <w:spacing w:line="240" w:lineRule="auto"/>
        <w:ind w:hanging="2018"/>
        <w:jc w:val="left"/>
      </w:pPr>
      <w:r>
        <w:t>AlertDialogueManager</w:t>
      </w:r>
    </w:p>
    <w:p w:rsidR="00CB7346" w:rsidRDefault="00CB7346" w:rsidP="00B174E1">
      <w:pPr>
        <w:widowControl w:val="0"/>
        <w:numPr>
          <w:ilvl w:val="3"/>
          <w:numId w:val="21"/>
        </w:numPr>
        <w:tabs>
          <w:tab w:val="clear" w:pos="2869"/>
          <w:tab w:val="left" w:pos="1134"/>
        </w:tabs>
        <w:suppressAutoHyphens/>
        <w:spacing w:line="240" w:lineRule="auto"/>
        <w:ind w:hanging="2018"/>
        <w:jc w:val="left"/>
      </w:pPr>
      <w:r>
        <w:t>ConnectionDetector</w:t>
      </w:r>
    </w:p>
    <w:p w:rsidR="007B7A97" w:rsidRDefault="00CB7346" w:rsidP="00B174E1">
      <w:pPr>
        <w:pStyle w:val="ListParagraph"/>
        <w:widowControl w:val="0"/>
        <w:numPr>
          <w:ilvl w:val="0"/>
          <w:numId w:val="26"/>
        </w:numPr>
        <w:tabs>
          <w:tab w:val="left" w:pos="5871"/>
        </w:tabs>
        <w:suppressAutoHyphens/>
        <w:spacing w:line="240" w:lineRule="auto"/>
        <w:ind w:left="426" w:hanging="426"/>
        <w:jc w:val="left"/>
      </w:pPr>
      <w:r>
        <w:t xml:space="preserve">On successfully registration </w:t>
      </w:r>
      <w:r w:rsidR="007A0A34">
        <w:t>device,</w:t>
      </w:r>
      <w:r>
        <w:t xml:space="preserve"> activate WakeLocker class for listening to any incoming push messages.</w:t>
      </w:r>
    </w:p>
    <w:p w:rsidR="00CB7346" w:rsidRDefault="00CB7346" w:rsidP="00B174E1">
      <w:pPr>
        <w:pStyle w:val="ListParagraph"/>
        <w:widowControl w:val="0"/>
        <w:numPr>
          <w:ilvl w:val="0"/>
          <w:numId w:val="26"/>
        </w:numPr>
        <w:tabs>
          <w:tab w:val="left" w:pos="5871"/>
        </w:tabs>
        <w:suppressAutoHyphens/>
        <w:spacing w:line="240" w:lineRule="auto"/>
        <w:ind w:left="426" w:hanging="426"/>
        <w:jc w:val="left"/>
      </w:pPr>
      <w:r>
        <w:t>On receiving push messages from GCM service the arrived coordinates of child are stored, and are made available for looking on map and converted to real address.</w:t>
      </w:r>
    </w:p>
    <w:p w:rsidR="00CB7346" w:rsidRDefault="00CB7346" w:rsidP="00B174E1">
      <w:pPr>
        <w:widowControl w:val="0"/>
        <w:numPr>
          <w:ilvl w:val="4"/>
          <w:numId w:val="23"/>
        </w:numPr>
        <w:tabs>
          <w:tab w:val="clear" w:pos="2160"/>
          <w:tab w:val="num" w:pos="709"/>
        </w:tabs>
        <w:suppressAutoHyphens/>
        <w:spacing w:line="240" w:lineRule="auto"/>
        <w:ind w:left="709" w:hanging="283"/>
        <w:jc w:val="left"/>
      </w:pPr>
      <w:r>
        <w:t>This activity performed using functionalities of following classes:</w:t>
      </w:r>
    </w:p>
    <w:p w:rsidR="00260E3E" w:rsidRDefault="00CB7346" w:rsidP="00B174E1">
      <w:pPr>
        <w:widowControl w:val="0"/>
        <w:numPr>
          <w:ilvl w:val="6"/>
          <w:numId w:val="23"/>
        </w:numPr>
        <w:tabs>
          <w:tab w:val="clear" w:pos="2880"/>
          <w:tab w:val="left" w:pos="1134"/>
        </w:tabs>
        <w:suppressAutoHyphens/>
        <w:spacing w:line="240" w:lineRule="auto"/>
        <w:ind w:left="1134" w:hanging="283"/>
        <w:jc w:val="left"/>
      </w:pPr>
      <w:r>
        <w:t>ShowOnMap</w:t>
      </w:r>
    </w:p>
    <w:p w:rsidR="0085140E" w:rsidRDefault="00CB7346" w:rsidP="00B174E1">
      <w:pPr>
        <w:widowControl w:val="0"/>
        <w:numPr>
          <w:ilvl w:val="6"/>
          <w:numId w:val="23"/>
        </w:numPr>
        <w:tabs>
          <w:tab w:val="clear" w:pos="2880"/>
          <w:tab w:val="left" w:pos="1134"/>
        </w:tabs>
        <w:suppressAutoHyphens/>
        <w:spacing w:line="240" w:lineRule="auto"/>
        <w:ind w:left="1134" w:hanging="283"/>
        <w:jc w:val="left"/>
      </w:pPr>
      <w:r>
        <w:t>MainActivity</w:t>
      </w:r>
    </w:p>
    <w:p w:rsidR="0085140E" w:rsidRDefault="0085140E" w:rsidP="0085140E">
      <w:pPr>
        <w:widowControl w:val="0"/>
        <w:tabs>
          <w:tab w:val="left" w:pos="5871"/>
        </w:tabs>
        <w:suppressAutoHyphens/>
        <w:spacing w:line="240" w:lineRule="auto"/>
        <w:jc w:val="left"/>
      </w:pPr>
    </w:p>
    <w:p w:rsidR="00CB7346" w:rsidRDefault="00CB7346" w:rsidP="00B174E1">
      <w:pPr>
        <w:widowControl w:val="0"/>
        <w:numPr>
          <w:ilvl w:val="0"/>
          <w:numId w:val="26"/>
        </w:numPr>
        <w:tabs>
          <w:tab w:val="left" w:pos="5871"/>
        </w:tabs>
        <w:suppressAutoHyphens/>
        <w:spacing w:line="240" w:lineRule="auto"/>
        <w:ind w:left="426" w:hanging="426"/>
        <w:jc w:val="left"/>
      </w:pPr>
      <w:r>
        <w:t>Parent device also performs check for knowing bus's localtiy with respect to his pre-decided home location.</w:t>
      </w:r>
    </w:p>
    <w:p w:rsidR="00CB7346" w:rsidRDefault="00CB7346" w:rsidP="00B174E1">
      <w:pPr>
        <w:widowControl w:val="0"/>
        <w:numPr>
          <w:ilvl w:val="1"/>
          <w:numId w:val="24"/>
        </w:numPr>
        <w:tabs>
          <w:tab w:val="clear" w:pos="2149"/>
          <w:tab w:val="left" w:pos="709"/>
        </w:tabs>
        <w:suppressAutoHyphens/>
        <w:spacing w:line="240" w:lineRule="auto"/>
        <w:ind w:left="709" w:hanging="283"/>
        <w:jc w:val="left"/>
      </w:pPr>
      <w:r>
        <w:t>This activity performed using functionalities of following classes:</w:t>
      </w:r>
    </w:p>
    <w:p w:rsidR="00CB7346" w:rsidRDefault="00CB7346" w:rsidP="00B174E1">
      <w:pPr>
        <w:pStyle w:val="ListParagraph"/>
        <w:widowControl w:val="0"/>
        <w:numPr>
          <w:ilvl w:val="0"/>
          <w:numId w:val="27"/>
        </w:numPr>
        <w:tabs>
          <w:tab w:val="left" w:pos="5871"/>
        </w:tabs>
        <w:suppressAutoHyphens/>
        <w:spacing w:line="240" w:lineRule="auto"/>
        <w:ind w:left="1134" w:hanging="283"/>
        <w:jc w:val="left"/>
      </w:pPr>
      <w:r>
        <w:t>MainActivity</w:t>
      </w:r>
    </w:p>
    <w:p w:rsidR="00427C41" w:rsidRDefault="00427C41" w:rsidP="00427C41">
      <w:pPr>
        <w:tabs>
          <w:tab w:val="left" w:pos="5871"/>
        </w:tabs>
        <w:ind w:firstLine="0"/>
      </w:pPr>
    </w:p>
    <w:p w:rsidR="00CB7346" w:rsidRPr="00427C41" w:rsidRDefault="00427C41" w:rsidP="00427C41">
      <w:pPr>
        <w:tabs>
          <w:tab w:val="left" w:pos="5871"/>
        </w:tabs>
        <w:ind w:firstLine="0"/>
        <w:rPr>
          <w:b/>
        </w:rPr>
      </w:pPr>
      <w:r>
        <w:rPr>
          <w:b/>
        </w:rPr>
        <w:t xml:space="preserve">5.3.3 </w:t>
      </w:r>
      <w:r w:rsidR="00CB7346" w:rsidRPr="00427C41">
        <w:rPr>
          <w:b/>
        </w:rPr>
        <w:t>On server side:</w:t>
      </w:r>
    </w:p>
    <w:p w:rsidR="00CB7346" w:rsidRDefault="00CB7346" w:rsidP="00B174E1">
      <w:pPr>
        <w:widowControl w:val="0"/>
        <w:numPr>
          <w:ilvl w:val="0"/>
          <w:numId w:val="25"/>
        </w:numPr>
        <w:tabs>
          <w:tab w:val="left" w:pos="5871"/>
        </w:tabs>
        <w:suppressAutoHyphens/>
        <w:spacing w:line="240" w:lineRule="auto"/>
        <w:jc w:val="left"/>
      </w:pPr>
      <w:r>
        <w:t>Server mainly handle 4 sections:</w:t>
      </w:r>
    </w:p>
    <w:p w:rsidR="00CB7346" w:rsidRDefault="00CB7346" w:rsidP="00B174E1">
      <w:pPr>
        <w:widowControl w:val="0"/>
        <w:numPr>
          <w:ilvl w:val="1"/>
          <w:numId w:val="25"/>
        </w:numPr>
        <w:tabs>
          <w:tab w:val="left" w:pos="5871"/>
        </w:tabs>
        <w:suppressAutoHyphens/>
        <w:spacing w:line="240" w:lineRule="auto"/>
        <w:jc w:val="left"/>
      </w:pPr>
      <w:r>
        <w:t>Receiving coordinate location from child-devices</w:t>
      </w:r>
    </w:p>
    <w:p w:rsidR="00CB7346" w:rsidRDefault="00CB7346" w:rsidP="00B174E1">
      <w:pPr>
        <w:widowControl w:val="0"/>
        <w:numPr>
          <w:ilvl w:val="1"/>
          <w:numId w:val="25"/>
        </w:numPr>
        <w:tabs>
          <w:tab w:val="left" w:pos="5871"/>
        </w:tabs>
        <w:suppressAutoHyphens/>
        <w:spacing w:line="240" w:lineRule="auto"/>
        <w:jc w:val="left"/>
      </w:pPr>
      <w:r>
        <w:t>Sending coordinate to parent-devices</w:t>
      </w:r>
    </w:p>
    <w:p w:rsidR="00CB7346" w:rsidRDefault="00CB7346" w:rsidP="00B174E1">
      <w:pPr>
        <w:widowControl w:val="0"/>
        <w:numPr>
          <w:ilvl w:val="1"/>
          <w:numId w:val="25"/>
        </w:numPr>
        <w:tabs>
          <w:tab w:val="left" w:pos="5871"/>
        </w:tabs>
        <w:suppressAutoHyphens/>
        <w:spacing w:line="240" w:lineRule="auto"/>
        <w:jc w:val="left"/>
      </w:pPr>
      <w:r>
        <w:t>Checking authentication and registration activity of parent-devices</w:t>
      </w:r>
    </w:p>
    <w:p w:rsidR="00CB7346" w:rsidRDefault="00CB7346" w:rsidP="00B174E1">
      <w:pPr>
        <w:widowControl w:val="0"/>
        <w:numPr>
          <w:ilvl w:val="1"/>
          <w:numId w:val="25"/>
        </w:numPr>
        <w:tabs>
          <w:tab w:val="left" w:pos="5871"/>
        </w:tabs>
        <w:suppressAutoHyphens/>
        <w:spacing w:line="240" w:lineRule="auto"/>
        <w:jc w:val="left"/>
      </w:pPr>
      <w:r>
        <w:t>Database storage and retrieval process</w:t>
      </w:r>
    </w:p>
    <w:p w:rsidR="00CB7346" w:rsidRDefault="00CB7346" w:rsidP="00CB7346">
      <w:pPr>
        <w:tabs>
          <w:tab w:val="left" w:pos="5871"/>
        </w:tabs>
      </w:pPr>
    </w:p>
    <w:p w:rsidR="00CB7346" w:rsidRDefault="00CB7346" w:rsidP="00B174E1">
      <w:pPr>
        <w:widowControl w:val="0"/>
        <w:numPr>
          <w:ilvl w:val="0"/>
          <w:numId w:val="25"/>
        </w:numPr>
        <w:tabs>
          <w:tab w:val="left" w:pos="6580"/>
        </w:tabs>
        <w:suppressAutoHyphens/>
        <w:spacing w:line="240" w:lineRule="auto"/>
        <w:ind w:left="709"/>
        <w:jc w:val="left"/>
      </w:pPr>
      <w:r>
        <w:t>Section one: Receiving coordinate location from child-device</w:t>
      </w:r>
    </w:p>
    <w:p w:rsidR="00CB7346" w:rsidRDefault="00CB7346" w:rsidP="00B174E1">
      <w:pPr>
        <w:widowControl w:val="0"/>
        <w:numPr>
          <w:ilvl w:val="1"/>
          <w:numId w:val="25"/>
        </w:numPr>
        <w:tabs>
          <w:tab w:val="left" w:pos="5871"/>
        </w:tabs>
        <w:suppressAutoHyphens/>
        <w:spacing w:line="240" w:lineRule="auto"/>
        <w:jc w:val="left"/>
      </w:pPr>
      <w:r>
        <w:t xml:space="preserve"> This section involves lesser authentication and concentrate more on grabbing more and more data at faster rate.</w:t>
      </w:r>
    </w:p>
    <w:p w:rsidR="00CB7346" w:rsidRDefault="00CB7346" w:rsidP="00B174E1">
      <w:pPr>
        <w:widowControl w:val="0"/>
        <w:numPr>
          <w:ilvl w:val="1"/>
          <w:numId w:val="25"/>
        </w:numPr>
        <w:tabs>
          <w:tab w:val="left" w:pos="5871"/>
        </w:tabs>
        <w:suppressAutoHyphens/>
        <w:spacing w:line="240" w:lineRule="auto"/>
        <w:jc w:val="left"/>
      </w:pPr>
      <w:r>
        <w:t>Involves http response methods.</w:t>
      </w:r>
    </w:p>
    <w:p w:rsidR="00CB7346" w:rsidRDefault="00CB7346" w:rsidP="00B174E1">
      <w:pPr>
        <w:widowControl w:val="0"/>
        <w:numPr>
          <w:ilvl w:val="1"/>
          <w:numId w:val="25"/>
        </w:numPr>
        <w:tabs>
          <w:tab w:val="left" w:pos="5871"/>
        </w:tabs>
        <w:suppressAutoHyphens/>
        <w:spacing w:line="240" w:lineRule="auto"/>
        <w:jc w:val="left"/>
      </w:pPr>
      <w:r>
        <w:t>Further communicate with data storage section for storage of arrived data.</w:t>
      </w:r>
    </w:p>
    <w:p w:rsidR="00CB7346" w:rsidRDefault="00CB7346" w:rsidP="00B174E1">
      <w:pPr>
        <w:widowControl w:val="0"/>
        <w:numPr>
          <w:ilvl w:val="1"/>
          <w:numId w:val="25"/>
        </w:numPr>
        <w:tabs>
          <w:tab w:val="left" w:pos="5871"/>
        </w:tabs>
        <w:suppressAutoHyphens/>
        <w:spacing w:line="240" w:lineRule="auto"/>
        <w:jc w:val="left"/>
      </w:pPr>
      <w:r>
        <w:t>This section do not involve bidirectional communication</w:t>
      </w:r>
    </w:p>
    <w:p w:rsidR="00CB7346" w:rsidRDefault="00CB7346" w:rsidP="00CB7346">
      <w:pPr>
        <w:tabs>
          <w:tab w:val="left" w:pos="5871"/>
        </w:tabs>
      </w:pPr>
    </w:p>
    <w:p w:rsidR="00CB7346" w:rsidRDefault="00CB7346" w:rsidP="00B174E1">
      <w:pPr>
        <w:widowControl w:val="0"/>
        <w:numPr>
          <w:ilvl w:val="0"/>
          <w:numId w:val="25"/>
        </w:numPr>
        <w:tabs>
          <w:tab w:val="left" w:pos="5871"/>
        </w:tabs>
        <w:suppressAutoHyphens/>
        <w:spacing w:line="240" w:lineRule="auto"/>
        <w:jc w:val="left"/>
      </w:pPr>
      <w:r>
        <w:t>Section two: Sending coordinate to parent-devices</w:t>
      </w:r>
    </w:p>
    <w:p w:rsidR="00CB7346" w:rsidRDefault="00CB7346" w:rsidP="00B174E1">
      <w:pPr>
        <w:widowControl w:val="0"/>
        <w:numPr>
          <w:ilvl w:val="1"/>
          <w:numId w:val="25"/>
        </w:numPr>
        <w:tabs>
          <w:tab w:val="left" w:pos="5871"/>
        </w:tabs>
        <w:suppressAutoHyphens/>
        <w:spacing w:line="240" w:lineRule="auto"/>
        <w:jc w:val="left"/>
      </w:pPr>
      <w:r>
        <w:t>This section involves frequent read access of stored data for the purpose of sending bus locations to parent-devices.</w:t>
      </w:r>
    </w:p>
    <w:p w:rsidR="00CB7346" w:rsidRDefault="00CB7346" w:rsidP="00B174E1">
      <w:pPr>
        <w:widowControl w:val="0"/>
        <w:numPr>
          <w:ilvl w:val="1"/>
          <w:numId w:val="25"/>
        </w:numPr>
        <w:tabs>
          <w:tab w:val="left" w:pos="5871"/>
        </w:tabs>
        <w:suppressAutoHyphens/>
        <w:spacing w:line="240" w:lineRule="auto"/>
        <w:jc w:val="left"/>
      </w:pPr>
      <w:r>
        <w:t>On receiving the new coordinates from child-device the parent section undergoes a process of sending coordinates to all parent-devices having their children in that particular bus.</w:t>
      </w:r>
    </w:p>
    <w:p w:rsidR="00CB7346" w:rsidRDefault="00CB7346" w:rsidP="00CB7346">
      <w:pPr>
        <w:tabs>
          <w:tab w:val="left" w:pos="5871"/>
        </w:tabs>
      </w:pPr>
    </w:p>
    <w:p w:rsidR="00CB7346" w:rsidRDefault="00CB7346" w:rsidP="00B174E1">
      <w:pPr>
        <w:widowControl w:val="0"/>
        <w:numPr>
          <w:ilvl w:val="0"/>
          <w:numId w:val="25"/>
        </w:numPr>
        <w:tabs>
          <w:tab w:val="left" w:pos="5871"/>
        </w:tabs>
        <w:suppressAutoHyphens/>
        <w:spacing w:line="240" w:lineRule="auto"/>
        <w:jc w:val="left"/>
      </w:pPr>
      <w:r>
        <w:t>Section three: Checking authentication and registration activity of parent-devices</w:t>
      </w:r>
    </w:p>
    <w:p w:rsidR="00CB7346" w:rsidRDefault="00CB7346" w:rsidP="00B174E1">
      <w:pPr>
        <w:widowControl w:val="0"/>
        <w:numPr>
          <w:ilvl w:val="1"/>
          <w:numId w:val="25"/>
        </w:numPr>
        <w:tabs>
          <w:tab w:val="left" w:pos="5871"/>
        </w:tabs>
        <w:suppressAutoHyphens/>
        <w:spacing w:line="240" w:lineRule="auto"/>
        <w:jc w:val="left"/>
      </w:pPr>
      <w:r>
        <w:t>This section involves registration and activation of parent-devices for receiving push notifications.</w:t>
      </w:r>
    </w:p>
    <w:p w:rsidR="00CB7346" w:rsidRDefault="00CB7346" w:rsidP="00B174E1">
      <w:pPr>
        <w:widowControl w:val="0"/>
        <w:numPr>
          <w:ilvl w:val="1"/>
          <w:numId w:val="25"/>
        </w:numPr>
        <w:tabs>
          <w:tab w:val="left" w:pos="5871"/>
        </w:tabs>
        <w:suppressAutoHyphens/>
        <w:spacing w:line="240" w:lineRule="auto"/>
        <w:jc w:val="left"/>
      </w:pPr>
      <w:r>
        <w:t>This section allows parent to register with their unique user-name and personal details as well as id of their children, this creates their profile in server storage.</w:t>
      </w:r>
    </w:p>
    <w:p w:rsidR="00CB7346" w:rsidRDefault="00CB7346" w:rsidP="00B174E1">
      <w:pPr>
        <w:widowControl w:val="0"/>
        <w:numPr>
          <w:ilvl w:val="1"/>
          <w:numId w:val="25"/>
        </w:numPr>
        <w:tabs>
          <w:tab w:val="left" w:pos="5871"/>
        </w:tabs>
        <w:suppressAutoHyphens/>
        <w:spacing w:line="240" w:lineRule="auto"/>
        <w:jc w:val="left"/>
      </w:pPr>
      <w:r>
        <w:t xml:space="preserve"> Registering the device allows server to send them push notification using GCM service.</w:t>
      </w:r>
    </w:p>
    <w:p w:rsidR="00CB7346" w:rsidRDefault="00CB7346" w:rsidP="00CB7346">
      <w:pPr>
        <w:tabs>
          <w:tab w:val="left" w:pos="5871"/>
        </w:tabs>
      </w:pPr>
    </w:p>
    <w:p w:rsidR="00CB7346" w:rsidRDefault="00CB7346" w:rsidP="00B174E1">
      <w:pPr>
        <w:widowControl w:val="0"/>
        <w:numPr>
          <w:ilvl w:val="0"/>
          <w:numId w:val="25"/>
        </w:numPr>
        <w:tabs>
          <w:tab w:val="left" w:pos="5871"/>
        </w:tabs>
        <w:suppressAutoHyphens/>
        <w:spacing w:line="240" w:lineRule="auto"/>
        <w:jc w:val="left"/>
      </w:pPr>
      <w:r>
        <w:t xml:space="preserve"> Section four: Database storage ans retrieval process</w:t>
      </w:r>
    </w:p>
    <w:p w:rsidR="00CB7346" w:rsidRDefault="00CB7346" w:rsidP="00B174E1">
      <w:pPr>
        <w:widowControl w:val="0"/>
        <w:numPr>
          <w:ilvl w:val="1"/>
          <w:numId w:val="25"/>
        </w:numPr>
        <w:tabs>
          <w:tab w:val="left" w:pos="5871"/>
        </w:tabs>
        <w:suppressAutoHyphens/>
        <w:spacing w:line="240" w:lineRule="auto"/>
        <w:jc w:val="left"/>
      </w:pPr>
      <w:r>
        <w:t>This section involves the php embedded sql queries for storage and data retrieval purpose.</w:t>
      </w:r>
    </w:p>
    <w:p w:rsidR="00CB7346" w:rsidRDefault="00CB7346" w:rsidP="00B174E1">
      <w:pPr>
        <w:widowControl w:val="0"/>
        <w:numPr>
          <w:ilvl w:val="1"/>
          <w:numId w:val="25"/>
        </w:numPr>
        <w:tabs>
          <w:tab w:val="left" w:pos="5871"/>
        </w:tabs>
        <w:suppressAutoHyphens/>
        <w:spacing w:line="240" w:lineRule="auto"/>
        <w:jc w:val="left"/>
      </w:pPr>
      <w:r>
        <w:t>MySQL database manager is used with efficient nesting of fired queries.</w:t>
      </w:r>
    </w:p>
    <w:p w:rsidR="00CB7346" w:rsidRDefault="00CB7346" w:rsidP="00B174E1">
      <w:pPr>
        <w:widowControl w:val="0"/>
        <w:numPr>
          <w:ilvl w:val="1"/>
          <w:numId w:val="25"/>
        </w:numPr>
        <w:tabs>
          <w:tab w:val="left" w:pos="5871"/>
        </w:tabs>
        <w:suppressAutoHyphens/>
        <w:spacing w:line="240" w:lineRule="auto"/>
        <w:jc w:val="left"/>
      </w:pPr>
      <w:r>
        <w:t>None of the database elements are directly accessible to users the are accessed through securely designed php page.</w:t>
      </w:r>
    </w:p>
    <w:p w:rsidR="00CB7346" w:rsidRDefault="00CB7346" w:rsidP="00B174E1">
      <w:pPr>
        <w:widowControl w:val="0"/>
        <w:numPr>
          <w:ilvl w:val="1"/>
          <w:numId w:val="25"/>
        </w:numPr>
        <w:tabs>
          <w:tab w:val="clear" w:pos="1080"/>
          <w:tab w:val="num" w:pos="993"/>
        </w:tabs>
        <w:suppressAutoHyphens/>
        <w:spacing w:line="240" w:lineRule="auto"/>
        <w:ind w:left="993" w:hanging="284"/>
        <w:jc w:val="left"/>
      </w:pPr>
      <w:r>
        <w:t xml:space="preserve">This section mainly stores the data from </w:t>
      </w:r>
      <w:r w:rsidR="008A0B60">
        <w:t>authentication and registration</w:t>
      </w:r>
      <w:r w:rsidR="009A5D89">
        <w:t xml:space="preserve"> </w:t>
      </w:r>
      <w:r>
        <w:t>section and also from data receiving section.</w:t>
      </w:r>
    </w:p>
    <w:p w:rsidR="00CB7346" w:rsidRDefault="00CB7346" w:rsidP="00B174E1">
      <w:pPr>
        <w:widowControl w:val="0"/>
        <w:numPr>
          <w:ilvl w:val="1"/>
          <w:numId w:val="25"/>
        </w:numPr>
        <w:tabs>
          <w:tab w:val="left" w:pos="5871"/>
        </w:tabs>
        <w:suppressAutoHyphens/>
        <w:spacing w:line="240" w:lineRule="auto"/>
        <w:jc w:val="left"/>
      </w:pPr>
      <w:r>
        <w:t>Data is mainly accessed by two section one is sending coordinate to parent-devices and other is by registration &amp; authentication section. Both have different purpose and level of normalization for their concern tables are different.</w:t>
      </w:r>
    </w:p>
    <w:p w:rsidR="00CB7346" w:rsidRDefault="00CB7346" w:rsidP="00B174E1">
      <w:pPr>
        <w:widowControl w:val="0"/>
        <w:numPr>
          <w:ilvl w:val="1"/>
          <w:numId w:val="25"/>
        </w:numPr>
        <w:tabs>
          <w:tab w:val="left" w:pos="5871"/>
        </w:tabs>
        <w:suppressAutoHyphens/>
        <w:spacing w:line="240" w:lineRule="auto"/>
        <w:jc w:val="left"/>
      </w:pPr>
      <w:r>
        <w:t>Tables used by registration &amp; authentication section are designed with security prospective.</w:t>
      </w:r>
    </w:p>
    <w:p w:rsidR="00CB7346" w:rsidRDefault="00CB7346" w:rsidP="00B174E1">
      <w:pPr>
        <w:widowControl w:val="0"/>
        <w:numPr>
          <w:ilvl w:val="1"/>
          <w:numId w:val="25"/>
        </w:numPr>
        <w:tabs>
          <w:tab w:val="left" w:pos="5871"/>
        </w:tabs>
        <w:suppressAutoHyphens/>
        <w:spacing w:line="240" w:lineRule="auto"/>
        <w:jc w:val="left"/>
      </w:pPr>
      <w:r>
        <w:t>Tables accessed by coordinate sending section are designed with a view of faster retrieval and update prospective.</w:t>
      </w:r>
    </w:p>
    <w:p w:rsidR="00CB7346" w:rsidRDefault="00CB7346" w:rsidP="00CB7346">
      <w:pPr>
        <w:tabs>
          <w:tab w:val="left" w:pos="5871"/>
        </w:tabs>
      </w:pPr>
      <w:r>
        <w:tab/>
      </w:r>
    </w:p>
    <w:p w:rsidR="00A51451" w:rsidRDefault="00A51451" w:rsidP="00CB7346">
      <w:pPr>
        <w:tabs>
          <w:tab w:val="left" w:pos="5871"/>
        </w:tabs>
      </w:pPr>
    </w:p>
    <w:p w:rsidR="00A51451" w:rsidRDefault="00A51451" w:rsidP="00CB7346">
      <w:pPr>
        <w:tabs>
          <w:tab w:val="left" w:pos="5871"/>
        </w:tabs>
      </w:pPr>
    </w:p>
    <w:p w:rsidR="00CB7346" w:rsidRDefault="00CB7346" w:rsidP="00CB7346">
      <w:pPr>
        <w:tabs>
          <w:tab w:val="left" w:pos="5871"/>
        </w:tabs>
      </w:pPr>
      <w:r>
        <w:t xml:space="preserve"> </w:t>
      </w:r>
    </w:p>
    <w:p w:rsidR="00C74531" w:rsidRPr="0073349B" w:rsidRDefault="00C74531" w:rsidP="0073349B">
      <w:pPr>
        <w:pStyle w:val="ListParagraph"/>
        <w:numPr>
          <w:ilvl w:val="1"/>
          <w:numId w:val="36"/>
        </w:numPr>
        <w:rPr>
          <w:b/>
        </w:rPr>
      </w:pPr>
      <w:r w:rsidRPr="0073349B">
        <w:rPr>
          <w:b/>
        </w:rPr>
        <w:lastRenderedPageBreak/>
        <w:t>FLOWCHART:</w:t>
      </w:r>
    </w:p>
    <w:p w:rsidR="00D3104A" w:rsidRDefault="00D3104A" w:rsidP="00D3104A">
      <w:pPr>
        <w:ind w:firstLine="0"/>
        <w:rPr>
          <w:b/>
        </w:rPr>
      </w:pPr>
    </w:p>
    <w:p w:rsidR="008B0222" w:rsidRPr="008B6804" w:rsidRDefault="008B6804" w:rsidP="008B6804">
      <w:pPr>
        <w:ind w:firstLine="0"/>
        <w:rPr>
          <w:b/>
        </w:rPr>
      </w:pPr>
      <w:r>
        <w:rPr>
          <w:b/>
        </w:rPr>
        <w:t xml:space="preserve">5.4.1 </w:t>
      </w:r>
      <w:r w:rsidR="00D3104A" w:rsidRPr="008B6804">
        <w:rPr>
          <w:b/>
        </w:rPr>
        <w:t>Child Application</w:t>
      </w:r>
      <w:r w:rsidR="008B0222" w:rsidRPr="008B6804">
        <w:rPr>
          <w:b/>
        </w:rPr>
        <w:t xml:space="preserve">: </w:t>
      </w:r>
    </w:p>
    <w:p w:rsidR="00D3104A" w:rsidRPr="00D3104A" w:rsidRDefault="00D3104A" w:rsidP="00D3104A">
      <w:pPr>
        <w:ind w:left="90" w:firstLine="0"/>
        <w:rPr>
          <w:b/>
        </w:rPr>
      </w:pPr>
    </w:p>
    <w:p w:rsidR="00887D90" w:rsidRDefault="00887D90" w:rsidP="00EE36C7">
      <w:pPr>
        <w:ind w:firstLine="0"/>
        <w:jc w:val="center"/>
        <w:rPr>
          <w:b/>
          <w:smallCaps/>
          <w:sz w:val="28"/>
          <w:szCs w:val="28"/>
        </w:rPr>
      </w:pPr>
    </w:p>
    <w:p w:rsidR="00887D90" w:rsidRDefault="00D3104A" w:rsidP="00EE36C7">
      <w:pPr>
        <w:ind w:firstLine="0"/>
        <w:jc w:val="center"/>
        <w:rPr>
          <w:b/>
          <w:smallCaps/>
          <w:sz w:val="28"/>
          <w:szCs w:val="28"/>
        </w:rPr>
      </w:pPr>
      <w:r>
        <w:rPr>
          <w:b/>
          <w:smallCaps/>
          <w:noProof/>
          <w:sz w:val="28"/>
          <w:szCs w:val="28"/>
        </w:rPr>
        <w:drawing>
          <wp:anchor distT="0" distB="0" distL="114300" distR="114300" simplePos="0" relativeHeight="251666432" behindDoc="0" locked="0" layoutInCell="1" allowOverlap="1">
            <wp:simplePos x="1724025" y="2276475"/>
            <wp:positionH relativeFrom="margin">
              <wp:align>left</wp:align>
            </wp:positionH>
            <wp:positionV relativeFrom="paragraph">
              <wp:posOffset>3810</wp:posOffset>
            </wp:positionV>
            <wp:extent cx="4571544" cy="5266800"/>
            <wp:effectExtent l="0" t="0" r="63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1544" cy="5266800"/>
                    </a:xfrm>
                    <a:prstGeom prst="rect">
                      <a:avLst/>
                    </a:prstGeom>
                    <a:noFill/>
                    <a:ln>
                      <a:noFill/>
                    </a:ln>
                  </pic:spPr>
                </pic:pic>
              </a:graphicData>
            </a:graphic>
            <wp14:sizeRelV relativeFrom="margin">
              <wp14:pctHeight>0</wp14:pctHeight>
            </wp14:sizeRelV>
          </wp:anchor>
        </w:drawing>
      </w: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887D90" w:rsidRDefault="00887D90" w:rsidP="00EE36C7">
      <w:pPr>
        <w:ind w:firstLine="0"/>
        <w:jc w:val="center"/>
        <w:rPr>
          <w:b/>
          <w:smallCaps/>
          <w:sz w:val="28"/>
          <w:szCs w:val="28"/>
        </w:rPr>
      </w:pPr>
    </w:p>
    <w:p w:rsidR="00B203CC" w:rsidRPr="0028435A" w:rsidRDefault="00B203CC" w:rsidP="00B203CC">
      <w:pPr>
        <w:jc w:val="center"/>
        <w:rPr>
          <w:sz w:val="20"/>
          <w:szCs w:val="20"/>
        </w:rPr>
      </w:pPr>
      <w:r>
        <w:rPr>
          <w:sz w:val="20"/>
          <w:szCs w:val="20"/>
        </w:rPr>
        <w:t>Fig 5</w:t>
      </w:r>
      <w:r w:rsidRPr="0028435A">
        <w:rPr>
          <w:sz w:val="20"/>
          <w:szCs w:val="20"/>
        </w:rPr>
        <w:t>.</w:t>
      </w:r>
      <w:r w:rsidR="008B6804">
        <w:rPr>
          <w:sz w:val="20"/>
          <w:szCs w:val="20"/>
        </w:rPr>
        <w:t>4</w:t>
      </w:r>
      <w:r>
        <w:rPr>
          <w:sz w:val="20"/>
          <w:szCs w:val="20"/>
        </w:rPr>
        <w:t>.1: Child Application Flowchart</w:t>
      </w:r>
    </w:p>
    <w:p w:rsidR="00427C41" w:rsidRDefault="00427C41" w:rsidP="00EE36C7">
      <w:pPr>
        <w:ind w:firstLine="0"/>
        <w:jc w:val="center"/>
        <w:rPr>
          <w:b/>
          <w:smallCaps/>
          <w:sz w:val="28"/>
          <w:szCs w:val="28"/>
        </w:rPr>
      </w:pPr>
    </w:p>
    <w:p w:rsidR="008E25B1" w:rsidRDefault="008E25B1" w:rsidP="00EE36C7">
      <w:pPr>
        <w:ind w:firstLine="0"/>
        <w:jc w:val="center"/>
        <w:rPr>
          <w:b/>
          <w:smallCaps/>
          <w:sz w:val="28"/>
          <w:szCs w:val="28"/>
        </w:rPr>
      </w:pPr>
    </w:p>
    <w:p w:rsidR="008E25B1" w:rsidRDefault="008E25B1" w:rsidP="00EE36C7">
      <w:pPr>
        <w:ind w:firstLine="0"/>
        <w:jc w:val="center"/>
        <w:rPr>
          <w:b/>
          <w:smallCaps/>
          <w:sz w:val="28"/>
          <w:szCs w:val="28"/>
        </w:rPr>
      </w:pPr>
    </w:p>
    <w:p w:rsidR="008E25B1" w:rsidRDefault="008E25B1" w:rsidP="00EE36C7">
      <w:pPr>
        <w:ind w:firstLine="0"/>
        <w:jc w:val="center"/>
        <w:rPr>
          <w:b/>
          <w:smallCaps/>
          <w:sz w:val="28"/>
          <w:szCs w:val="28"/>
        </w:rPr>
      </w:pPr>
    </w:p>
    <w:p w:rsidR="008E25B1" w:rsidRDefault="008E25B1" w:rsidP="00EE36C7">
      <w:pPr>
        <w:ind w:firstLine="0"/>
        <w:jc w:val="center"/>
        <w:rPr>
          <w:b/>
          <w:smallCaps/>
          <w:sz w:val="28"/>
          <w:szCs w:val="28"/>
        </w:rPr>
      </w:pPr>
    </w:p>
    <w:p w:rsidR="008B0222" w:rsidRDefault="008B6804" w:rsidP="008B0222">
      <w:pPr>
        <w:ind w:firstLine="0"/>
        <w:rPr>
          <w:b/>
        </w:rPr>
      </w:pPr>
      <w:r>
        <w:rPr>
          <w:b/>
        </w:rPr>
        <w:lastRenderedPageBreak/>
        <w:t>5.4</w:t>
      </w:r>
      <w:r w:rsidR="008B0222">
        <w:rPr>
          <w:b/>
        </w:rPr>
        <w:t>.2 Parent Application</w:t>
      </w:r>
      <w:r w:rsidR="008B0222" w:rsidRPr="008731DA">
        <w:rPr>
          <w:b/>
        </w:rPr>
        <w:t>:</w:t>
      </w:r>
    </w:p>
    <w:p w:rsidR="008B0222" w:rsidRDefault="008B0222" w:rsidP="00EE36C7">
      <w:pPr>
        <w:ind w:firstLine="0"/>
        <w:jc w:val="center"/>
        <w:rPr>
          <w:b/>
          <w:smallCaps/>
          <w:sz w:val="28"/>
          <w:szCs w:val="28"/>
        </w:rPr>
      </w:pPr>
    </w:p>
    <w:p w:rsidR="008E25B1" w:rsidRDefault="008B0222" w:rsidP="00EE36C7">
      <w:pPr>
        <w:ind w:firstLine="0"/>
        <w:jc w:val="center"/>
        <w:rPr>
          <w:b/>
          <w:smallCaps/>
          <w:sz w:val="28"/>
          <w:szCs w:val="28"/>
        </w:rPr>
      </w:pPr>
      <w:r>
        <w:rPr>
          <w:b/>
          <w:smallCaps/>
          <w:noProof/>
          <w:sz w:val="28"/>
          <w:szCs w:val="28"/>
        </w:rPr>
        <w:drawing>
          <wp:inline distT="0" distB="0" distL="0" distR="0">
            <wp:extent cx="4730044" cy="7179734"/>
            <wp:effectExtent l="0" t="0" r="0" b="254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4965" cy="7187204"/>
                    </a:xfrm>
                    <a:prstGeom prst="rect">
                      <a:avLst/>
                    </a:prstGeom>
                    <a:noFill/>
                    <a:ln>
                      <a:noFill/>
                    </a:ln>
                  </pic:spPr>
                </pic:pic>
              </a:graphicData>
            </a:graphic>
          </wp:inline>
        </w:drawing>
      </w:r>
    </w:p>
    <w:p w:rsidR="00B203CC" w:rsidRPr="0028435A" w:rsidRDefault="00B203CC" w:rsidP="00B203CC">
      <w:pPr>
        <w:jc w:val="center"/>
        <w:rPr>
          <w:sz w:val="20"/>
          <w:szCs w:val="20"/>
        </w:rPr>
      </w:pPr>
      <w:r>
        <w:rPr>
          <w:sz w:val="20"/>
          <w:szCs w:val="20"/>
        </w:rPr>
        <w:t>Fig 5</w:t>
      </w:r>
      <w:r w:rsidRPr="0028435A">
        <w:rPr>
          <w:sz w:val="20"/>
          <w:szCs w:val="20"/>
        </w:rPr>
        <w:t>.</w:t>
      </w:r>
      <w:r w:rsidR="008B6804">
        <w:rPr>
          <w:sz w:val="20"/>
          <w:szCs w:val="20"/>
        </w:rPr>
        <w:t>4</w:t>
      </w:r>
      <w:r w:rsidR="00D3025C">
        <w:rPr>
          <w:sz w:val="20"/>
          <w:szCs w:val="20"/>
        </w:rPr>
        <w:t>.2</w:t>
      </w:r>
      <w:r>
        <w:rPr>
          <w:sz w:val="20"/>
          <w:szCs w:val="20"/>
        </w:rPr>
        <w:t>: Parent Application Flowchart</w:t>
      </w:r>
    </w:p>
    <w:p w:rsidR="00C74531" w:rsidRDefault="00C74531" w:rsidP="00C74531">
      <w:pPr>
        <w:ind w:firstLine="0"/>
        <w:rPr>
          <w:b/>
          <w:smallCaps/>
          <w:sz w:val="28"/>
          <w:szCs w:val="28"/>
        </w:rPr>
      </w:pPr>
    </w:p>
    <w:p w:rsidR="00EA638E" w:rsidRPr="00C74531" w:rsidRDefault="00B62283" w:rsidP="00EE36C7">
      <w:pPr>
        <w:ind w:firstLine="0"/>
        <w:jc w:val="center"/>
        <w:rPr>
          <w:b/>
          <w:smallCaps/>
          <w:sz w:val="28"/>
          <w:szCs w:val="28"/>
        </w:rPr>
      </w:pPr>
      <w:r w:rsidRPr="00C74531">
        <w:rPr>
          <w:b/>
          <w:smallCaps/>
          <w:sz w:val="28"/>
          <w:szCs w:val="28"/>
        </w:rPr>
        <w:lastRenderedPageBreak/>
        <w:t>CHAPTER 6</w:t>
      </w:r>
    </w:p>
    <w:p w:rsidR="00EA638E" w:rsidRPr="00C74531" w:rsidRDefault="00E830C6" w:rsidP="00EE36C7">
      <w:pPr>
        <w:ind w:firstLine="0"/>
        <w:jc w:val="center"/>
        <w:rPr>
          <w:b/>
          <w:smallCaps/>
          <w:sz w:val="28"/>
          <w:szCs w:val="28"/>
        </w:rPr>
      </w:pPr>
      <w:r w:rsidRPr="00C74531">
        <w:rPr>
          <w:b/>
          <w:smallCaps/>
          <w:sz w:val="28"/>
          <w:szCs w:val="28"/>
        </w:rPr>
        <w:t>TECHNICAL SPECIFICATIONS</w:t>
      </w:r>
    </w:p>
    <w:p w:rsidR="005C0B46" w:rsidRDefault="005C0B46" w:rsidP="00EE36C7">
      <w:pPr>
        <w:ind w:firstLine="0"/>
        <w:rPr>
          <w:b/>
        </w:rPr>
      </w:pPr>
    </w:p>
    <w:p w:rsidR="005C0B46" w:rsidRDefault="00B20368" w:rsidP="00EE36C7">
      <w:pPr>
        <w:ind w:firstLine="0"/>
        <w:rPr>
          <w:b/>
        </w:rPr>
      </w:pPr>
      <w:r>
        <w:rPr>
          <w:b/>
        </w:rPr>
        <w:t>6</w:t>
      </w:r>
      <w:r w:rsidR="005C0B46" w:rsidRPr="005C0B46">
        <w:rPr>
          <w:b/>
        </w:rPr>
        <w:t xml:space="preserve">.1 </w:t>
      </w:r>
      <w:r w:rsidR="005C0B46">
        <w:rPr>
          <w:b/>
        </w:rPr>
        <w:t>TECHNOLOGY DETAILS USED IN PROJECT:</w:t>
      </w:r>
    </w:p>
    <w:p w:rsidR="009173EF" w:rsidRDefault="009173EF" w:rsidP="00D43554">
      <w:pPr>
        <w:rPr>
          <w:color w:val="000000"/>
          <w:bdr w:val="none" w:sz="0" w:space="0" w:color="auto" w:frame="1"/>
        </w:rPr>
      </w:pPr>
      <w:r>
        <w:rPr>
          <w:color w:val="000000"/>
          <w:bdr w:val="none" w:sz="0" w:space="0" w:color="auto" w:frame="1"/>
        </w:rPr>
        <w:t>As the project is mainly concerned for smart phone users, it has been developed on Android platform. Android provides an Open Source platform for application development with the help of various APIs available.</w:t>
      </w:r>
    </w:p>
    <w:p w:rsidR="009173EF" w:rsidRDefault="009173EF" w:rsidP="009173EF">
      <w:pPr>
        <w:ind w:firstLine="0"/>
        <w:jc w:val="left"/>
        <w:rPr>
          <w:b/>
          <w:color w:val="000000"/>
          <w:bdr w:val="none" w:sz="0" w:space="0" w:color="auto" w:frame="1"/>
        </w:rPr>
      </w:pPr>
      <w:r w:rsidRPr="004342B6">
        <w:rPr>
          <w:b/>
          <w:color w:val="000000"/>
          <w:bdr w:val="none" w:sz="0" w:space="0" w:color="auto" w:frame="1"/>
        </w:rPr>
        <w:t>Android Features</w:t>
      </w:r>
      <w:r w:rsidR="005F5C7F" w:rsidRPr="004342B6">
        <w:rPr>
          <w:b/>
          <w:color w:val="000000"/>
          <w:bdr w:val="none" w:sz="0" w:space="0" w:color="auto" w:frame="1"/>
        </w:rPr>
        <w:t xml:space="preserve"> having major concern with the application</w:t>
      </w:r>
      <w:r w:rsidR="004342B6">
        <w:rPr>
          <w:b/>
          <w:color w:val="000000"/>
          <w:bdr w:val="none" w:sz="0" w:space="0" w:color="auto" w:frame="1"/>
        </w:rPr>
        <w:t>:</w:t>
      </w:r>
    </w:p>
    <w:p w:rsidR="008F0AF9" w:rsidRDefault="008F0AF9" w:rsidP="008F0AF9">
      <w:pPr>
        <w:autoSpaceDE w:val="0"/>
        <w:autoSpaceDN w:val="0"/>
        <w:adjustRightInd w:val="0"/>
        <w:ind w:left="720" w:hanging="360"/>
        <w:rPr>
          <w:rFonts w:eastAsia="Batang"/>
          <w:b/>
          <w:bCs/>
        </w:rPr>
      </w:pPr>
      <w:r>
        <w:rPr>
          <w:rFonts w:ascii="Symbol" w:eastAsia="Batang" w:hAnsi="Symbol" w:cs="Symbol"/>
          <w:color w:val="000000"/>
        </w:rPr>
        <w:t></w:t>
      </w:r>
      <w:r>
        <w:rPr>
          <w:rFonts w:ascii="Symbol" w:eastAsia="Batang" w:hAnsi="Symbol" w:cs="Symbol"/>
          <w:color w:val="000000"/>
        </w:rPr>
        <w:tab/>
      </w:r>
      <w:r>
        <w:rPr>
          <w:rFonts w:eastAsia="Batang"/>
          <w:color w:val="000000"/>
        </w:rPr>
        <w:t>Android is an open source platform which allows programmers to make changes in the readily available codes as per their application specific requirements.</w:t>
      </w:r>
    </w:p>
    <w:p w:rsidR="008F0AF9" w:rsidRDefault="008F0AF9" w:rsidP="008F0AF9">
      <w:pPr>
        <w:autoSpaceDE w:val="0"/>
        <w:autoSpaceDN w:val="0"/>
        <w:adjustRightInd w:val="0"/>
        <w:ind w:left="720" w:hanging="360"/>
        <w:rPr>
          <w:rFonts w:eastAsia="Batang"/>
          <w:b/>
          <w:bCs/>
        </w:rPr>
      </w:pPr>
      <w:r>
        <w:rPr>
          <w:rFonts w:ascii="Symbol" w:eastAsia="Batang" w:hAnsi="Symbol" w:cs="Symbol"/>
          <w:color w:val="000000"/>
        </w:rPr>
        <w:t></w:t>
      </w:r>
      <w:r>
        <w:rPr>
          <w:rFonts w:ascii="Symbol" w:eastAsia="Batang" w:hAnsi="Symbol" w:cs="Symbol"/>
          <w:color w:val="000000"/>
        </w:rPr>
        <w:tab/>
      </w:r>
      <w:r>
        <w:rPr>
          <w:rFonts w:eastAsia="Batang"/>
          <w:color w:val="000000"/>
        </w:rPr>
        <w:t>Android phone has great popularity, which makes available the larger community of application users.</w:t>
      </w:r>
    </w:p>
    <w:p w:rsidR="008F0AF9" w:rsidRDefault="008F0AF9" w:rsidP="008F0AF9">
      <w:pPr>
        <w:autoSpaceDE w:val="0"/>
        <w:autoSpaceDN w:val="0"/>
        <w:adjustRightInd w:val="0"/>
        <w:ind w:left="720" w:hanging="360"/>
        <w:rPr>
          <w:rFonts w:eastAsia="Batang"/>
          <w:b/>
          <w:bCs/>
        </w:rPr>
      </w:pPr>
      <w:r>
        <w:rPr>
          <w:rFonts w:ascii="Symbol" w:eastAsia="Batang" w:hAnsi="Symbol" w:cs="Symbol"/>
          <w:color w:val="222222"/>
        </w:rPr>
        <w:t></w:t>
      </w:r>
      <w:r>
        <w:rPr>
          <w:rFonts w:ascii="Symbol" w:eastAsia="Batang" w:hAnsi="Symbol" w:cs="Symbol"/>
          <w:color w:val="222222"/>
        </w:rPr>
        <w:tab/>
      </w:r>
      <w:r>
        <w:rPr>
          <w:rFonts w:eastAsia="Batang"/>
          <w:color w:val="222222"/>
        </w:rPr>
        <w:t>Inclusion</w:t>
      </w:r>
      <w:r w:rsidR="005F5C7F">
        <w:rPr>
          <w:rFonts w:eastAsia="Batang"/>
          <w:color w:val="222222"/>
        </w:rPr>
        <w:t xml:space="preserve"> of </w:t>
      </w:r>
      <w:r>
        <w:rPr>
          <w:rFonts w:eastAsia="Batang"/>
          <w:color w:val="222222"/>
        </w:rPr>
        <w:t>location-aware strategies in an Android application is easily possible as we can utilize GPS and Android's Network Location Provider to acquire the user location.</w:t>
      </w:r>
    </w:p>
    <w:p w:rsidR="0067016E" w:rsidRDefault="008F0AF9" w:rsidP="00B174E1">
      <w:pPr>
        <w:pStyle w:val="ListParagraph"/>
        <w:numPr>
          <w:ilvl w:val="0"/>
          <w:numId w:val="7"/>
        </w:numPr>
        <w:autoSpaceDE w:val="0"/>
        <w:autoSpaceDN w:val="0"/>
        <w:adjustRightInd w:val="0"/>
        <w:rPr>
          <w:rFonts w:eastAsia="Batang"/>
        </w:rPr>
      </w:pPr>
      <w:r w:rsidRPr="0067016E">
        <w:rPr>
          <w:rFonts w:eastAsia="Batang"/>
        </w:rPr>
        <w:t xml:space="preserve">Security of child information is </w:t>
      </w:r>
      <w:r w:rsidR="003556B6" w:rsidRPr="0067016E">
        <w:rPr>
          <w:rFonts w:eastAsia="Batang"/>
        </w:rPr>
        <w:t>achieved</w:t>
      </w:r>
      <w:r w:rsidRPr="0067016E">
        <w:rPr>
          <w:rFonts w:eastAsia="Batang"/>
        </w:rPr>
        <w:t xml:space="preserve"> by using QR code technology. Each child I-ca</w:t>
      </w:r>
      <w:r w:rsidR="00C67849" w:rsidRPr="0067016E">
        <w:rPr>
          <w:rFonts w:eastAsia="Batang"/>
        </w:rPr>
        <w:t>rd is supposed to</w:t>
      </w:r>
      <w:r w:rsidR="00C859B0">
        <w:rPr>
          <w:rFonts w:eastAsia="Batang"/>
        </w:rPr>
        <w:t xml:space="preserve"> have QR code </w:t>
      </w:r>
      <w:r w:rsidRPr="0067016E">
        <w:rPr>
          <w:rFonts w:eastAsia="Batang"/>
        </w:rPr>
        <w:t>which</w:t>
      </w:r>
      <w:r w:rsidR="00C859B0">
        <w:rPr>
          <w:rFonts w:eastAsia="Batang"/>
        </w:rPr>
        <w:t>,</w:t>
      </w:r>
      <w:r w:rsidRPr="0067016E">
        <w:rPr>
          <w:rFonts w:eastAsia="Batang"/>
        </w:rPr>
        <w:t xml:space="preserve"> after scanning provides necessary details</w:t>
      </w:r>
      <w:r w:rsidR="00374BFD" w:rsidRPr="0067016E">
        <w:rPr>
          <w:rFonts w:eastAsia="Batang"/>
        </w:rPr>
        <w:t>.</w:t>
      </w:r>
    </w:p>
    <w:p w:rsidR="0067016E" w:rsidRPr="0067016E" w:rsidRDefault="0067016E" w:rsidP="00B174E1">
      <w:pPr>
        <w:pStyle w:val="ListParagraph"/>
        <w:numPr>
          <w:ilvl w:val="0"/>
          <w:numId w:val="7"/>
        </w:numPr>
        <w:autoSpaceDE w:val="0"/>
        <w:autoSpaceDN w:val="0"/>
        <w:adjustRightInd w:val="0"/>
        <w:rPr>
          <w:rFonts w:eastAsia="Batang"/>
        </w:rPr>
      </w:pPr>
      <w:r w:rsidRPr="0067016E">
        <w:rPr>
          <w:rFonts w:eastAsia="Batang"/>
        </w:rPr>
        <w:t>New attempt is made to send notification message using GCM services.</w:t>
      </w:r>
    </w:p>
    <w:p w:rsidR="008F0AF9" w:rsidRDefault="008F0AF9" w:rsidP="008F0AF9">
      <w:pPr>
        <w:autoSpaceDE w:val="0"/>
        <w:autoSpaceDN w:val="0"/>
        <w:adjustRightInd w:val="0"/>
        <w:ind w:left="720" w:hanging="360"/>
        <w:rPr>
          <w:rFonts w:eastAsia="Batang"/>
        </w:rPr>
      </w:pPr>
      <w:r>
        <w:rPr>
          <w:rFonts w:ascii="Symbol" w:eastAsia="Batang" w:hAnsi="Symbol" w:cs="Symbol"/>
        </w:rPr>
        <w:t></w:t>
      </w:r>
      <w:r>
        <w:rPr>
          <w:rFonts w:ascii="Symbol" w:eastAsia="Batang" w:hAnsi="Symbol" w:cs="Symbol"/>
        </w:rPr>
        <w:tab/>
      </w:r>
      <w:r>
        <w:rPr>
          <w:rFonts w:eastAsia="Batang"/>
        </w:rPr>
        <w:t xml:space="preserve">Google Cloud Messaging </w:t>
      </w:r>
      <w:r w:rsidR="000E7BB1">
        <w:rPr>
          <w:rFonts w:eastAsia="Batang"/>
        </w:rPr>
        <w:t xml:space="preserve">requires separate registration </w:t>
      </w:r>
      <w:r>
        <w:rPr>
          <w:rFonts w:eastAsia="Batang"/>
        </w:rPr>
        <w:t>to</w:t>
      </w:r>
      <w:r w:rsidR="000E7BB1">
        <w:rPr>
          <w:rFonts w:eastAsia="Batang"/>
        </w:rPr>
        <w:t xml:space="preserve"> access</w:t>
      </w:r>
      <w:r>
        <w:rPr>
          <w:rFonts w:eastAsia="Batang"/>
        </w:rPr>
        <w:t xml:space="preserve"> its services.</w:t>
      </w:r>
    </w:p>
    <w:p w:rsidR="008F0AF9" w:rsidRDefault="008F0AF9" w:rsidP="008F0AF9">
      <w:pPr>
        <w:autoSpaceDE w:val="0"/>
        <w:autoSpaceDN w:val="0"/>
        <w:adjustRightInd w:val="0"/>
        <w:ind w:left="720" w:hanging="360"/>
        <w:rPr>
          <w:rFonts w:eastAsia="Batang"/>
          <w:b/>
          <w:bCs/>
        </w:rPr>
      </w:pPr>
      <w:r>
        <w:rPr>
          <w:rFonts w:ascii="Symbol" w:eastAsia="Batang" w:hAnsi="Symbol" w:cs="Symbol"/>
        </w:rPr>
        <w:t></w:t>
      </w:r>
      <w:r>
        <w:rPr>
          <w:rFonts w:ascii="Symbol" w:eastAsia="Batang" w:hAnsi="Symbol" w:cs="Symbol"/>
        </w:rPr>
        <w:tab/>
      </w:r>
      <w:r w:rsidR="0040492A">
        <w:rPr>
          <w:rFonts w:eastAsia="Batang"/>
        </w:rPr>
        <w:t>GCM</w:t>
      </w:r>
      <w:r>
        <w:rPr>
          <w:rFonts w:eastAsia="Batang"/>
        </w:rPr>
        <w:t xml:space="preserve"> ensures message passing</w:t>
      </w:r>
      <w:r w:rsidR="0040492A">
        <w:rPr>
          <w:rFonts w:eastAsia="Batang"/>
        </w:rPr>
        <w:t xml:space="preserve"> efficiently</w:t>
      </w:r>
      <w:r>
        <w:rPr>
          <w:rFonts w:eastAsia="Batang"/>
        </w:rPr>
        <w:t xml:space="preserve"> as </w:t>
      </w:r>
      <w:r w:rsidR="003556B6">
        <w:rPr>
          <w:rFonts w:eastAsia="Batang"/>
        </w:rPr>
        <w:t>buffer facility</w:t>
      </w:r>
      <w:r>
        <w:rPr>
          <w:rFonts w:eastAsia="Batang"/>
        </w:rPr>
        <w:t xml:space="preserve"> is provided when application is offline</w:t>
      </w:r>
    </w:p>
    <w:p w:rsidR="008F0AF9" w:rsidRDefault="008F0AF9" w:rsidP="008F0AF9">
      <w:pPr>
        <w:autoSpaceDE w:val="0"/>
        <w:autoSpaceDN w:val="0"/>
        <w:adjustRightInd w:val="0"/>
        <w:ind w:left="720" w:hanging="360"/>
        <w:rPr>
          <w:rFonts w:eastAsia="Batang"/>
          <w:b/>
          <w:bCs/>
        </w:rPr>
      </w:pPr>
      <w:r>
        <w:rPr>
          <w:rFonts w:ascii="Symbol" w:eastAsia="Batang" w:hAnsi="Symbol" w:cs="Symbol"/>
        </w:rPr>
        <w:t></w:t>
      </w:r>
      <w:r>
        <w:rPr>
          <w:rFonts w:ascii="Symbol" w:eastAsia="Batang" w:hAnsi="Symbol" w:cs="Symbol"/>
        </w:rPr>
        <w:tab/>
      </w:r>
      <w:r>
        <w:rPr>
          <w:rFonts w:eastAsia="Batang"/>
        </w:rPr>
        <w:t>No need to check connectivity each</w:t>
      </w:r>
      <w:r w:rsidR="00CC5C5B">
        <w:rPr>
          <w:rFonts w:eastAsia="Batang"/>
        </w:rPr>
        <w:t xml:space="preserve"> time while sending the message. W</w:t>
      </w:r>
      <w:r>
        <w:rPr>
          <w:rFonts w:eastAsia="Batang"/>
        </w:rPr>
        <w:t xml:space="preserve">henever </w:t>
      </w:r>
      <w:r w:rsidR="00CC5C5B">
        <w:rPr>
          <w:rFonts w:eastAsia="Batang"/>
        </w:rPr>
        <w:t>user device</w:t>
      </w:r>
      <w:r>
        <w:rPr>
          <w:rFonts w:eastAsia="Batang"/>
        </w:rPr>
        <w:t xml:space="preserve"> gets connection</w:t>
      </w:r>
      <w:r w:rsidR="00CC5C5B">
        <w:rPr>
          <w:rFonts w:eastAsia="Batang"/>
        </w:rPr>
        <w:t>,</w:t>
      </w:r>
      <w:r>
        <w:rPr>
          <w:rFonts w:eastAsia="Batang"/>
        </w:rPr>
        <w:t xml:space="preserve"> </w:t>
      </w:r>
      <w:r w:rsidR="003556B6">
        <w:rPr>
          <w:rFonts w:eastAsia="Batang"/>
        </w:rPr>
        <w:t>messages</w:t>
      </w:r>
      <w:r>
        <w:rPr>
          <w:rFonts w:eastAsia="Batang"/>
        </w:rPr>
        <w:t xml:space="preserve"> are delivered to an application</w:t>
      </w:r>
      <w:r w:rsidR="00CC5C5B">
        <w:rPr>
          <w:rFonts w:eastAsia="Batang"/>
        </w:rPr>
        <w:t>.</w:t>
      </w:r>
    </w:p>
    <w:p w:rsidR="008F0AF9" w:rsidRDefault="008F0AF9" w:rsidP="008F0AF9">
      <w:pPr>
        <w:autoSpaceDE w:val="0"/>
        <w:autoSpaceDN w:val="0"/>
        <w:adjustRightInd w:val="0"/>
        <w:spacing w:after="200" w:line="276" w:lineRule="auto"/>
        <w:ind w:firstLine="0"/>
        <w:jc w:val="left"/>
        <w:rPr>
          <w:rFonts w:ascii="Calibri" w:eastAsia="Batang" w:hAnsi="Calibri" w:cs="Calibri"/>
          <w:sz w:val="22"/>
          <w:szCs w:val="22"/>
        </w:rPr>
      </w:pPr>
    </w:p>
    <w:p w:rsidR="004E2FA7" w:rsidRDefault="004E2FA7" w:rsidP="007D2D59">
      <w:pPr>
        <w:pStyle w:val="ListParagraph"/>
        <w:ind w:left="0" w:firstLine="0"/>
        <w:jc w:val="left"/>
      </w:pPr>
      <w:r>
        <w:t>.</w:t>
      </w:r>
    </w:p>
    <w:p w:rsidR="00207A7A" w:rsidRDefault="00207A7A" w:rsidP="00EE36C7">
      <w:pPr>
        <w:ind w:firstLine="0"/>
        <w:rPr>
          <w:b/>
        </w:rPr>
      </w:pPr>
    </w:p>
    <w:p w:rsidR="0035048D" w:rsidRDefault="0035048D" w:rsidP="00EE36C7">
      <w:pPr>
        <w:ind w:firstLine="0"/>
        <w:rPr>
          <w:b/>
        </w:rPr>
      </w:pPr>
    </w:p>
    <w:p w:rsidR="00EA1440" w:rsidRDefault="00B20368" w:rsidP="00EE36C7">
      <w:pPr>
        <w:ind w:firstLine="0"/>
        <w:rPr>
          <w:b/>
        </w:rPr>
      </w:pPr>
      <w:r>
        <w:rPr>
          <w:b/>
        </w:rPr>
        <w:t>6</w:t>
      </w:r>
      <w:r w:rsidR="00710AC7" w:rsidRPr="00EA1440">
        <w:rPr>
          <w:b/>
        </w:rPr>
        <w:t>.</w:t>
      </w:r>
      <w:r w:rsidR="0003249E">
        <w:rPr>
          <w:b/>
        </w:rPr>
        <w:t xml:space="preserve">2 </w:t>
      </w:r>
      <w:r w:rsidR="00710AC7">
        <w:rPr>
          <w:b/>
        </w:rPr>
        <w:t>HARDWARE REQUIREMENT:</w:t>
      </w:r>
    </w:p>
    <w:p w:rsidR="00BF24E3" w:rsidRDefault="00BF24E3" w:rsidP="00BF24E3">
      <w:pPr>
        <w:ind w:firstLine="0"/>
        <w:rPr>
          <w:b/>
        </w:rPr>
      </w:pPr>
    </w:p>
    <w:p w:rsidR="00C21985" w:rsidRPr="00C21985" w:rsidRDefault="00C21985" w:rsidP="00BF24E3">
      <w:pPr>
        <w:ind w:firstLine="0"/>
        <w:rPr>
          <w:b/>
        </w:rPr>
      </w:pPr>
      <w:r>
        <w:rPr>
          <w:b/>
        </w:rPr>
        <w:t>On Client S</w:t>
      </w:r>
      <w:r w:rsidRPr="00C21985">
        <w:rPr>
          <w:b/>
        </w:rPr>
        <w:t>ide:</w:t>
      </w:r>
    </w:p>
    <w:p w:rsidR="00C21985" w:rsidRDefault="00C21985" w:rsidP="00BF24E3">
      <w:pPr>
        <w:ind w:firstLine="0"/>
      </w:pPr>
      <w:r>
        <w:t>1.</w:t>
      </w:r>
      <w:r w:rsidR="0003249E">
        <w:t xml:space="preserve"> </w:t>
      </w:r>
      <w:r>
        <w:t>Android Phone with version above 2.3.3</w:t>
      </w:r>
    </w:p>
    <w:p w:rsidR="00C21985" w:rsidRDefault="00C21985" w:rsidP="00BF24E3">
      <w:pPr>
        <w:ind w:firstLine="0"/>
      </w:pPr>
      <w:r>
        <w:t>2.</w:t>
      </w:r>
      <w:r w:rsidR="0003249E">
        <w:t xml:space="preserve"> </w:t>
      </w:r>
      <w:r>
        <w:t xml:space="preserve">Internet </w:t>
      </w:r>
      <w:r w:rsidR="003556B6">
        <w:t>connectivity</w:t>
      </w:r>
      <w:r>
        <w:t xml:space="preserve"> </w:t>
      </w:r>
    </w:p>
    <w:p w:rsidR="00BF24E3" w:rsidRDefault="00C21985" w:rsidP="00BF24E3">
      <w:pPr>
        <w:ind w:firstLine="0"/>
      </w:pPr>
      <w:r>
        <w:t>3.</w:t>
      </w:r>
      <w:r w:rsidR="0003249E">
        <w:t xml:space="preserve"> </w:t>
      </w:r>
      <w:r w:rsidR="00BF24E3">
        <w:t>Phone must be GPS enable</w:t>
      </w:r>
    </w:p>
    <w:p w:rsidR="00C21985" w:rsidRDefault="00C21985" w:rsidP="00BF24E3">
      <w:pPr>
        <w:ind w:firstLine="0"/>
      </w:pPr>
      <w:r>
        <w:t>4.</w:t>
      </w:r>
      <w:r w:rsidR="0003249E">
        <w:t xml:space="preserve"> </w:t>
      </w:r>
      <w:r>
        <w:t>Memory requirement 3MB</w:t>
      </w:r>
    </w:p>
    <w:p w:rsidR="00BF24E3" w:rsidRDefault="00BF24E3" w:rsidP="00BF24E3">
      <w:pPr>
        <w:ind w:firstLine="0"/>
        <w:rPr>
          <w:b/>
        </w:rPr>
      </w:pPr>
    </w:p>
    <w:p w:rsidR="00C21985" w:rsidRDefault="00C21985" w:rsidP="00BF24E3">
      <w:pPr>
        <w:ind w:firstLine="0"/>
        <w:rPr>
          <w:b/>
        </w:rPr>
      </w:pPr>
      <w:r w:rsidRPr="00C21985">
        <w:rPr>
          <w:b/>
        </w:rPr>
        <w:t>On Server Side:</w:t>
      </w:r>
    </w:p>
    <w:p w:rsidR="00C21985" w:rsidRPr="001F48F1" w:rsidRDefault="001F48F1" w:rsidP="001F48F1">
      <w:pPr>
        <w:pStyle w:val="BodyText"/>
        <w:widowControl w:val="0"/>
        <w:suppressAutoHyphens/>
        <w:spacing w:line="195" w:lineRule="atLeast"/>
        <w:ind w:firstLine="0"/>
        <w:jc w:val="left"/>
        <w:rPr>
          <w:color w:val="222222"/>
        </w:rPr>
      </w:pPr>
      <w:r>
        <w:rPr>
          <w:color w:val="222222"/>
        </w:rPr>
        <w:t xml:space="preserve">- </w:t>
      </w:r>
      <w:r w:rsidR="00C21985" w:rsidRPr="001F48F1">
        <w:rPr>
          <w:color w:val="222222"/>
        </w:rPr>
        <w:t>Intel Xeon E3- 1220v2 CPU (Quad Core)</w:t>
      </w:r>
    </w:p>
    <w:p w:rsidR="00C21985" w:rsidRDefault="001F48F1" w:rsidP="00C21985">
      <w:pPr>
        <w:pStyle w:val="BodyText"/>
        <w:spacing w:line="195" w:lineRule="atLeast"/>
        <w:ind w:firstLine="0"/>
        <w:rPr>
          <w:color w:val="222222"/>
        </w:rPr>
      </w:pPr>
      <w:r>
        <w:rPr>
          <w:color w:val="222222"/>
        </w:rPr>
        <w:t xml:space="preserve">- </w:t>
      </w:r>
      <w:r w:rsidR="00124EBB">
        <w:rPr>
          <w:color w:val="222222"/>
        </w:rPr>
        <w:t>3.1</w:t>
      </w:r>
      <w:r w:rsidR="002A3DE8">
        <w:rPr>
          <w:color w:val="222222"/>
        </w:rPr>
        <w:t xml:space="preserve"> </w:t>
      </w:r>
      <w:r w:rsidR="003B696D">
        <w:rPr>
          <w:color w:val="222222"/>
        </w:rPr>
        <w:t>Ghz</w:t>
      </w:r>
      <w:r w:rsidR="00C21985">
        <w:rPr>
          <w:color w:val="222222"/>
        </w:rPr>
        <w:t xml:space="preserve"> 8 MB Cache,</w:t>
      </w:r>
    </w:p>
    <w:p w:rsidR="00C21985" w:rsidRDefault="001F48F1" w:rsidP="00C21985">
      <w:pPr>
        <w:pStyle w:val="BodyText"/>
        <w:spacing w:line="195" w:lineRule="atLeast"/>
        <w:ind w:firstLine="0"/>
        <w:rPr>
          <w:color w:val="222222"/>
        </w:rPr>
      </w:pPr>
      <w:r>
        <w:rPr>
          <w:color w:val="222222"/>
        </w:rPr>
        <w:t xml:space="preserve">- </w:t>
      </w:r>
      <w:r w:rsidR="00C21985">
        <w:rPr>
          <w:color w:val="222222"/>
        </w:rPr>
        <w:t>1600 MHz, 1x4GB Memory,</w:t>
      </w:r>
    </w:p>
    <w:p w:rsidR="00C21985" w:rsidRDefault="001F48F1" w:rsidP="00C21985">
      <w:pPr>
        <w:pStyle w:val="BodyText"/>
        <w:spacing w:line="195" w:lineRule="atLeast"/>
        <w:ind w:firstLine="0"/>
        <w:rPr>
          <w:color w:val="222222"/>
        </w:rPr>
      </w:pPr>
      <w:r>
        <w:rPr>
          <w:color w:val="222222"/>
        </w:rPr>
        <w:t xml:space="preserve">- </w:t>
      </w:r>
      <w:r w:rsidR="00C21985">
        <w:rPr>
          <w:color w:val="222222"/>
        </w:rPr>
        <w:t>1x500 GB SATA 7200 RPM, 3.5" Simple Swap</w:t>
      </w:r>
    </w:p>
    <w:p w:rsidR="00EA6180" w:rsidRDefault="00EA6180" w:rsidP="00C21985">
      <w:pPr>
        <w:pStyle w:val="BodyText"/>
        <w:spacing w:line="195" w:lineRule="atLeast"/>
        <w:ind w:firstLine="0"/>
        <w:rPr>
          <w:color w:val="222222"/>
        </w:rPr>
      </w:pPr>
    </w:p>
    <w:p w:rsidR="00EA6180" w:rsidRDefault="00B20368" w:rsidP="00EA6180">
      <w:pPr>
        <w:ind w:firstLine="0"/>
        <w:rPr>
          <w:b/>
        </w:rPr>
      </w:pPr>
      <w:r>
        <w:rPr>
          <w:b/>
        </w:rPr>
        <w:t>6</w:t>
      </w:r>
      <w:r w:rsidR="00EA6180" w:rsidRPr="00EA1440">
        <w:rPr>
          <w:b/>
        </w:rPr>
        <w:t>.</w:t>
      </w:r>
      <w:r w:rsidR="0003249E">
        <w:rPr>
          <w:b/>
        </w:rPr>
        <w:t xml:space="preserve">3 </w:t>
      </w:r>
      <w:r w:rsidR="00EA6180">
        <w:rPr>
          <w:b/>
        </w:rPr>
        <w:t>SOFTWARE REQUIREMENT:</w:t>
      </w:r>
    </w:p>
    <w:p w:rsidR="00EA6180" w:rsidRPr="00EA6180" w:rsidRDefault="00EA6180" w:rsidP="001F1AFC">
      <w:pPr>
        <w:ind w:firstLine="0"/>
        <w:rPr>
          <w:b/>
        </w:rPr>
      </w:pPr>
      <w:r w:rsidRPr="00EA6180">
        <w:rPr>
          <w:b/>
        </w:rPr>
        <w:t>On client side:</w:t>
      </w:r>
    </w:p>
    <w:p w:rsidR="001F1AFC" w:rsidRDefault="00EA6180" w:rsidP="001F1AFC">
      <w:pPr>
        <w:ind w:firstLine="0"/>
      </w:pPr>
      <w:r>
        <w:t>1.</w:t>
      </w:r>
      <w:r w:rsidR="0003249E">
        <w:t xml:space="preserve"> </w:t>
      </w:r>
      <w:r>
        <w:t>Android OS</w:t>
      </w:r>
    </w:p>
    <w:p w:rsidR="00EA6180" w:rsidRDefault="00EA6180" w:rsidP="001F1AFC">
      <w:pPr>
        <w:ind w:firstLine="0"/>
      </w:pPr>
      <w:r>
        <w:t>2.</w:t>
      </w:r>
      <w:r w:rsidR="0003249E">
        <w:t xml:space="preserve"> </w:t>
      </w:r>
      <w:r>
        <w:t>QR droid application</w:t>
      </w:r>
    </w:p>
    <w:p w:rsidR="00EA6180" w:rsidRDefault="00EA6180" w:rsidP="001F1AFC">
      <w:pPr>
        <w:ind w:firstLine="0"/>
      </w:pPr>
      <w:r>
        <w:t>3.</w:t>
      </w:r>
      <w:r w:rsidR="0003249E">
        <w:t xml:space="preserve"> </w:t>
      </w:r>
      <w:r>
        <w:t>Google Maps</w:t>
      </w:r>
    </w:p>
    <w:p w:rsidR="0068442F" w:rsidRDefault="0068442F" w:rsidP="0068442F">
      <w:pPr>
        <w:ind w:firstLine="0"/>
        <w:rPr>
          <w:b/>
        </w:rPr>
      </w:pPr>
    </w:p>
    <w:p w:rsidR="00EA6180" w:rsidRPr="00EA6180" w:rsidRDefault="00EA6180" w:rsidP="0068442F">
      <w:pPr>
        <w:ind w:firstLine="0"/>
        <w:rPr>
          <w:b/>
        </w:rPr>
      </w:pPr>
      <w:r w:rsidRPr="00EA6180">
        <w:rPr>
          <w:b/>
        </w:rPr>
        <w:t>On server side:</w:t>
      </w:r>
    </w:p>
    <w:p w:rsidR="00EA6180" w:rsidRDefault="00EA6180" w:rsidP="0068442F">
      <w:pPr>
        <w:ind w:firstLine="0"/>
      </w:pPr>
      <w:r>
        <w:t>1.</w:t>
      </w:r>
      <w:r w:rsidR="0003249E">
        <w:t xml:space="preserve"> </w:t>
      </w:r>
      <w:r>
        <w:t>Apache 2.2</w:t>
      </w:r>
    </w:p>
    <w:p w:rsidR="00EA6180" w:rsidRPr="0068442F" w:rsidRDefault="00EA6180" w:rsidP="00EA6180">
      <w:pPr>
        <w:ind w:firstLine="0"/>
      </w:pPr>
      <w:r>
        <w:t>2.</w:t>
      </w:r>
      <w:r w:rsidR="0003249E">
        <w:t xml:space="preserve"> </w:t>
      </w:r>
      <w:r>
        <w:t>MySQL</w:t>
      </w:r>
    </w:p>
    <w:p w:rsidR="00EA6180" w:rsidRDefault="00EA6180" w:rsidP="00C21985">
      <w:pPr>
        <w:pStyle w:val="BodyText"/>
        <w:spacing w:line="195" w:lineRule="atLeast"/>
        <w:ind w:firstLine="0"/>
        <w:rPr>
          <w:color w:val="222222"/>
        </w:rPr>
      </w:pPr>
    </w:p>
    <w:p w:rsidR="00EA6180" w:rsidRDefault="00EA6180" w:rsidP="00EE36C7">
      <w:pPr>
        <w:ind w:firstLine="0"/>
        <w:jc w:val="center"/>
        <w:rPr>
          <w:b/>
          <w:smallCaps/>
          <w:sz w:val="28"/>
          <w:szCs w:val="28"/>
        </w:rPr>
      </w:pPr>
    </w:p>
    <w:p w:rsidR="00681868" w:rsidRDefault="00681868" w:rsidP="00EE36C7">
      <w:pPr>
        <w:ind w:firstLine="0"/>
        <w:jc w:val="center"/>
        <w:rPr>
          <w:b/>
          <w:smallCaps/>
          <w:sz w:val="28"/>
          <w:szCs w:val="28"/>
        </w:rPr>
      </w:pPr>
    </w:p>
    <w:p w:rsidR="00681868" w:rsidRDefault="00681868" w:rsidP="00EE36C7">
      <w:pPr>
        <w:ind w:firstLine="0"/>
        <w:jc w:val="center"/>
        <w:rPr>
          <w:b/>
          <w:smallCaps/>
          <w:sz w:val="28"/>
          <w:szCs w:val="28"/>
        </w:rPr>
      </w:pPr>
    </w:p>
    <w:p w:rsidR="00681868" w:rsidRDefault="00681868" w:rsidP="00EE36C7">
      <w:pPr>
        <w:ind w:firstLine="0"/>
        <w:jc w:val="center"/>
        <w:rPr>
          <w:b/>
          <w:smallCaps/>
          <w:sz w:val="28"/>
          <w:szCs w:val="28"/>
        </w:rPr>
      </w:pPr>
    </w:p>
    <w:p w:rsidR="0083608D" w:rsidRDefault="0083608D" w:rsidP="00EC685C">
      <w:pPr>
        <w:ind w:firstLine="0"/>
        <w:rPr>
          <w:b/>
          <w:smallCaps/>
          <w:sz w:val="28"/>
          <w:szCs w:val="28"/>
        </w:rPr>
      </w:pPr>
    </w:p>
    <w:p w:rsidR="009B09BA" w:rsidRDefault="009B09BA" w:rsidP="00EC685C">
      <w:pPr>
        <w:ind w:firstLine="0"/>
        <w:rPr>
          <w:b/>
          <w:smallCaps/>
          <w:sz w:val="28"/>
          <w:szCs w:val="28"/>
        </w:rPr>
      </w:pPr>
    </w:p>
    <w:p w:rsidR="002E5896" w:rsidRDefault="002E5896" w:rsidP="00EC685C">
      <w:pPr>
        <w:ind w:firstLine="0"/>
        <w:rPr>
          <w:b/>
          <w:smallCaps/>
          <w:sz w:val="28"/>
          <w:szCs w:val="28"/>
        </w:rPr>
      </w:pPr>
    </w:p>
    <w:p w:rsidR="00F40241" w:rsidRDefault="00F40241" w:rsidP="00EC685C">
      <w:pPr>
        <w:ind w:firstLine="0"/>
        <w:rPr>
          <w:b/>
          <w:smallCaps/>
          <w:sz w:val="28"/>
          <w:szCs w:val="28"/>
        </w:rPr>
      </w:pPr>
    </w:p>
    <w:p w:rsidR="00F40241" w:rsidRDefault="00F40241" w:rsidP="00EC685C">
      <w:pPr>
        <w:ind w:firstLine="0"/>
        <w:rPr>
          <w:b/>
          <w:smallCaps/>
          <w:sz w:val="28"/>
          <w:szCs w:val="28"/>
        </w:rPr>
      </w:pPr>
    </w:p>
    <w:p w:rsidR="00CD1DA7" w:rsidRDefault="00CD1DA7" w:rsidP="00EC685C">
      <w:pPr>
        <w:ind w:firstLine="0"/>
        <w:rPr>
          <w:b/>
          <w:smallCaps/>
          <w:sz w:val="28"/>
          <w:szCs w:val="28"/>
        </w:rPr>
      </w:pPr>
      <w:bookmarkStart w:id="0" w:name="_GoBack"/>
      <w:bookmarkEnd w:id="0"/>
    </w:p>
    <w:p w:rsidR="00B6160D" w:rsidRDefault="00B6160D" w:rsidP="00B6160D">
      <w:pPr>
        <w:ind w:firstLine="0"/>
        <w:jc w:val="center"/>
        <w:rPr>
          <w:b/>
          <w:smallCaps/>
          <w:sz w:val="28"/>
          <w:szCs w:val="28"/>
        </w:rPr>
      </w:pPr>
      <w:r>
        <w:rPr>
          <w:b/>
          <w:smallCaps/>
          <w:sz w:val="28"/>
          <w:szCs w:val="28"/>
        </w:rPr>
        <w:lastRenderedPageBreak/>
        <w:t>CHAPTER 7</w:t>
      </w:r>
    </w:p>
    <w:p w:rsidR="00B6160D" w:rsidRDefault="00B6160D" w:rsidP="00B6160D">
      <w:pPr>
        <w:ind w:firstLine="0"/>
        <w:jc w:val="center"/>
        <w:rPr>
          <w:b/>
          <w:smallCaps/>
          <w:sz w:val="28"/>
          <w:szCs w:val="28"/>
        </w:rPr>
      </w:pPr>
      <w:r>
        <w:rPr>
          <w:b/>
          <w:smallCaps/>
          <w:sz w:val="28"/>
          <w:szCs w:val="28"/>
        </w:rPr>
        <w:t>SOFTWARE IMPLEMENTATION</w:t>
      </w:r>
    </w:p>
    <w:p w:rsidR="00B6160D" w:rsidRDefault="00B6160D" w:rsidP="00B6160D">
      <w:pPr>
        <w:ind w:firstLine="0"/>
        <w:rPr>
          <w:rFonts w:eastAsia="Arial"/>
          <w:b/>
        </w:rPr>
      </w:pPr>
    </w:p>
    <w:p w:rsidR="00B6160D" w:rsidRDefault="00B6160D" w:rsidP="00B6160D">
      <w:pPr>
        <w:ind w:firstLine="0"/>
        <w:rPr>
          <w:rFonts w:eastAsia="Arial"/>
          <w:b/>
          <w:sz w:val="28"/>
        </w:rPr>
      </w:pPr>
      <w:r>
        <w:rPr>
          <w:rFonts w:eastAsia="Arial"/>
          <w:b/>
        </w:rPr>
        <w:t>7.1 INTRODUCTION</w:t>
      </w:r>
    </w:p>
    <w:p w:rsidR="00B6160D" w:rsidRDefault="00B6160D" w:rsidP="00B6160D">
      <w:r>
        <w:t>Implementation involves all those activities that take place to convert from the old system to the new system. The new system may be totally new; replacing an existing manual or automated system, or it may be a major modification to an existing system. Proper implementation is essential to provide reliable system to meet the organizational requirements. Unsuccessful implementation may not guarantee improvement in the organization using the new system, as well as, improper installation will prevent any improvement.</w:t>
      </w:r>
    </w:p>
    <w:p w:rsidR="00B6160D" w:rsidRDefault="00B6160D" w:rsidP="00B6160D">
      <w:pPr>
        <w:ind w:firstLine="0"/>
      </w:pPr>
      <w:r>
        <w:t>The implementation phase involves the following tasks:-</w:t>
      </w:r>
    </w:p>
    <w:p w:rsidR="00B6160D" w:rsidRDefault="00B6160D" w:rsidP="00B174E1">
      <w:pPr>
        <w:pStyle w:val="ListParagraph"/>
        <w:numPr>
          <w:ilvl w:val="0"/>
          <w:numId w:val="15"/>
        </w:numPr>
      </w:pPr>
      <w:r>
        <w:t>Careful planning.</w:t>
      </w:r>
    </w:p>
    <w:p w:rsidR="00B6160D" w:rsidRDefault="00B6160D" w:rsidP="00B174E1">
      <w:pPr>
        <w:pStyle w:val="ListParagraph"/>
        <w:numPr>
          <w:ilvl w:val="0"/>
          <w:numId w:val="15"/>
        </w:numPr>
      </w:pPr>
      <w:r>
        <w:t>Investigation of system and constraints.</w:t>
      </w:r>
    </w:p>
    <w:p w:rsidR="00B6160D" w:rsidRDefault="00B6160D" w:rsidP="00B174E1">
      <w:pPr>
        <w:pStyle w:val="ListParagraph"/>
        <w:numPr>
          <w:ilvl w:val="0"/>
          <w:numId w:val="15"/>
        </w:numPr>
      </w:pPr>
      <w:r>
        <w:t>Design of methods to achieve the functionality.</w:t>
      </w:r>
    </w:p>
    <w:p w:rsidR="00B6160D" w:rsidRDefault="00B6160D" w:rsidP="00B174E1">
      <w:pPr>
        <w:pStyle w:val="ListParagraph"/>
        <w:numPr>
          <w:ilvl w:val="0"/>
          <w:numId w:val="15"/>
        </w:numPr>
      </w:pPr>
      <w:r>
        <w:t>Training of users involved in the operation.</w:t>
      </w:r>
    </w:p>
    <w:p w:rsidR="00B6160D" w:rsidRDefault="00B6160D" w:rsidP="00B174E1">
      <w:pPr>
        <w:pStyle w:val="ListParagraph"/>
        <w:numPr>
          <w:ilvl w:val="0"/>
          <w:numId w:val="15"/>
        </w:numPr>
      </w:pPr>
      <w:r>
        <w:t>Evaluation of changeover.</w:t>
      </w:r>
    </w:p>
    <w:p w:rsidR="00B6160D" w:rsidRDefault="00B6160D" w:rsidP="00B6160D">
      <w:pPr>
        <w:ind w:firstLine="0"/>
        <w:rPr>
          <w:b/>
          <w:smallCaps/>
          <w:sz w:val="28"/>
          <w:szCs w:val="28"/>
        </w:rPr>
      </w:pPr>
    </w:p>
    <w:p w:rsidR="00B6160D" w:rsidRDefault="00B6160D" w:rsidP="00B6160D">
      <w:pPr>
        <w:ind w:firstLine="0"/>
        <w:rPr>
          <w:rFonts w:eastAsia="Arial"/>
          <w:b/>
        </w:rPr>
      </w:pPr>
      <w:r w:rsidRPr="00D75ABF">
        <w:rPr>
          <w:b/>
          <w:smallCaps/>
        </w:rPr>
        <w:t>7.2</w:t>
      </w:r>
      <w:r>
        <w:rPr>
          <w:b/>
          <w:smallCaps/>
          <w:sz w:val="28"/>
          <w:szCs w:val="28"/>
        </w:rPr>
        <w:t xml:space="preserve"> </w:t>
      </w:r>
      <w:r>
        <w:rPr>
          <w:rFonts w:eastAsia="Arial"/>
          <w:b/>
        </w:rPr>
        <w:t>DATABASE:</w:t>
      </w:r>
    </w:p>
    <w:p w:rsidR="00B6160D" w:rsidRDefault="00B6160D" w:rsidP="00B6160D">
      <w:r>
        <w:t>Our project has major concern with databases. Child id, Device id, phone number, Scanned QR code, Network co-ordinates etc. are the main attributes stored in the database.</w:t>
      </w:r>
    </w:p>
    <w:p w:rsidR="00B6160D" w:rsidRDefault="00B6160D" w:rsidP="00B6160D">
      <w:pPr>
        <w:ind w:firstLine="0"/>
      </w:pPr>
      <w:r>
        <w:t>Following are the important tables in our database:-</w:t>
      </w:r>
    </w:p>
    <w:p w:rsidR="00B6160D" w:rsidRDefault="00B6160D" w:rsidP="00B174E1">
      <w:pPr>
        <w:pStyle w:val="ListParagraph"/>
        <w:numPr>
          <w:ilvl w:val="0"/>
          <w:numId w:val="16"/>
        </w:numPr>
      </w:pPr>
      <w:r>
        <w:t>Track_child_id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3"/>
        <w:gridCol w:w="1458"/>
        <w:gridCol w:w="1473"/>
      </w:tblGrid>
      <w:tr w:rsidR="00B6160D" w:rsidRPr="00AA3780" w:rsidTr="008731DA">
        <w:trPr>
          <w:tblHeader/>
          <w:tblCellSpacing w:w="15" w:type="dxa"/>
        </w:trPr>
        <w:tc>
          <w:tcPr>
            <w:tcW w:w="0" w:type="auto"/>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b/>
                <w:bCs/>
                <w:color w:val="000000"/>
                <w:lang w:eastAsia="en-IN"/>
              </w:rPr>
            </w:pPr>
            <w:hyperlink r:id="rId29" w:tooltip="Sort" w:history="1">
              <w:r w:rsidR="00B6160D" w:rsidRPr="00AA3780">
                <w:rPr>
                  <w:b/>
                  <w:bCs/>
                  <w:color w:val="0000FF"/>
                  <w:lang w:eastAsia="en-IN"/>
                </w:rPr>
                <w:t>device_id </w:t>
              </w:r>
              <w:r w:rsidR="00B6160D" w:rsidRPr="00AA3780">
                <w:rPr>
                  <w:b/>
                  <w:bCs/>
                  <w:noProof/>
                  <w:color w:val="0000FF"/>
                </w:rPr>
                <w:drawing>
                  <wp:inline distT="0" distB="0" distL="0" distR="0" wp14:anchorId="3A206693" wp14:editId="080BD7F1">
                    <wp:extent cx="101600" cy="82550"/>
                    <wp:effectExtent l="0" t="0" r="0" b="0"/>
                    <wp:docPr id="25" name="soimg0" descr="Descending">
                      <a:hlinkClick xmlns:a="http://schemas.openxmlformats.org/drawingml/2006/main" r:id="rId30" tooltip="&quot;Sor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mg0" descr="Descending">
                              <a:hlinkClick r:id="rId30" tooltip="&quot;Sor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600" cy="82550"/>
                            </a:xfrm>
                            <a:prstGeom prst="rect">
                              <a:avLst/>
                            </a:prstGeom>
                            <a:noFill/>
                            <a:ln>
                              <a:noFill/>
                            </a:ln>
                          </pic:spPr>
                        </pic:pic>
                      </a:graphicData>
                    </a:graphic>
                  </wp:inline>
                </w:drawing>
              </w:r>
            </w:hyperlink>
          </w:p>
        </w:tc>
        <w:tc>
          <w:tcPr>
            <w:tcW w:w="0" w:type="auto"/>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b/>
                <w:bCs/>
                <w:color w:val="000000"/>
                <w:lang w:eastAsia="en-IN"/>
              </w:rPr>
            </w:pPr>
            <w:hyperlink r:id="rId32" w:tooltip="Sort" w:history="1">
              <w:r w:rsidR="00B6160D" w:rsidRPr="00AA3780">
                <w:rPr>
                  <w:b/>
                  <w:bCs/>
                  <w:color w:val="0000FF"/>
                  <w:lang w:eastAsia="en-IN"/>
                </w:rPr>
                <w:t>latitude</w:t>
              </w:r>
            </w:hyperlink>
          </w:p>
        </w:tc>
        <w:tc>
          <w:tcPr>
            <w:tcW w:w="0" w:type="auto"/>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b/>
                <w:bCs/>
                <w:color w:val="000000"/>
                <w:lang w:eastAsia="en-IN"/>
              </w:rPr>
            </w:pPr>
            <w:hyperlink r:id="rId33" w:tooltip="Sort" w:history="1">
              <w:r w:rsidR="00B6160D" w:rsidRPr="00AA3780">
                <w:rPr>
                  <w:b/>
                  <w:bCs/>
                  <w:color w:val="0000FF"/>
                  <w:lang w:eastAsia="en-IN"/>
                </w:rPr>
                <w:t>longitude</w:t>
              </w:r>
            </w:hyperlink>
          </w:p>
        </w:tc>
      </w:tr>
      <w:tr w:rsidR="00B6160D" w:rsidRPr="00AA3780" w:rsidTr="008731DA">
        <w:trPr>
          <w:tblCellSpacing w:w="15" w:type="dxa"/>
        </w:trPr>
        <w:tc>
          <w:tcPr>
            <w:tcW w:w="0" w:type="auto"/>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394883400202345</w:t>
            </w:r>
          </w:p>
        </w:tc>
        <w:tc>
          <w:tcPr>
            <w:tcW w:w="0" w:type="auto"/>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18.12</w:t>
            </w:r>
          </w:p>
        </w:tc>
        <w:tc>
          <w:tcPr>
            <w:tcW w:w="0" w:type="auto"/>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73.56</w:t>
            </w:r>
          </w:p>
        </w:tc>
      </w:tr>
      <w:tr w:rsidR="00B6160D" w:rsidRPr="00AA3780" w:rsidTr="008731DA">
        <w:trPr>
          <w:tblCellSpacing w:w="15" w:type="dxa"/>
        </w:trPr>
        <w:tc>
          <w:tcPr>
            <w:tcW w:w="0" w:type="auto"/>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353561056489911</w:t>
            </w:r>
          </w:p>
        </w:tc>
        <w:tc>
          <w:tcPr>
            <w:tcW w:w="0" w:type="auto"/>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18.4803639</w:t>
            </w:r>
          </w:p>
        </w:tc>
        <w:tc>
          <w:tcPr>
            <w:tcW w:w="0" w:type="auto"/>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73.8215635</w:t>
            </w:r>
          </w:p>
        </w:tc>
      </w:tr>
      <w:tr w:rsidR="00B6160D" w:rsidRPr="00AA3780" w:rsidTr="008731DA">
        <w:trPr>
          <w:tblCellSpacing w:w="15" w:type="dxa"/>
        </w:trPr>
        <w:tc>
          <w:tcPr>
            <w:tcW w:w="0" w:type="auto"/>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353043058871487</w:t>
            </w:r>
          </w:p>
        </w:tc>
        <w:tc>
          <w:tcPr>
            <w:tcW w:w="0" w:type="auto"/>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18.5082272</w:t>
            </w:r>
          </w:p>
        </w:tc>
        <w:tc>
          <w:tcPr>
            <w:tcW w:w="0" w:type="auto"/>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73.8261814</w:t>
            </w:r>
          </w:p>
        </w:tc>
      </w:tr>
    </w:tbl>
    <w:p w:rsidR="00B6160D" w:rsidRDefault="00B6160D" w:rsidP="00B6160D">
      <w:pPr>
        <w:pStyle w:val="ListParagraph"/>
        <w:ind w:firstLine="0"/>
      </w:pPr>
    </w:p>
    <w:p w:rsidR="0054512B" w:rsidRPr="0028435A" w:rsidRDefault="00CA2B7D" w:rsidP="0054512B">
      <w:pPr>
        <w:jc w:val="center"/>
        <w:rPr>
          <w:sz w:val="20"/>
          <w:szCs w:val="20"/>
        </w:rPr>
      </w:pPr>
      <w:r>
        <w:rPr>
          <w:sz w:val="20"/>
          <w:szCs w:val="20"/>
        </w:rPr>
        <w:t>Table</w:t>
      </w:r>
      <w:r w:rsidR="0054512B">
        <w:rPr>
          <w:sz w:val="20"/>
          <w:szCs w:val="20"/>
        </w:rPr>
        <w:t xml:space="preserve"> 7</w:t>
      </w:r>
      <w:r w:rsidR="0054512B" w:rsidRPr="0028435A">
        <w:rPr>
          <w:sz w:val="20"/>
          <w:szCs w:val="20"/>
        </w:rPr>
        <w:t>.</w:t>
      </w:r>
      <w:r w:rsidR="0054512B">
        <w:rPr>
          <w:sz w:val="20"/>
          <w:szCs w:val="20"/>
        </w:rPr>
        <w:t>2.1: Track Child-Id Table</w:t>
      </w:r>
    </w:p>
    <w:p w:rsidR="00B6160D" w:rsidRDefault="00B6160D" w:rsidP="00B6160D">
      <w:pPr>
        <w:pStyle w:val="ListParagraph"/>
        <w:ind w:firstLine="0"/>
      </w:pPr>
    </w:p>
    <w:p w:rsidR="00B6160D" w:rsidRDefault="00B6160D" w:rsidP="00B6160D">
      <w:pPr>
        <w:pStyle w:val="ListParagraph"/>
        <w:ind w:firstLine="0"/>
      </w:pPr>
    </w:p>
    <w:p w:rsidR="00ED689D" w:rsidRDefault="00ED689D" w:rsidP="005A2B0D">
      <w:pPr>
        <w:ind w:firstLine="0"/>
      </w:pPr>
    </w:p>
    <w:p w:rsidR="00B6160D" w:rsidRDefault="00B6160D" w:rsidP="00B6160D">
      <w:pPr>
        <w:ind w:left="360" w:firstLine="0"/>
      </w:pPr>
      <w:r>
        <w:t>2.Parent_table</w:t>
      </w:r>
    </w:p>
    <w:tbl>
      <w:tblPr>
        <w:tblW w:w="821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02"/>
        <w:gridCol w:w="1699"/>
        <w:gridCol w:w="1304"/>
        <w:gridCol w:w="1312"/>
        <w:gridCol w:w="1093"/>
        <w:gridCol w:w="1392"/>
        <w:gridCol w:w="1013"/>
      </w:tblGrid>
      <w:tr w:rsidR="00B6160D" w:rsidRPr="00AA3780" w:rsidTr="008731DA">
        <w:trPr>
          <w:trHeight w:val="15"/>
          <w:tblHeader/>
          <w:tblCellSpacing w:w="15" w:type="dxa"/>
        </w:trPr>
        <w:tc>
          <w:tcPr>
            <w:tcW w:w="357" w:type="dxa"/>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right="24" w:firstLine="0"/>
              <w:rPr>
                <w:b/>
                <w:bCs/>
                <w:color w:val="000000"/>
                <w:lang w:eastAsia="en-IN"/>
              </w:rPr>
            </w:pPr>
            <w:hyperlink r:id="rId34" w:tooltip="Sort" w:history="1">
              <w:r w:rsidR="00B6160D" w:rsidRPr="00AA3780">
                <w:rPr>
                  <w:b/>
                  <w:bCs/>
                  <w:color w:val="0000FF"/>
                  <w:lang w:eastAsia="en-IN"/>
                </w:rPr>
                <w:t>id</w:t>
              </w:r>
            </w:hyperlink>
          </w:p>
        </w:tc>
        <w:tc>
          <w:tcPr>
            <w:tcW w:w="1669" w:type="dxa"/>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right="24" w:firstLine="0"/>
              <w:jc w:val="left"/>
              <w:rPr>
                <w:b/>
                <w:bCs/>
                <w:color w:val="000000"/>
                <w:lang w:eastAsia="en-IN"/>
              </w:rPr>
            </w:pPr>
            <w:hyperlink r:id="rId35" w:tooltip="Sort" w:history="1">
              <w:r w:rsidR="00B6160D" w:rsidRPr="00AA3780">
                <w:rPr>
                  <w:b/>
                  <w:bCs/>
                  <w:color w:val="0000FF"/>
                  <w:lang w:eastAsia="en-IN"/>
                </w:rPr>
                <w:t>gcm_regid</w:t>
              </w:r>
            </w:hyperlink>
          </w:p>
        </w:tc>
        <w:tc>
          <w:tcPr>
            <w:tcW w:w="1274" w:type="dxa"/>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b/>
                <w:bCs/>
                <w:color w:val="000000"/>
                <w:lang w:eastAsia="en-IN"/>
              </w:rPr>
            </w:pPr>
            <w:hyperlink r:id="rId36" w:tooltip="Sort" w:history="1">
              <w:r w:rsidR="00B6160D" w:rsidRPr="00AA3780">
                <w:rPr>
                  <w:b/>
                  <w:bCs/>
                  <w:color w:val="0000FF"/>
                  <w:lang w:eastAsia="en-IN"/>
                </w:rPr>
                <w:t>name</w:t>
              </w:r>
            </w:hyperlink>
          </w:p>
        </w:tc>
        <w:tc>
          <w:tcPr>
            <w:tcW w:w="1282" w:type="dxa"/>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b/>
                <w:bCs/>
                <w:color w:val="000000"/>
                <w:lang w:eastAsia="en-IN"/>
              </w:rPr>
            </w:pPr>
            <w:hyperlink r:id="rId37" w:tooltip="Sort" w:history="1">
              <w:r w:rsidR="00B6160D" w:rsidRPr="00AA3780">
                <w:rPr>
                  <w:b/>
                  <w:bCs/>
                  <w:color w:val="0000FF"/>
                  <w:lang w:eastAsia="en-IN"/>
                </w:rPr>
                <w:t>email</w:t>
              </w:r>
            </w:hyperlink>
          </w:p>
        </w:tc>
        <w:tc>
          <w:tcPr>
            <w:tcW w:w="1063" w:type="dxa"/>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right="24" w:firstLine="0"/>
              <w:rPr>
                <w:b/>
                <w:bCs/>
                <w:color w:val="000000"/>
                <w:lang w:eastAsia="en-IN"/>
              </w:rPr>
            </w:pPr>
            <w:hyperlink r:id="rId38" w:tooltip="Sort" w:history="1">
              <w:r w:rsidR="00B6160D" w:rsidRPr="00AA3780">
                <w:rPr>
                  <w:b/>
                  <w:bCs/>
                  <w:color w:val="0000FF"/>
                  <w:lang w:eastAsia="en-IN"/>
                </w:rPr>
                <w:t>child_name</w:t>
              </w:r>
            </w:hyperlink>
          </w:p>
        </w:tc>
        <w:tc>
          <w:tcPr>
            <w:tcW w:w="1362" w:type="dxa"/>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b/>
                <w:bCs/>
                <w:color w:val="000000"/>
                <w:lang w:eastAsia="en-IN"/>
              </w:rPr>
            </w:pPr>
            <w:hyperlink r:id="rId39" w:tooltip="Sort" w:history="1">
              <w:r w:rsidR="00B6160D" w:rsidRPr="00AA3780">
                <w:rPr>
                  <w:b/>
                  <w:bCs/>
                  <w:color w:val="0000FF"/>
                  <w:lang w:eastAsia="en-IN"/>
                </w:rPr>
                <w:t>child_id</w:t>
              </w:r>
            </w:hyperlink>
          </w:p>
        </w:tc>
        <w:tc>
          <w:tcPr>
            <w:tcW w:w="968" w:type="dxa"/>
            <w:shd w:val="clear" w:color="auto" w:fill="D3DCE3"/>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b/>
                <w:bCs/>
                <w:color w:val="000000"/>
                <w:lang w:eastAsia="en-IN"/>
              </w:rPr>
            </w:pPr>
            <w:hyperlink r:id="rId40" w:tooltip="Sort" w:history="1">
              <w:r w:rsidR="00B6160D" w:rsidRPr="00AA3780">
                <w:rPr>
                  <w:b/>
                  <w:bCs/>
                  <w:color w:val="0000FF"/>
                  <w:lang w:eastAsia="en-IN"/>
                </w:rPr>
                <w:t>created_at</w:t>
              </w:r>
            </w:hyperlink>
          </w:p>
        </w:tc>
      </w:tr>
      <w:tr w:rsidR="00B6160D" w:rsidRPr="00AA3780" w:rsidTr="008731DA">
        <w:trPr>
          <w:trHeight w:val="15"/>
          <w:tblCellSpacing w:w="15" w:type="dxa"/>
        </w:trPr>
        <w:tc>
          <w:tcPr>
            <w:tcW w:w="357"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right="24" w:firstLine="0"/>
              <w:rPr>
                <w:lang w:eastAsia="en-IN"/>
              </w:rPr>
            </w:pPr>
            <w:r w:rsidRPr="00AA3780">
              <w:rPr>
                <w:lang w:eastAsia="en-IN"/>
              </w:rPr>
              <w:t>1</w:t>
            </w:r>
          </w:p>
        </w:tc>
        <w:tc>
          <w:tcPr>
            <w:tcW w:w="1669"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right="24" w:firstLine="0"/>
              <w:rPr>
                <w:lang w:eastAsia="en-IN"/>
              </w:rPr>
            </w:pPr>
            <w:r w:rsidRPr="00AA3780">
              <w:rPr>
                <w:lang w:eastAsia="en-IN"/>
              </w:rPr>
              <w:t>APA91bHKxMnQakK5o6lPurVZOnU0DaJNb_MG3DnmVEoEPKfyvn...</w:t>
            </w:r>
          </w:p>
        </w:tc>
        <w:tc>
          <w:tcPr>
            <w:tcW w:w="1274"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right="24" w:firstLine="0"/>
              <w:rPr>
                <w:lang w:eastAsia="en-IN"/>
              </w:rPr>
            </w:pPr>
            <w:r w:rsidRPr="00AA3780">
              <w:rPr>
                <w:lang w:eastAsia="en-IN"/>
              </w:rPr>
              <w:t>Ramesh</w:t>
            </w:r>
          </w:p>
        </w:tc>
        <w:tc>
          <w:tcPr>
            <w:tcW w:w="1282" w:type="dxa"/>
            <w:shd w:val="clear" w:color="auto" w:fill="E5E5E5"/>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lang w:eastAsia="en-IN"/>
              </w:rPr>
            </w:pPr>
            <w:hyperlink r:id="rId41" w:history="1">
              <w:r w:rsidR="00B6160D" w:rsidRPr="00F4556F">
                <w:rPr>
                  <w:rStyle w:val="Hyperlink"/>
                  <w:lang w:eastAsia="en-IN"/>
                </w:rPr>
                <w:t>ramesh@gmail.com</w:t>
              </w:r>
            </w:hyperlink>
          </w:p>
        </w:tc>
        <w:tc>
          <w:tcPr>
            <w:tcW w:w="1063"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right="24" w:firstLine="0"/>
              <w:rPr>
                <w:lang w:eastAsia="en-IN"/>
              </w:rPr>
            </w:pPr>
            <w:r w:rsidRPr="00AA3780">
              <w:rPr>
                <w:lang w:eastAsia="en-IN"/>
              </w:rPr>
              <w:t>Raj</w:t>
            </w:r>
          </w:p>
        </w:tc>
        <w:tc>
          <w:tcPr>
            <w:tcW w:w="1362"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9999</w:t>
            </w:r>
          </w:p>
        </w:tc>
        <w:tc>
          <w:tcPr>
            <w:tcW w:w="968"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2013-03-02 11:41:08</w:t>
            </w:r>
          </w:p>
        </w:tc>
      </w:tr>
      <w:tr w:rsidR="00B6160D" w:rsidRPr="00AA3780" w:rsidTr="008731DA">
        <w:trPr>
          <w:trHeight w:val="15"/>
          <w:tblCellSpacing w:w="15" w:type="dxa"/>
        </w:trPr>
        <w:tc>
          <w:tcPr>
            <w:tcW w:w="357" w:type="dxa"/>
            <w:shd w:val="clear" w:color="auto" w:fill="FFCC99"/>
            <w:tcMar>
              <w:top w:w="24" w:type="dxa"/>
              <w:left w:w="120" w:type="dxa"/>
              <w:bottom w:w="24" w:type="dxa"/>
              <w:right w:w="120" w:type="dxa"/>
            </w:tcMar>
            <w:hideMark/>
          </w:tcPr>
          <w:p w:rsidR="00B6160D" w:rsidRPr="00AA3780" w:rsidRDefault="00B6160D" w:rsidP="008731DA">
            <w:pPr>
              <w:spacing w:before="24" w:after="24" w:line="240" w:lineRule="auto"/>
              <w:ind w:right="24" w:firstLine="0"/>
              <w:rPr>
                <w:color w:val="000000"/>
                <w:lang w:eastAsia="en-IN"/>
              </w:rPr>
            </w:pPr>
            <w:r w:rsidRPr="00AA3780">
              <w:rPr>
                <w:color w:val="000000"/>
                <w:lang w:eastAsia="en-IN"/>
              </w:rPr>
              <w:t>2</w:t>
            </w:r>
          </w:p>
        </w:tc>
        <w:tc>
          <w:tcPr>
            <w:tcW w:w="1669" w:type="dxa"/>
            <w:shd w:val="clear" w:color="auto" w:fill="FFCC99"/>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APA91bFR5ju1S0nZpsQHQJ1GVHXUJ5kO53bG2N6A3h_5ZeO71v...</w:t>
            </w:r>
          </w:p>
        </w:tc>
        <w:tc>
          <w:tcPr>
            <w:tcW w:w="1274" w:type="dxa"/>
            <w:shd w:val="clear" w:color="auto" w:fill="FFCC99"/>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Ganesh</w:t>
            </w:r>
          </w:p>
        </w:tc>
        <w:tc>
          <w:tcPr>
            <w:tcW w:w="1282" w:type="dxa"/>
            <w:shd w:val="clear" w:color="auto" w:fill="FFCC99"/>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color w:val="000000"/>
                <w:lang w:eastAsia="en-IN"/>
              </w:rPr>
            </w:pPr>
            <w:hyperlink r:id="rId42" w:history="1">
              <w:r w:rsidR="00B6160D" w:rsidRPr="00F4556F">
                <w:rPr>
                  <w:rStyle w:val="Hyperlink"/>
                  <w:lang w:eastAsia="en-IN"/>
                </w:rPr>
                <w:t>ganeshr@yahoo.com</w:t>
              </w:r>
            </w:hyperlink>
          </w:p>
        </w:tc>
        <w:tc>
          <w:tcPr>
            <w:tcW w:w="1063" w:type="dxa"/>
            <w:shd w:val="clear" w:color="auto" w:fill="FFCC99"/>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Sham</w:t>
            </w:r>
          </w:p>
        </w:tc>
        <w:tc>
          <w:tcPr>
            <w:tcW w:w="1362" w:type="dxa"/>
            <w:shd w:val="clear" w:color="auto" w:fill="FFCC99"/>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9998</w:t>
            </w:r>
          </w:p>
        </w:tc>
        <w:tc>
          <w:tcPr>
            <w:tcW w:w="968" w:type="dxa"/>
            <w:shd w:val="clear" w:color="auto" w:fill="FFCC99"/>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2013-03-02 13:34:21</w:t>
            </w:r>
          </w:p>
        </w:tc>
      </w:tr>
      <w:tr w:rsidR="00B6160D" w:rsidRPr="00AA3780" w:rsidTr="008731DA">
        <w:trPr>
          <w:trHeight w:val="15"/>
          <w:tblCellSpacing w:w="15" w:type="dxa"/>
        </w:trPr>
        <w:tc>
          <w:tcPr>
            <w:tcW w:w="357" w:type="dxa"/>
            <w:shd w:val="clear" w:color="auto" w:fill="CCFFCC"/>
            <w:tcMar>
              <w:top w:w="24" w:type="dxa"/>
              <w:left w:w="120" w:type="dxa"/>
              <w:bottom w:w="24" w:type="dxa"/>
              <w:right w:w="120" w:type="dxa"/>
            </w:tcMar>
            <w:hideMark/>
          </w:tcPr>
          <w:p w:rsidR="00B6160D" w:rsidRPr="00AA3780" w:rsidRDefault="00B6160D" w:rsidP="008731DA">
            <w:pPr>
              <w:spacing w:before="24" w:after="24" w:line="240" w:lineRule="auto"/>
              <w:ind w:right="24" w:firstLine="0"/>
              <w:rPr>
                <w:color w:val="000000"/>
                <w:lang w:eastAsia="en-IN"/>
              </w:rPr>
            </w:pPr>
            <w:r w:rsidRPr="00AA3780">
              <w:rPr>
                <w:color w:val="000000"/>
                <w:lang w:eastAsia="en-IN"/>
              </w:rPr>
              <w:t>4</w:t>
            </w:r>
          </w:p>
        </w:tc>
        <w:tc>
          <w:tcPr>
            <w:tcW w:w="1669" w:type="dxa"/>
            <w:shd w:val="clear" w:color="auto" w:fill="CCFFCC"/>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APA91bHKxMnQakK5o6lPurVZOnU0DaJNb_MG3DnmVEoEPKfyvn...</w:t>
            </w:r>
          </w:p>
        </w:tc>
        <w:tc>
          <w:tcPr>
            <w:tcW w:w="1274" w:type="dxa"/>
            <w:shd w:val="clear" w:color="auto" w:fill="CCFFCC"/>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Suyash</w:t>
            </w:r>
          </w:p>
        </w:tc>
        <w:tc>
          <w:tcPr>
            <w:tcW w:w="1282" w:type="dxa"/>
            <w:shd w:val="clear" w:color="auto" w:fill="CCFFCC"/>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color w:val="000000"/>
                <w:lang w:eastAsia="en-IN"/>
              </w:rPr>
            </w:pPr>
            <w:hyperlink r:id="rId43" w:history="1">
              <w:r w:rsidR="00B6160D" w:rsidRPr="00F4556F">
                <w:rPr>
                  <w:rStyle w:val="Hyperlink"/>
                  <w:lang w:eastAsia="en-IN"/>
                </w:rPr>
                <w:t>hulk@avengers.com</w:t>
              </w:r>
            </w:hyperlink>
          </w:p>
        </w:tc>
        <w:tc>
          <w:tcPr>
            <w:tcW w:w="1063" w:type="dxa"/>
            <w:shd w:val="clear" w:color="auto" w:fill="CCFFCC"/>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Nisha</w:t>
            </w:r>
          </w:p>
        </w:tc>
        <w:tc>
          <w:tcPr>
            <w:tcW w:w="1362" w:type="dxa"/>
            <w:shd w:val="clear" w:color="auto" w:fill="CCFFCC"/>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9876</w:t>
            </w:r>
          </w:p>
        </w:tc>
        <w:tc>
          <w:tcPr>
            <w:tcW w:w="968" w:type="dxa"/>
            <w:shd w:val="clear" w:color="auto" w:fill="CCFFCC"/>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color w:val="000000"/>
                <w:lang w:eastAsia="en-IN"/>
              </w:rPr>
            </w:pPr>
            <w:r w:rsidRPr="00AA3780">
              <w:rPr>
                <w:color w:val="000000"/>
                <w:lang w:eastAsia="en-IN"/>
              </w:rPr>
              <w:t>2013-03-06 08:36:07</w:t>
            </w:r>
          </w:p>
        </w:tc>
      </w:tr>
      <w:tr w:rsidR="00B6160D" w:rsidRPr="00AA3780" w:rsidTr="008731DA">
        <w:trPr>
          <w:trHeight w:val="15"/>
          <w:tblCellSpacing w:w="15" w:type="dxa"/>
        </w:trPr>
        <w:tc>
          <w:tcPr>
            <w:tcW w:w="357" w:type="dxa"/>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right="24" w:firstLine="0"/>
              <w:rPr>
                <w:lang w:eastAsia="en-IN"/>
              </w:rPr>
            </w:pPr>
            <w:r w:rsidRPr="00AA3780">
              <w:rPr>
                <w:lang w:eastAsia="en-IN"/>
              </w:rPr>
              <w:t>5</w:t>
            </w:r>
          </w:p>
        </w:tc>
        <w:tc>
          <w:tcPr>
            <w:tcW w:w="1669" w:type="dxa"/>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APA91bFMx29507rX8-Ai3YUzz3CvuDQILDsVxyO6ZrAOBFAKaZ...</w:t>
            </w:r>
          </w:p>
        </w:tc>
        <w:tc>
          <w:tcPr>
            <w:tcW w:w="1274" w:type="dxa"/>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Apurva</w:t>
            </w:r>
          </w:p>
        </w:tc>
        <w:tc>
          <w:tcPr>
            <w:tcW w:w="1282" w:type="dxa"/>
            <w:shd w:val="clear" w:color="auto" w:fill="D5D5D5"/>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lang w:eastAsia="en-IN"/>
              </w:rPr>
            </w:pPr>
            <w:hyperlink r:id="rId44" w:history="1">
              <w:r w:rsidR="00B6160D" w:rsidRPr="00F4556F">
                <w:rPr>
                  <w:rStyle w:val="Hyperlink"/>
                  <w:lang w:eastAsia="en-IN"/>
                </w:rPr>
                <w:t>suyashsjadhav@gmail.com</w:t>
              </w:r>
            </w:hyperlink>
          </w:p>
        </w:tc>
        <w:tc>
          <w:tcPr>
            <w:tcW w:w="1063" w:type="dxa"/>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Chinu</w:t>
            </w:r>
          </w:p>
        </w:tc>
        <w:tc>
          <w:tcPr>
            <w:tcW w:w="1362" w:type="dxa"/>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9454</w:t>
            </w:r>
          </w:p>
        </w:tc>
        <w:tc>
          <w:tcPr>
            <w:tcW w:w="968" w:type="dxa"/>
            <w:shd w:val="clear" w:color="auto" w:fill="D5D5D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2013-03-10 11:56:58</w:t>
            </w:r>
          </w:p>
        </w:tc>
      </w:tr>
      <w:tr w:rsidR="00B6160D" w:rsidRPr="00AA3780" w:rsidTr="008731DA">
        <w:trPr>
          <w:trHeight w:val="1501"/>
          <w:tblCellSpacing w:w="15" w:type="dxa"/>
        </w:trPr>
        <w:tc>
          <w:tcPr>
            <w:tcW w:w="357"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right="24" w:firstLine="0"/>
              <w:rPr>
                <w:lang w:eastAsia="en-IN"/>
              </w:rPr>
            </w:pPr>
            <w:r w:rsidRPr="00AA3780">
              <w:rPr>
                <w:lang w:eastAsia="en-IN"/>
              </w:rPr>
              <w:t>6</w:t>
            </w:r>
          </w:p>
        </w:tc>
        <w:tc>
          <w:tcPr>
            <w:tcW w:w="1669"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APA91bGzPp8Z_iMzVDl7q93nIhIrGhqZ0lnBrdykxBIqZe03sp...</w:t>
            </w:r>
          </w:p>
        </w:tc>
        <w:tc>
          <w:tcPr>
            <w:tcW w:w="1274"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Swapnil</w:t>
            </w:r>
          </w:p>
        </w:tc>
        <w:tc>
          <w:tcPr>
            <w:tcW w:w="1282" w:type="dxa"/>
            <w:shd w:val="clear" w:color="auto" w:fill="E5E5E5"/>
            <w:tcMar>
              <w:top w:w="24" w:type="dxa"/>
              <w:left w:w="120" w:type="dxa"/>
              <w:bottom w:w="24" w:type="dxa"/>
              <w:right w:w="120" w:type="dxa"/>
            </w:tcMar>
            <w:hideMark/>
          </w:tcPr>
          <w:p w:rsidR="00B6160D" w:rsidRPr="00AA3780" w:rsidRDefault="002578FD" w:rsidP="008731DA">
            <w:pPr>
              <w:spacing w:before="24" w:after="24" w:line="240" w:lineRule="auto"/>
              <w:ind w:left="24" w:right="24" w:firstLine="0"/>
              <w:rPr>
                <w:lang w:eastAsia="en-IN"/>
              </w:rPr>
            </w:pPr>
            <w:hyperlink r:id="rId45" w:history="1">
              <w:r w:rsidR="00B6160D" w:rsidRPr="00F4556F">
                <w:rPr>
                  <w:rStyle w:val="Hyperlink"/>
                  <w:lang w:eastAsia="en-IN"/>
                </w:rPr>
                <w:t>suya@gmail.com</w:t>
              </w:r>
            </w:hyperlink>
          </w:p>
        </w:tc>
        <w:tc>
          <w:tcPr>
            <w:tcW w:w="1063"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Rohit</w:t>
            </w:r>
          </w:p>
        </w:tc>
        <w:tc>
          <w:tcPr>
            <w:tcW w:w="1362"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6789</w:t>
            </w:r>
          </w:p>
        </w:tc>
        <w:tc>
          <w:tcPr>
            <w:tcW w:w="968" w:type="dxa"/>
            <w:shd w:val="clear" w:color="auto" w:fill="E5E5E5"/>
            <w:tcMar>
              <w:top w:w="24" w:type="dxa"/>
              <w:left w:w="120" w:type="dxa"/>
              <w:bottom w:w="24" w:type="dxa"/>
              <w:right w:w="120" w:type="dxa"/>
            </w:tcMar>
            <w:hideMark/>
          </w:tcPr>
          <w:p w:rsidR="00B6160D" w:rsidRPr="00AA3780" w:rsidRDefault="00B6160D" w:rsidP="008731DA">
            <w:pPr>
              <w:spacing w:before="24" w:after="24" w:line="240" w:lineRule="auto"/>
              <w:ind w:left="24" w:right="24" w:firstLine="0"/>
              <w:rPr>
                <w:lang w:eastAsia="en-IN"/>
              </w:rPr>
            </w:pPr>
            <w:r w:rsidRPr="00AA3780">
              <w:rPr>
                <w:lang w:eastAsia="en-IN"/>
              </w:rPr>
              <w:t>2013-03-10 14:07:21</w:t>
            </w:r>
          </w:p>
        </w:tc>
      </w:tr>
    </w:tbl>
    <w:p w:rsidR="0054512B" w:rsidRPr="0028435A" w:rsidRDefault="00CE75E9" w:rsidP="0054512B">
      <w:pPr>
        <w:jc w:val="center"/>
        <w:rPr>
          <w:sz w:val="20"/>
          <w:szCs w:val="20"/>
        </w:rPr>
      </w:pPr>
      <w:r>
        <w:rPr>
          <w:sz w:val="20"/>
          <w:szCs w:val="20"/>
        </w:rPr>
        <w:t>Table</w:t>
      </w:r>
      <w:r w:rsidR="0054512B">
        <w:rPr>
          <w:sz w:val="20"/>
          <w:szCs w:val="20"/>
        </w:rPr>
        <w:t xml:space="preserve"> 7</w:t>
      </w:r>
      <w:r w:rsidR="0054512B" w:rsidRPr="0028435A">
        <w:rPr>
          <w:sz w:val="20"/>
          <w:szCs w:val="20"/>
        </w:rPr>
        <w:t>.</w:t>
      </w:r>
      <w:r w:rsidR="0054512B">
        <w:rPr>
          <w:sz w:val="20"/>
          <w:szCs w:val="20"/>
        </w:rPr>
        <w:t>2.2: Parent Table</w:t>
      </w:r>
    </w:p>
    <w:p w:rsidR="00B6160D" w:rsidRPr="00AA3780" w:rsidRDefault="00B6160D" w:rsidP="00B6160D">
      <w:pPr>
        <w:pBdr>
          <w:top w:val="single" w:sz="6" w:space="1" w:color="auto"/>
        </w:pBdr>
        <w:spacing w:line="240" w:lineRule="auto"/>
        <w:jc w:val="center"/>
        <w:rPr>
          <w:rFonts w:ascii="Arial" w:hAnsi="Arial" w:cs="Arial"/>
          <w:vanish/>
          <w:sz w:val="16"/>
          <w:szCs w:val="16"/>
          <w:lang w:eastAsia="en-IN"/>
        </w:rPr>
      </w:pPr>
      <w:r w:rsidRPr="00AA3780">
        <w:rPr>
          <w:rFonts w:ascii="Arial" w:hAnsi="Arial" w:cs="Arial"/>
          <w:vanish/>
          <w:sz w:val="16"/>
          <w:szCs w:val="16"/>
          <w:lang w:eastAsia="en-IN"/>
        </w:rPr>
        <w:t>Bottom of Form</w:t>
      </w:r>
    </w:p>
    <w:p w:rsidR="00B6160D" w:rsidRPr="00AA3780" w:rsidRDefault="00B6160D" w:rsidP="00B6160D">
      <w:pPr>
        <w:pBdr>
          <w:bottom w:val="single" w:sz="6" w:space="1" w:color="auto"/>
        </w:pBdr>
        <w:spacing w:line="240" w:lineRule="auto"/>
        <w:jc w:val="center"/>
        <w:rPr>
          <w:rFonts w:ascii="Arial" w:hAnsi="Arial" w:cs="Arial"/>
          <w:vanish/>
          <w:sz w:val="16"/>
          <w:szCs w:val="16"/>
          <w:lang w:eastAsia="en-IN"/>
        </w:rPr>
      </w:pPr>
      <w:r w:rsidRPr="00AA3780">
        <w:rPr>
          <w:rFonts w:ascii="Arial" w:hAnsi="Arial" w:cs="Arial"/>
          <w:vanish/>
          <w:sz w:val="16"/>
          <w:szCs w:val="16"/>
          <w:lang w:eastAsia="en-IN"/>
        </w:rPr>
        <w:t>Top of Form</w:t>
      </w:r>
    </w:p>
    <w:p w:rsidR="00B6160D" w:rsidRPr="00AA3780" w:rsidRDefault="00B6160D" w:rsidP="00B6160D">
      <w:pPr>
        <w:spacing w:line="240" w:lineRule="auto"/>
        <w:rPr>
          <w:rFonts w:ascii="Arial" w:hAnsi="Arial" w:cs="Arial"/>
          <w:vanish/>
          <w:sz w:val="16"/>
          <w:szCs w:val="16"/>
          <w:lang w:eastAsia="en-IN"/>
        </w:rPr>
      </w:pPr>
      <w:r w:rsidRPr="00AA3780">
        <w:rPr>
          <w:rFonts w:ascii="Arial" w:hAnsi="Arial" w:cs="Arial"/>
          <w:vanish/>
          <w:sz w:val="16"/>
          <w:szCs w:val="16"/>
          <w:lang w:eastAsia="en-IN"/>
        </w:rPr>
        <w:t>Bottom of Form</w:t>
      </w:r>
    </w:p>
    <w:p w:rsidR="00B6160D" w:rsidRPr="00AA3780" w:rsidRDefault="00B6160D" w:rsidP="00B6160D">
      <w:pPr>
        <w:pBdr>
          <w:top w:val="single" w:sz="6" w:space="1" w:color="auto"/>
        </w:pBdr>
        <w:spacing w:line="240" w:lineRule="auto"/>
        <w:jc w:val="center"/>
        <w:rPr>
          <w:rFonts w:ascii="Arial" w:hAnsi="Arial" w:cs="Arial"/>
          <w:vanish/>
          <w:sz w:val="16"/>
          <w:szCs w:val="16"/>
          <w:lang w:eastAsia="en-IN"/>
        </w:rPr>
      </w:pPr>
      <w:r w:rsidRPr="00AA3780">
        <w:rPr>
          <w:rFonts w:ascii="Arial" w:hAnsi="Arial" w:cs="Arial"/>
          <w:vanish/>
          <w:sz w:val="16"/>
          <w:szCs w:val="16"/>
          <w:lang w:eastAsia="en-IN"/>
        </w:rPr>
        <w:t>Bottom of Form</w:t>
      </w:r>
    </w:p>
    <w:p w:rsidR="00B6160D" w:rsidRDefault="00B6160D" w:rsidP="00B6160D"/>
    <w:p w:rsidR="00DA0B87" w:rsidRDefault="00DA0B87" w:rsidP="00B6160D">
      <w:pPr>
        <w:ind w:left="360" w:firstLine="0"/>
      </w:pPr>
    </w:p>
    <w:p w:rsidR="00DA0B87" w:rsidRDefault="00DA0B87" w:rsidP="00B6160D">
      <w:pPr>
        <w:ind w:left="360" w:firstLine="0"/>
      </w:pPr>
    </w:p>
    <w:p w:rsidR="00DA0B87" w:rsidRDefault="00DA0B87" w:rsidP="00B6160D">
      <w:pPr>
        <w:ind w:left="360" w:firstLine="0"/>
      </w:pPr>
    </w:p>
    <w:p w:rsidR="00DA0B87" w:rsidRDefault="00DA0B87" w:rsidP="00B6160D">
      <w:pPr>
        <w:ind w:left="360" w:firstLine="0"/>
      </w:pPr>
    </w:p>
    <w:p w:rsidR="00DA0B87" w:rsidRDefault="00DA0B87" w:rsidP="00B6160D">
      <w:pPr>
        <w:ind w:left="360" w:firstLine="0"/>
      </w:pPr>
    </w:p>
    <w:p w:rsidR="00DA0B87" w:rsidRDefault="00DA0B87" w:rsidP="00B6160D">
      <w:pPr>
        <w:ind w:left="360" w:firstLine="0"/>
      </w:pPr>
    </w:p>
    <w:p w:rsidR="00B6160D" w:rsidRDefault="00B6160D" w:rsidP="00B6160D">
      <w:pPr>
        <w:ind w:left="360" w:firstLine="0"/>
      </w:pPr>
      <w:r>
        <w:lastRenderedPageBreak/>
        <w:t>3.Student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0"/>
        <w:gridCol w:w="2118"/>
        <w:gridCol w:w="1520"/>
      </w:tblGrid>
      <w:tr w:rsidR="00B6160D" w:rsidRPr="006465F0" w:rsidTr="008731DA">
        <w:trPr>
          <w:tblHeader/>
          <w:tblCellSpacing w:w="15" w:type="dxa"/>
        </w:trPr>
        <w:tc>
          <w:tcPr>
            <w:tcW w:w="0" w:type="auto"/>
            <w:shd w:val="clear" w:color="auto" w:fill="D3DCE3"/>
            <w:tcMar>
              <w:top w:w="24" w:type="dxa"/>
              <w:left w:w="120" w:type="dxa"/>
              <w:bottom w:w="24" w:type="dxa"/>
              <w:right w:w="120" w:type="dxa"/>
            </w:tcMar>
            <w:hideMark/>
          </w:tcPr>
          <w:p w:rsidR="00B6160D" w:rsidRPr="006465F0" w:rsidRDefault="002578FD" w:rsidP="008731DA">
            <w:pPr>
              <w:spacing w:before="24" w:after="24" w:line="240" w:lineRule="auto"/>
              <w:ind w:left="24" w:right="24" w:firstLine="0"/>
              <w:rPr>
                <w:b/>
                <w:bCs/>
                <w:color w:val="000000"/>
                <w:lang w:eastAsia="en-IN"/>
              </w:rPr>
            </w:pPr>
            <w:hyperlink r:id="rId46" w:tooltip="Sort" w:history="1">
              <w:r w:rsidR="00B6160D" w:rsidRPr="006465F0">
                <w:rPr>
                  <w:b/>
                  <w:bCs/>
                  <w:color w:val="0000FF"/>
                  <w:lang w:eastAsia="en-IN"/>
                </w:rPr>
                <w:t>child_id</w:t>
              </w:r>
            </w:hyperlink>
          </w:p>
        </w:tc>
        <w:tc>
          <w:tcPr>
            <w:tcW w:w="0" w:type="auto"/>
            <w:shd w:val="clear" w:color="auto" w:fill="D3DCE3"/>
            <w:tcMar>
              <w:top w:w="24" w:type="dxa"/>
              <w:left w:w="120" w:type="dxa"/>
              <w:bottom w:w="24" w:type="dxa"/>
              <w:right w:w="120" w:type="dxa"/>
            </w:tcMar>
            <w:hideMark/>
          </w:tcPr>
          <w:p w:rsidR="00B6160D" w:rsidRPr="006465F0" w:rsidRDefault="002578FD" w:rsidP="008731DA">
            <w:pPr>
              <w:spacing w:before="24" w:after="24" w:line="240" w:lineRule="auto"/>
              <w:ind w:right="24" w:firstLine="0"/>
              <w:rPr>
                <w:b/>
                <w:bCs/>
                <w:color w:val="000000"/>
                <w:lang w:eastAsia="en-IN"/>
              </w:rPr>
            </w:pPr>
            <w:hyperlink r:id="rId47" w:tooltip="Sort" w:history="1">
              <w:r w:rsidR="00B6160D" w:rsidRPr="006465F0">
                <w:rPr>
                  <w:b/>
                  <w:bCs/>
                  <w:color w:val="0000FF"/>
                  <w:lang w:eastAsia="en-IN"/>
                </w:rPr>
                <w:t>device_id</w:t>
              </w:r>
            </w:hyperlink>
          </w:p>
        </w:tc>
        <w:tc>
          <w:tcPr>
            <w:tcW w:w="0" w:type="auto"/>
            <w:shd w:val="clear" w:color="auto" w:fill="D3DCE3"/>
            <w:tcMar>
              <w:top w:w="24" w:type="dxa"/>
              <w:left w:w="120" w:type="dxa"/>
              <w:bottom w:w="24" w:type="dxa"/>
              <w:right w:w="120" w:type="dxa"/>
            </w:tcMar>
            <w:hideMark/>
          </w:tcPr>
          <w:p w:rsidR="00B6160D" w:rsidRPr="006465F0" w:rsidRDefault="002578FD" w:rsidP="008731DA">
            <w:pPr>
              <w:spacing w:before="24" w:after="24" w:line="240" w:lineRule="auto"/>
              <w:ind w:left="24" w:right="24" w:firstLine="0"/>
              <w:rPr>
                <w:b/>
                <w:bCs/>
                <w:color w:val="000000"/>
                <w:lang w:eastAsia="en-IN"/>
              </w:rPr>
            </w:pPr>
            <w:hyperlink r:id="rId48" w:tooltip="Sort" w:history="1">
              <w:r w:rsidR="00B6160D" w:rsidRPr="006465F0">
                <w:rPr>
                  <w:b/>
                  <w:bCs/>
                  <w:color w:val="0000FF"/>
                  <w:lang w:eastAsia="en-IN"/>
                </w:rPr>
                <w:t>child_name</w:t>
              </w:r>
            </w:hyperlink>
          </w:p>
        </w:tc>
      </w:tr>
      <w:tr w:rsidR="00B6160D" w:rsidRPr="006465F0" w:rsidTr="008731DA">
        <w:trPr>
          <w:tblCellSpacing w:w="15" w:type="dxa"/>
        </w:trPr>
        <w:tc>
          <w:tcPr>
            <w:tcW w:w="0" w:type="auto"/>
            <w:shd w:val="clear" w:color="auto" w:fill="E5E5E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6789</w:t>
            </w:r>
          </w:p>
        </w:tc>
        <w:tc>
          <w:tcPr>
            <w:tcW w:w="0" w:type="auto"/>
            <w:shd w:val="clear" w:color="auto" w:fill="E5E5E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353561056489911</w:t>
            </w:r>
          </w:p>
        </w:tc>
        <w:tc>
          <w:tcPr>
            <w:tcW w:w="0" w:type="auto"/>
            <w:shd w:val="clear" w:color="auto" w:fill="E5E5E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Rohit</w:t>
            </w:r>
          </w:p>
        </w:tc>
      </w:tr>
      <w:tr w:rsidR="00B6160D" w:rsidRPr="006465F0" w:rsidTr="008731DA">
        <w:trPr>
          <w:tblCellSpacing w:w="15" w:type="dxa"/>
        </w:trPr>
        <w:tc>
          <w:tcPr>
            <w:tcW w:w="0" w:type="auto"/>
            <w:shd w:val="clear" w:color="auto" w:fill="D5D5D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9454</w:t>
            </w:r>
          </w:p>
        </w:tc>
        <w:tc>
          <w:tcPr>
            <w:tcW w:w="0" w:type="auto"/>
            <w:shd w:val="clear" w:color="auto" w:fill="D5D5D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353043058871487</w:t>
            </w:r>
          </w:p>
        </w:tc>
        <w:tc>
          <w:tcPr>
            <w:tcW w:w="0" w:type="auto"/>
            <w:shd w:val="clear" w:color="auto" w:fill="D5D5D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Chinu</w:t>
            </w:r>
          </w:p>
        </w:tc>
      </w:tr>
      <w:tr w:rsidR="00B6160D" w:rsidRPr="006465F0" w:rsidTr="008731DA">
        <w:trPr>
          <w:tblCellSpacing w:w="15" w:type="dxa"/>
        </w:trPr>
        <w:tc>
          <w:tcPr>
            <w:tcW w:w="0" w:type="auto"/>
            <w:shd w:val="clear" w:color="auto" w:fill="FFCC99"/>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color w:val="000000"/>
                <w:lang w:eastAsia="en-IN"/>
              </w:rPr>
            </w:pPr>
            <w:r w:rsidRPr="006465F0">
              <w:rPr>
                <w:color w:val="000000"/>
                <w:lang w:eastAsia="en-IN"/>
              </w:rPr>
              <w:t>9876</w:t>
            </w:r>
          </w:p>
        </w:tc>
        <w:tc>
          <w:tcPr>
            <w:tcW w:w="0" w:type="auto"/>
            <w:shd w:val="clear" w:color="auto" w:fill="FFCC99"/>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color w:val="000000"/>
                <w:lang w:eastAsia="en-IN"/>
              </w:rPr>
            </w:pPr>
            <w:r w:rsidRPr="006465F0">
              <w:rPr>
                <w:color w:val="000000"/>
                <w:lang w:eastAsia="en-IN"/>
              </w:rPr>
              <w:t>353043058871487</w:t>
            </w:r>
          </w:p>
        </w:tc>
        <w:tc>
          <w:tcPr>
            <w:tcW w:w="0" w:type="auto"/>
            <w:shd w:val="clear" w:color="auto" w:fill="FFCC99"/>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color w:val="000000"/>
                <w:lang w:eastAsia="en-IN"/>
              </w:rPr>
            </w:pPr>
            <w:r w:rsidRPr="006465F0">
              <w:rPr>
                <w:color w:val="000000"/>
                <w:lang w:eastAsia="en-IN"/>
              </w:rPr>
              <w:t>Nisha</w:t>
            </w:r>
          </w:p>
        </w:tc>
      </w:tr>
      <w:tr w:rsidR="00B6160D" w:rsidRPr="006465F0" w:rsidTr="008731DA">
        <w:trPr>
          <w:tblCellSpacing w:w="15" w:type="dxa"/>
        </w:trPr>
        <w:tc>
          <w:tcPr>
            <w:tcW w:w="0" w:type="auto"/>
            <w:shd w:val="clear" w:color="auto" w:fill="D5D5D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9998</w:t>
            </w:r>
          </w:p>
        </w:tc>
        <w:tc>
          <w:tcPr>
            <w:tcW w:w="0" w:type="auto"/>
            <w:shd w:val="clear" w:color="auto" w:fill="D5D5D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353561056489911</w:t>
            </w:r>
          </w:p>
        </w:tc>
        <w:tc>
          <w:tcPr>
            <w:tcW w:w="0" w:type="auto"/>
            <w:shd w:val="clear" w:color="auto" w:fill="D5D5D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Sham</w:t>
            </w:r>
          </w:p>
        </w:tc>
      </w:tr>
      <w:tr w:rsidR="00B6160D" w:rsidRPr="006465F0" w:rsidTr="008731DA">
        <w:trPr>
          <w:tblCellSpacing w:w="15" w:type="dxa"/>
        </w:trPr>
        <w:tc>
          <w:tcPr>
            <w:tcW w:w="0" w:type="auto"/>
            <w:shd w:val="clear" w:color="auto" w:fill="E5E5E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9999</w:t>
            </w:r>
          </w:p>
        </w:tc>
        <w:tc>
          <w:tcPr>
            <w:tcW w:w="0" w:type="auto"/>
            <w:shd w:val="clear" w:color="auto" w:fill="E5E5E5"/>
            <w:tcMar>
              <w:top w:w="24" w:type="dxa"/>
              <w:left w:w="120" w:type="dxa"/>
              <w:bottom w:w="24" w:type="dxa"/>
              <w:right w:w="120" w:type="dxa"/>
            </w:tcMar>
            <w:hideMark/>
          </w:tcPr>
          <w:p w:rsidR="00B6160D" w:rsidRPr="006465F0" w:rsidRDefault="00B6160D" w:rsidP="008731DA">
            <w:pPr>
              <w:spacing w:before="24" w:after="24" w:line="240" w:lineRule="auto"/>
              <w:ind w:left="24" w:right="24" w:firstLine="0"/>
              <w:rPr>
                <w:lang w:eastAsia="en-IN"/>
              </w:rPr>
            </w:pPr>
            <w:r w:rsidRPr="006465F0">
              <w:rPr>
                <w:lang w:eastAsia="en-IN"/>
              </w:rPr>
              <w:t>353561056489911</w:t>
            </w:r>
          </w:p>
        </w:tc>
        <w:tc>
          <w:tcPr>
            <w:tcW w:w="0" w:type="auto"/>
            <w:shd w:val="clear" w:color="auto" w:fill="E5E5E5"/>
            <w:tcMar>
              <w:top w:w="24" w:type="dxa"/>
              <w:left w:w="120" w:type="dxa"/>
              <w:bottom w:w="24" w:type="dxa"/>
              <w:right w:w="120" w:type="dxa"/>
            </w:tcMar>
            <w:hideMark/>
          </w:tcPr>
          <w:p w:rsidR="00B6160D" w:rsidRPr="006465F0" w:rsidRDefault="00B6160D" w:rsidP="008731DA">
            <w:pPr>
              <w:spacing w:before="24" w:after="24" w:line="240" w:lineRule="auto"/>
              <w:ind w:right="24" w:firstLine="0"/>
              <w:rPr>
                <w:lang w:eastAsia="en-IN"/>
              </w:rPr>
            </w:pPr>
            <w:r w:rsidRPr="006465F0">
              <w:rPr>
                <w:lang w:eastAsia="en-IN"/>
              </w:rPr>
              <w:t>Raj</w:t>
            </w:r>
          </w:p>
        </w:tc>
      </w:tr>
    </w:tbl>
    <w:p w:rsidR="00DA0B87" w:rsidRPr="0028435A" w:rsidRDefault="00DA0B87" w:rsidP="00DA0B87">
      <w:pPr>
        <w:jc w:val="center"/>
        <w:rPr>
          <w:sz w:val="20"/>
          <w:szCs w:val="20"/>
        </w:rPr>
      </w:pPr>
      <w:r>
        <w:rPr>
          <w:sz w:val="20"/>
          <w:szCs w:val="20"/>
        </w:rPr>
        <w:t>Table 7</w:t>
      </w:r>
      <w:r w:rsidRPr="0028435A">
        <w:rPr>
          <w:sz w:val="20"/>
          <w:szCs w:val="20"/>
        </w:rPr>
        <w:t>.</w:t>
      </w:r>
      <w:r>
        <w:rPr>
          <w:sz w:val="20"/>
          <w:szCs w:val="20"/>
        </w:rPr>
        <w:t>2.</w:t>
      </w:r>
      <w:r w:rsidR="00CA2B7D">
        <w:rPr>
          <w:sz w:val="20"/>
          <w:szCs w:val="20"/>
        </w:rPr>
        <w:t>3</w:t>
      </w:r>
      <w:r>
        <w:rPr>
          <w:sz w:val="20"/>
          <w:szCs w:val="20"/>
        </w:rPr>
        <w:t>: Student Table</w:t>
      </w:r>
    </w:p>
    <w:p w:rsidR="00910B55" w:rsidRDefault="00910B55" w:rsidP="00ED689D">
      <w:pPr>
        <w:ind w:firstLine="0"/>
        <w:rPr>
          <w:rFonts w:eastAsia="Arial"/>
          <w:b/>
          <w:sz w:val="28"/>
        </w:rPr>
      </w:pPr>
    </w:p>
    <w:p w:rsidR="00DA0B87" w:rsidRDefault="00DA0B87" w:rsidP="00ED689D">
      <w:pPr>
        <w:ind w:firstLine="0"/>
        <w:rPr>
          <w:rFonts w:eastAsia="Arial"/>
          <w:b/>
          <w:sz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8F04A2" w:rsidRDefault="008F04A2" w:rsidP="00B6160D">
      <w:pPr>
        <w:ind w:firstLine="0"/>
        <w:rPr>
          <w:b/>
          <w:smallCaps/>
          <w:sz w:val="28"/>
          <w:szCs w:val="28"/>
        </w:rPr>
      </w:pPr>
    </w:p>
    <w:p w:rsidR="00B6160D" w:rsidRPr="00BB6658" w:rsidRDefault="00B6160D" w:rsidP="00B6160D">
      <w:pPr>
        <w:ind w:firstLine="0"/>
        <w:rPr>
          <w:rFonts w:eastAsia="Arial"/>
          <w:b/>
          <w:sz w:val="28"/>
          <w:szCs w:val="28"/>
        </w:rPr>
      </w:pPr>
      <w:r>
        <w:rPr>
          <w:b/>
          <w:smallCaps/>
          <w:sz w:val="28"/>
          <w:szCs w:val="28"/>
        </w:rPr>
        <w:lastRenderedPageBreak/>
        <w:t>7.3</w:t>
      </w:r>
      <w:r w:rsidRPr="00BB6658">
        <w:rPr>
          <w:b/>
          <w:smallCaps/>
          <w:sz w:val="28"/>
          <w:szCs w:val="28"/>
        </w:rPr>
        <w:t xml:space="preserve"> </w:t>
      </w:r>
      <w:r w:rsidRPr="00BB6658">
        <w:rPr>
          <w:rFonts w:eastAsia="Arial"/>
          <w:b/>
          <w:sz w:val="28"/>
          <w:szCs w:val="28"/>
        </w:rPr>
        <w:t>Graphical User Interface:</w:t>
      </w:r>
    </w:p>
    <w:p w:rsidR="00B6160D" w:rsidRDefault="00B6160D" w:rsidP="00B6160D">
      <w:pPr>
        <w:jc w:val="center"/>
        <w:rPr>
          <w:rFonts w:eastAsia="Arial"/>
          <w:b/>
          <w:sz w:val="28"/>
        </w:rPr>
      </w:pPr>
    </w:p>
    <w:p w:rsidR="00B6160D" w:rsidRDefault="00B6160D" w:rsidP="00B6160D">
      <w:pPr>
        <w:ind w:firstLine="0"/>
        <w:jc w:val="center"/>
      </w:pPr>
      <w:r>
        <w:rPr>
          <w:noProof/>
        </w:rPr>
        <w:drawing>
          <wp:inline distT="0" distB="0" distL="0" distR="0" wp14:anchorId="4967F76A" wp14:editId="348B868F">
            <wp:extent cx="2743200" cy="4874895"/>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49"/>
                    <a:stretch>
                      <a:fillRect/>
                    </a:stretch>
                  </pic:blipFill>
                  <pic:spPr>
                    <a:xfrm>
                      <a:off x="0" y="0"/>
                      <a:ext cx="2743200" cy="4874895"/>
                    </a:xfrm>
                    <a:prstGeom prst="rect">
                      <a:avLst/>
                    </a:prstGeom>
                  </pic:spPr>
                </pic:pic>
              </a:graphicData>
            </a:graphic>
          </wp:inline>
        </w:drawing>
      </w:r>
    </w:p>
    <w:p w:rsidR="00B6160D" w:rsidRPr="0076011E" w:rsidRDefault="00B6160D" w:rsidP="00B6160D">
      <w:pPr>
        <w:jc w:val="center"/>
        <w:rPr>
          <w:sz w:val="20"/>
          <w:szCs w:val="20"/>
        </w:rPr>
      </w:pPr>
      <w:r w:rsidRPr="0076011E">
        <w:rPr>
          <w:sz w:val="20"/>
          <w:szCs w:val="20"/>
        </w:rPr>
        <w:t xml:space="preserve">Fig 7.3.1: </w:t>
      </w:r>
      <w:r w:rsidRPr="0076011E">
        <w:rPr>
          <w:color w:val="000000"/>
          <w:sz w:val="20"/>
          <w:szCs w:val="20"/>
        </w:rPr>
        <w:t>Application Launch Icons</w:t>
      </w:r>
    </w:p>
    <w:p w:rsidR="00B6160D" w:rsidRDefault="00B6160D" w:rsidP="00B6160D">
      <w:pPr>
        <w:ind w:firstLine="0"/>
      </w:pPr>
    </w:p>
    <w:p w:rsidR="00B6160D" w:rsidRDefault="00B6160D" w:rsidP="00B6160D">
      <w:pPr>
        <w:ind w:firstLine="0"/>
      </w:pPr>
      <w:r>
        <w:t>This shows two different applications for two intended users of this application.</w:t>
      </w:r>
    </w:p>
    <w:p w:rsidR="00B6160D" w:rsidRDefault="00FC4AC6" w:rsidP="00B6160D">
      <w:pPr>
        <w:ind w:firstLine="0"/>
        <w:jc w:val="left"/>
      </w:pPr>
      <w:r>
        <w:t>1.GPS</w:t>
      </w:r>
      <w:r w:rsidR="00B6160D">
        <w:t>_trck_child :- Child side application.</w:t>
      </w:r>
    </w:p>
    <w:p w:rsidR="00B6160D" w:rsidRDefault="00B6160D" w:rsidP="00B6160D">
      <w:pPr>
        <w:ind w:firstLine="0"/>
        <w:jc w:val="left"/>
      </w:pPr>
      <w:r>
        <w:t>2.GPS-TRACK  :- Parent side application.</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smallCaps/>
          <w:sz w:val="28"/>
        </w:rPr>
        <w:t xml:space="preserve">          </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smallCaps/>
          <w:sz w:val="28"/>
        </w:rPr>
        <w:t xml:space="preserve">  </w:t>
      </w:r>
      <w:r>
        <w:rPr>
          <w:noProof/>
        </w:rPr>
        <w:drawing>
          <wp:inline distT="0" distB="0" distL="0" distR="0" wp14:anchorId="67B5E8C0" wp14:editId="48AEEE8F">
            <wp:extent cx="2743200" cy="4874895"/>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0"/>
                    <a:stretch>
                      <a:fillRect/>
                    </a:stretch>
                  </pic:blipFill>
                  <pic:spPr>
                    <a:xfrm>
                      <a:off x="0" y="0"/>
                      <a:ext cx="2743200" cy="4874895"/>
                    </a:xfrm>
                    <a:prstGeom prst="rect">
                      <a:avLst/>
                    </a:prstGeom>
                  </pic:spPr>
                </pic:pic>
              </a:graphicData>
            </a:graphic>
          </wp:inline>
        </w:drawing>
      </w:r>
    </w:p>
    <w:p w:rsidR="00B6160D" w:rsidRPr="0076011E" w:rsidRDefault="00B6160D" w:rsidP="00B6160D">
      <w:pPr>
        <w:ind w:firstLine="0"/>
        <w:jc w:val="center"/>
        <w:rPr>
          <w:sz w:val="20"/>
          <w:szCs w:val="20"/>
        </w:rPr>
      </w:pPr>
      <w:r w:rsidRPr="0076011E">
        <w:rPr>
          <w:sz w:val="20"/>
          <w:szCs w:val="20"/>
        </w:rPr>
        <w:t>Fig 7.3.2: Gps_track_child</w:t>
      </w:r>
      <w:r w:rsidRPr="0076011E">
        <w:rPr>
          <w:color w:val="000000"/>
          <w:sz w:val="20"/>
          <w:szCs w:val="20"/>
        </w:rPr>
        <w:t xml:space="preserve"> home screen </w:t>
      </w:r>
    </w:p>
    <w:p w:rsidR="00B6160D" w:rsidRDefault="00B6160D" w:rsidP="00B6160D">
      <w:pPr>
        <w:ind w:firstLine="0"/>
        <w:jc w:val="center"/>
      </w:pPr>
    </w:p>
    <w:p w:rsidR="00B6160D" w:rsidRDefault="00B6160D" w:rsidP="00B6160D">
      <w:pPr>
        <w:ind w:firstLine="0"/>
      </w:pPr>
      <w:r>
        <w:t>This is the interface of child side application.It displays welcome message with instructions. Button named ‘Start QRcode scan’ starts the scanning functionality of the child side of application.</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noProof/>
        </w:rPr>
        <w:drawing>
          <wp:inline distT="0" distB="0" distL="0" distR="0" wp14:anchorId="7A02B17F" wp14:editId="54605543">
            <wp:extent cx="2743200" cy="4874895"/>
            <wp:effectExtent l="0" t="0" r="0" b="0"/>
            <wp:docPr id="2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51"/>
                    <a:stretch>
                      <a:fillRect/>
                    </a:stretch>
                  </pic:blipFill>
                  <pic:spPr>
                    <a:xfrm>
                      <a:off x="0" y="0"/>
                      <a:ext cx="2743200" cy="4874895"/>
                    </a:xfrm>
                    <a:prstGeom prst="rect">
                      <a:avLst/>
                    </a:prstGeom>
                  </pic:spPr>
                </pic:pic>
              </a:graphicData>
            </a:graphic>
          </wp:inline>
        </w:drawing>
      </w:r>
    </w:p>
    <w:p w:rsidR="00B6160D" w:rsidRPr="0076011E" w:rsidRDefault="00B6160D" w:rsidP="00B6160D">
      <w:pPr>
        <w:ind w:firstLine="0"/>
        <w:jc w:val="center"/>
        <w:rPr>
          <w:sz w:val="20"/>
          <w:szCs w:val="20"/>
        </w:rPr>
      </w:pPr>
      <w:r w:rsidRPr="0076011E">
        <w:rPr>
          <w:sz w:val="20"/>
          <w:szCs w:val="20"/>
        </w:rPr>
        <w:t>Fig 7.3.3: Gps_track_child</w:t>
      </w:r>
      <w:r w:rsidRPr="0076011E">
        <w:rPr>
          <w:color w:val="000000"/>
          <w:sz w:val="20"/>
          <w:szCs w:val="20"/>
        </w:rPr>
        <w:t>- QR switch screen</w:t>
      </w:r>
    </w:p>
    <w:p w:rsidR="00B6160D" w:rsidRDefault="00B6160D" w:rsidP="00B6160D">
      <w:pPr>
        <w:ind w:firstLine="0"/>
        <w:jc w:val="left"/>
      </w:pPr>
      <w:r>
        <w:t>QR switch screen giving option of choosing from google web or installed QR Droid application.Options like Always and Just once are embedded in the windowpane.</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noProof/>
        </w:rPr>
        <w:drawing>
          <wp:inline distT="0" distB="0" distL="0" distR="0" wp14:anchorId="0EB3DC69" wp14:editId="251B5F4B">
            <wp:extent cx="4874895" cy="274320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2"/>
                    <a:stretch>
                      <a:fillRect/>
                    </a:stretch>
                  </pic:blipFill>
                  <pic:spPr>
                    <a:xfrm>
                      <a:off x="0" y="0"/>
                      <a:ext cx="4874895" cy="2743200"/>
                    </a:xfrm>
                    <a:prstGeom prst="rect">
                      <a:avLst/>
                    </a:prstGeom>
                  </pic:spPr>
                </pic:pic>
              </a:graphicData>
            </a:graphic>
          </wp:inline>
        </w:drawing>
      </w:r>
    </w:p>
    <w:p w:rsidR="00B6160D" w:rsidRPr="0076011E" w:rsidRDefault="00B6160D" w:rsidP="00B6160D">
      <w:pPr>
        <w:ind w:firstLine="0"/>
        <w:jc w:val="center"/>
        <w:rPr>
          <w:sz w:val="20"/>
          <w:szCs w:val="20"/>
        </w:rPr>
      </w:pPr>
      <w:r w:rsidRPr="0076011E">
        <w:rPr>
          <w:sz w:val="20"/>
          <w:szCs w:val="20"/>
        </w:rPr>
        <w:t xml:space="preserve">Fig 7.3.4:Gps_track_child </w:t>
      </w:r>
      <w:r w:rsidRPr="0076011E">
        <w:rPr>
          <w:color w:val="000000"/>
          <w:sz w:val="20"/>
          <w:szCs w:val="20"/>
        </w:rPr>
        <w:t>- QR scan screen</w:t>
      </w:r>
    </w:p>
    <w:p w:rsidR="00B6160D" w:rsidRDefault="00B6160D" w:rsidP="00B6160D">
      <w:pPr>
        <w:ind w:firstLine="0"/>
        <w:jc w:val="left"/>
      </w:pPr>
      <w:r>
        <w:t>It displays the correct way of putting QR-code in front of the camera of the device.</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noProof/>
        </w:rPr>
        <w:drawing>
          <wp:inline distT="0" distB="0" distL="0" distR="0" wp14:anchorId="26238E19" wp14:editId="3D0F245B">
            <wp:extent cx="2743200" cy="4874895"/>
            <wp:effectExtent l="0" t="0" r="0" b="0"/>
            <wp:docPr id="2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3"/>
                    <a:stretch>
                      <a:fillRect/>
                    </a:stretch>
                  </pic:blipFill>
                  <pic:spPr>
                    <a:xfrm>
                      <a:off x="0" y="0"/>
                      <a:ext cx="2743200" cy="4874895"/>
                    </a:xfrm>
                    <a:prstGeom prst="rect">
                      <a:avLst/>
                    </a:prstGeom>
                  </pic:spPr>
                </pic:pic>
              </a:graphicData>
            </a:graphic>
          </wp:inline>
        </w:drawing>
      </w:r>
    </w:p>
    <w:p w:rsidR="00B6160D" w:rsidRPr="0076011E" w:rsidRDefault="00B6160D" w:rsidP="00B6160D">
      <w:pPr>
        <w:ind w:firstLine="0"/>
        <w:jc w:val="center"/>
        <w:rPr>
          <w:sz w:val="20"/>
          <w:szCs w:val="20"/>
        </w:rPr>
      </w:pPr>
      <w:r w:rsidRPr="0076011E">
        <w:rPr>
          <w:sz w:val="20"/>
          <w:szCs w:val="20"/>
        </w:rPr>
        <w:t>Fig 7.3.5: Gps_track_child with toast</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pPr>
      <w:r>
        <w:t>After successful scan of QR code, toast is generated which, includes co-ordinates of scanning location along with the scanned QR code in decoded String format.</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noProof/>
        </w:rPr>
        <w:drawing>
          <wp:inline distT="0" distB="0" distL="0" distR="0" wp14:anchorId="08F297A5" wp14:editId="5DB04D96">
            <wp:extent cx="2743200" cy="4874895"/>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4"/>
                    <a:stretch>
                      <a:fillRect/>
                    </a:stretch>
                  </pic:blipFill>
                  <pic:spPr>
                    <a:xfrm>
                      <a:off x="0" y="0"/>
                      <a:ext cx="2743200" cy="4874895"/>
                    </a:xfrm>
                    <a:prstGeom prst="rect">
                      <a:avLst/>
                    </a:prstGeom>
                  </pic:spPr>
                </pic:pic>
              </a:graphicData>
            </a:graphic>
          </wp:inline>
        </w:drawing>
      </w:r>
    </w:p>
    <w:p w:rsidR="00B6160D" w:rsidRPr="0076011E" w:rsidRDefault="00B6160D" w:rsidP="00B6160D">
      <w:pPr>
        <w:ind w:firstLine="0"/>
        <w:jc w:val="center"/>
        <w:rPr>
          <w:sz w:val="20"/>
          <w:szCs w:val="20"/>
        </w:rPr>
      </w:pPr>
      <w:r w:rsidRPr="0076011E">
        <w:rPr>
          <w:sz w:val="20"/>
          <w:szCs w:val="20"/>
        </w:rPr>
        <w:t>Fig 7.3.6: GPS-TRACK</w:t>
      </w:r>
      <w:r w:rsidRPr="0076011E">
        <w:rPr>
          <w:color w:val="000000"/>
          <w:sz w:val="20"/>
          <w:szCs w:val="20"/>
        </w:rPr>
        <w:t xml:space="preserve"> Registration screen</w:t>
      </w:r>
    </w:p>
    <w:p w:rsidR="00B6160D" w:rsidRDefault="00B6160D" w:rsidP="00B6160D">
      <w:pPr>
        <w:ind w:firstLine="0"/>
      </w:pPr>
      <w:r>
        <w:t>Parent side application provides registration interface for the first login.</w:t>
      </w:r>
    </w:p>
    <w:p w:rsidR="00B6160D" w:rsidRDefault="00B6160D" w:rsidP="00B6160D">
      <w:pPr>
        <w:ind w:firstLine="0"/>
        <w:jc w:val="center"/>
      </w:pPr>
    </w:p>
    <w:p w:rsidR="00B6160D" w:rsidRDefault="00B6160D" w:rsidP="00B6160D">
      <w:pPr>
        <w:ind w:firstLine="0"/>
      </w:pPr>
    </w:p>
    <w:p w:rsidR="00B6160D" w:rsidRDefault="00B6160D" w:rsidP="00B6160D">
      <w:pPr>
        <w:ind w:firstLine="0"/>
      </w:pPr>
    </w:p>
    <w:p w:rsidR="00B6160D" w:rsidRDefault="00B6160D" w:rsidP="00B6160D">
      <w:pPr>
        <w:ind w:firstLine="0"/>
      </w:pPr>
    </w:p>
    <w:p w:rsidR="00B6160D" w:rsidRDefault="00B6160D" w:rsidP="00B6160D">
      <w:pPr>
        <w:ind w:firstLine="0"/>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noProof/>
        </w:rPr>
        <w:drawing>
          <wp:inline distT="0" distB="0" distL="0" distR="0" wp14:anchorId="4F9D599E" wp14:editId="6283F257">
            <wp:extent cx="2743200" cy="4874895"/>
            <wp:effectExtent l="0" t="0" r="0" b="0"/>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5"/>
                    <a:stretch>
                      <a:fillRect/>
                    </a:stretch>
                  </pic:blipFill>
                  <pic:spPr>
                    <a:xfrm>
                      <a:off x="0" y="0"/>
                      <a:ext cx="2743200" cy="4874895"/>
                    </a:xfrm>
                    <a:prstGeom prst="rect">
                      <a:avLst/>
                    </a:prstGeom>
                  </pic:spPr>
                </pic:pic>
              </a:graphicData>
            </a:graphic>
          </wp:inline>
        </w:drawing>
      </w:r>
    </w:p>
    <w:p w:rsidR="00B6160D" w:rsidRPr="0076011E" w:rsidRDefault="00B6160D" w:rsidP="00B6160D">
      <w:pPr>
        <w:ind w:firstLine="0"/>
        <w:jc w:val="center"/>
        <w:rPr>
          <w:sz w:val="20"/>
          <w:szCs w:val="20"/>
        </w:rPr>
      </w:pPr>
      <w:r w:rsidRPr="0076011E">
        <w:rPr>
          <w:sz w:val="20"/>
          <w:szCs w:val="20"/>
        </w:rPr>
        <w:t>Fig 7.3.7: GPS-TRACK</w:t>
      </w:r>
      <w:r w:rsidRPr="0076011E">
        <w:rPr>
          <w:color w:val="000000"/>
          <w:sz w:val="20"/>
          <w:szCs w:val="20"/>
        </w:rPr>
        <w:t>- Registration screen with required info sample</w:t>
      </w:r>
    </w:p>
    <w:p w:rsidR="00B6160D" w:rsidRDefault="00B6160D" w:rsidP="00B6160D">
      <w:pPr>
        <w:ind w:firstLine="0"/>
      </w:pPr>
    </w:p>
    <w:p w:rsidR="00B6160D" w:rsidRDefault="00B6160D" w:rsidP="00B6160D">
      <w:pPr>
        <w:ind w:firstLine="0"/>
      </w:pPr>
    </w:p>
    <w:p w:rsidR="00B6160D" w:rsidRDefault="00B6160D" w:rsidP="00B6160D">
      <w:pPr>
        <w:ind w:firstLine="0"/>
      </w:pPr>
      <w:r>
        <w:t>It shows default way to fill up in the registration form. ‘Full Name’, ’Child Name’ are filled in text format, ‘Email’ is filled in email format and ‘Child ID’ is filled with number format.</w:t>
      </w: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p>
    <w:p w:rsidR="00B6160D" w:rsidRDefault="00B6160D" w:rsidP="00B6160D">
      <w:pPr>
        <w:ind w:firstLine="0"/>
        <w:jc w:val="center"/>
      </w:pPr>
      <w:r>
        <w:rPr>
          <w:noProof/>
        </w:rPr>
        <w:drawing>
          <wp:inline distT="0" distB="0" distL="0" distR="0" wp14:anchorId="7AF4DBAD" wp14:editId="1E9C8784">
            <wp:extent cx="2743200" cy="4874895"/>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6"/>
                    <a:stretch>
                      <a:fillRect/>
                    </a:stretch>
                  </pic:blipFill>
                  <pic:spPr>
                    <a:xfrm>
                      <a:off x="0" y="0"/>
                      <a:ext cx="2743200" cy="4874895"/>
                    </a:xfrm>
                    <a:prstGeom prst="rect">
                      <a:avLst/>
                    </a:prstGeom>
                  </pic:spPr>
                </pic:pic>
              </a:graphicData>
            </a:graphic>
          </wp:inline>
        </w:drawing>
      </w:r>
    </w:p>
    <w:p w:rsidR="00B6160D" w:rsidRPr="0076011E" w:rsidRDefault="00B6160D" w:rsidP="00B6160D">
      <w:pPr>
        <w:ind w:firstLine="0"/>
        <w:jc w:val="center"/>
        <w:rPr>
          <w:sz w:val="20"/>
          <w:szCs w:val="20"/>
        </w:rPr>
      </w:pPr>
      <w:r w:rsidRPr="0076011E">
        <w:rPr>
          <w:sz w:val="20"/>
          <w:szCs w:val="20"/>
        </w:rPr>
        <w:t>Fig 7.3.8: GPS-TRACK</w:t>
      </w:r>
      <w:r w:rsidRPr="0076011E">
        <w:rPr>
          <w:color w:val="000000"/>
          <w:sz w:val="20"/>
          <w:szCs w:val="20"/>
        </w:rPr>
        <w:t xml:space="preserve"> Showing child location on Google map</w:t>
      </w:r>
    </w:p>
    <w:p w:rsidR="00B6160D" w:rsidRDefault="00B6160D" w:rsidP="00B6160D">
      <w:pPr>
        <w:ind w:firstLine="0"/>
        <w:jc w:val="left"/>
      </w:pPr>
    </w:p>
    <w:p w:rsidR="00B6160D" w:rsidRDefault="00B6160D" w:rsidP="00B6160D">
      <w:pPr>
        <w:ind w:firstLine="0"/>
        <w:jc w:val="left"/>
      </w:pPr>
    </w:p>
    <w:p w:rsidR="00B6160D" w:rsidRPr="00BB6658" w:rsidRDefault="00B6160D" w:rsidP="00B6160D">
      <w:pPr>
        <w:ind w:firstLine="0"/>
      </w:pPr>
      <w:r w:rsidRPr="00BB6658">
        <w:t>Co-ordinates</w:t>
      </w:r>
      <w:r>
        <w:t xml:space="preserve"> get</w:t>
      </w:r>
      <w:r w:rsidRPr="00BB6658">
        <w:t xml:space="preserve"> fetched during the</w:t>
      </w:r>
      <w:r>
        <w:t xml:space="preserve"> run-time of the application and</w:t>
      </w:r>
      <w:r w:rsidRPr="00BB6658">
        <w:t xml:space="preserve"> </w:t>
      </w:r>
      <w:r>
        <w:t xml:space="preserve">are </w:t>
      </w:r>
      <w:r w:rsidRPr="00BB6658">
        <w:t>displayed on th</w:t>
      </w:r>
      <w:r>
        <w:t>e Google maps with pin</w:t>
      </w:r>
      <w:r w:rsidRPr="00BB6658">
        <w:t xml:space="preserve"> pointing the exact location mapped by the</w:t>
      </w:r>
      <w:r>
        <w:t>se</w:t>
      </w:r>
      <w:r w:rsidRPr="00BB6658">
        <w:t xml:space="preserve"> co-ordinates.</w:t>
      </w:r>
    </w:p>
    <w:p w:rsidR="00B6160D" w:rsidRDefault="00B6160D" w:rsidP="00B6160D">
      <w:pPr>
        <w:ind w:firstLine="0"/>
        <w:rPr>
          <w:b/>
          <w:smallCaps/>
          <w:sz w:val="28"/>
          <w:szCs w:val="28"/>
        </w:rPr>
      </w:pPr>
    </w:p>
    <w:p w:rsidR="000B33B7" w:rsidRDefault="000B33B7" w:rsidP="007822F3">
      <w:pPr>
        <w:ind w:firstLine="0"/>
        <w:rPr>
          <w:b/>
          <w:smallCaps/>
          <w:sz w:val="28"/>
          <w:szCs w:val="28"/>
        </w:rPr>
      </w:pPr>
    </w:p>
    <w:p w:rsidR="0076011E" w:rsidRDefault="0076011E" w:rsidP="007822F3">
      <w:pPr>
        <w:ind w:firstLine="0"/>
        <w:rPr>
          <w:b/>
          <w:smallCaps/>
          <w:sz w:val="28"/>
          <w:szCs w:val="28"/>
        </w:rPr>
      </w:pPr>
    </w:p>
    <w:p w:rsidR="0076011E" w:rsidRDefault="0076011E" w:rsidP="007822F3">
      <w:pPr>
        <w:ind w:firstLine="0"/>
        <w:rPr>
          <w:b/>
          <w:smallCaps/>
          <w:sz w:val="28"/>
          <w:szCs w:val="28"/>
        </w:rPr>
      </w:pPr>
    </w:p>
    <w:p w:rsidR="0076011E" w:rsidRDefault="0076011E" w:rsidP="007822F3">
      <w:pPr>
        <w:ind w:firstLine="0"/>
        <w:rPr>
          <w:b/>
          <w:smallCaps/>
          <w:sz w:val="28"/>
          <w:szCs w:val="28"/>
        </w:rPr>
      </w:pPr>
    </w:p>
    <w:p w:rsidR="0076011E" w:rsidRDefault="0076011E" w:rsidP="007822F3">
      <w:pPr>
        <w:ind w:firstLine="0"/>
        <w:rPr>
          <w:b/>
          <w:smallCaps/>
          <w:sz w:val="28"/>
          <w:szCs w:val="28"/>
        </w:rPr>
      </w:pPr>
    </w:p>
    <w:p w:rsidR="00E31B70" w:rsidRDefault="00E31B70" w:rsidP="00EE36C7">
      <w:pPr>
        <w:ind w:firstLine="0"/>
        <w:jc w:val="center"/>
        <w:rPr>
          <w:smallCaps/>
          <w:sz w:val="28"/>
          <w:szCs w:val="28"/>
        </w:rPr>
      </w:pPr>
      <w:r w:rsidRPr="00C3718B">
        <w:rPr>
          <w:b/>
          <w:smallCaps/>
          <w:sz w:val="28"/>
          <w:szCs w:val="28"/>
        </w:rPr>
        <w:lastRenderedPageBreak/>
        <w:t xml:space="preserve">CHAPTER </w:t>
      </w:r>
      <w:r w:rsidR="005077A3">
        <w:rPr>
          <w:smallCaps/>
          <w:sz w:val="28"/>
          <w:szCs w:val="28"/>
        </w:rPr>
        <w:t>8</w:t>
      </w:r>
    </w:p>
    <w:p w:rsidR="00E31B70" w:rsidRDefault="00E31B70" w:rsidP="00EE36C7">
      <w:pPr>
        <w:ind w:firstLine="0"/>
        <w:jc w:val="center"/>
        <w:rPr>
          <w:b/>
          <w:sz w:val="28"/>
          <w:szCs w:val="28"/>
        </w:rPr>
      </w:pPr>
      <w:r>
        <w:rPr>
          <w:b/>
          <w:sz w:val="28"/>
          <w:szCs w:val="28"/>
        </w:rPr>
        <w:t>PROJECT ESTIMATE</w:t>
      </w:r>
      <w:r w:rsidR="003556B6">
        <w:rPr>
          <w:b/>
          <w:sz w:val="28"/>
          <w:szCs w:val="28"/>
        </w:rPr>
        <w:t>, SCHEDULE</w:t>
      </w:r>
      <w:r>
        <w:rPr>
          <w:b/>
          <w:sz w:val="28"/>
          <w:szCs w:val="28"/>
        </w:rPr>
        <w:t xml:space="preserve"> &amp; TEAM STRUCTURE</w:t>
      </w:r>
    </w:p>
    <w:p w:rsidR="00240B02" w:rsidRDefault="00240B02" w:rsidP="00EE36C7">
      <w:pPr>
        <w:ind w:firstLine="0"/>
        <w:rPr>
          <w:b/>
        </w:rPr>
      </w:pPr>
    </w:p>
    <w:p w:rsidR="00240B02" w:rsidRPr="005C0B46" w:rsidRDefault="005077A3" w:rsidP="00EE36C7">
      <w:pPr>
        <w:ind w:firstLine="0"/>
        <w:rPr>
          <w:b/>
        </w:rPr>
      </w:pPr>
      <w:r>
        <w:rPr>
          <w:b/>
        </w:rPr>
        <w:t>8</w:t>
      </w:r>
      <w:r w:rsidR="00240B02" w:rsidRPr="005C0B46">
        <w:rPr>
          <w:b/>
        </w:rPr>
        <w:t>.1 TASKS &amp; MILESTONES</w:t>
      </w:r>
    </w:p>
    <w:p w:rsidR="00240B02" w:rsidRPr="005C0B46" w:rsidRDefault="00240B02" w:rsidP="00EE36C7">
      <w:pPr>
        <w:ind w:firstLine="0"/>
        <w:rPr>
          <w:b/>
        </w:rPr>
      </w:pPr>
    </w:p>
    <w:tbl>
      <w:tblPr>
        <w:tblStyle w:val="TableGrid"/>
        <w:tblW w:w="0" w:type="auto"/>
        <w:tblLook w:val="04A0" w:firstRow="1" w:lastRow="0" w:firstColumn="1" w:lastColumn="0" w:noHBand="0" w:noVBand="1"/>
      </w:tblPr>
      <w:tblGrid>
        <w:gridCol w:w="2878"/>
        <w:gridCol w:w="2819"/>
        <w:gridCol w:w="2826"/>
      </w:tblGrid>
      <w:tr w:rsidR="00240B02" w:rsidTr="00AA1C90">
        <w:tc>
          <w:tcPr>
            <w:tcW w:w="2878" w:type="dxa"/>
          </w:tcPr>
          <w:p w:rsidR="00240B02" w:rsidRPr="00240B02" w:rsidRDefault="00240B02" w:rsidP="00EE36C7">
            <w:pPr>
              <w:ind w:firstLine="0"/>
            </w:pPr>
            <w:r w:rsidRPr="00240B02">
              <w:t>Tasks</w:t>
            </w:r>
          </w:p>
        </w:tc>
        <w:tc>
          <w:tcPr>
            <w:tcW w:w="2819" w:type="dxa"/>
          </w:tcPr>
          <w:p w:rsidR="00240B02" w:rsidRPr="00240B02" w:rsidRDefault="00240B02" w:rsidP="00EE36C7">
            <w:pPr>
              <w:ind w:firstLine="0"/>
            </w:pPr>
            <w:r w:rsidRPr="00240B02">
              <w:t>Start Date</w:t>
            </w:r>
          </w:p>
        </w:tc>
        <w:tc>
          <w:tcPr>
            <w:tcW w:w="2826" w:type="dxa"/>
          </w:tcPr>
          <w:p w:rsidR="00240B02" w:rsidRPr="00240B02" w:rsidRDefault="00240B02" w:rsidP="00EE36C7">
            <w:pPr>
              <w:ind w:firstLine="0"/>
            </w:pPr>
            <w:r w:rsidRPr="00240B02">
              <w:t>Finish Date</w:t>
            </w:r>
          </w:p>
        </w:tc>
      </w:tr>
      <w:tr w:rsidR="00240B02" w:rsidTr="00AA1C90">
        <w:tc>
          <w:tcPr>
            <w:tcW w:w="2878" w:type="dxa"/>
          </w:tcPr>
          <w:p w:rsidR="00240B02" w:rsidRPr="00240B02" w:rsidRDefault="00240B02" w:rsidP="00EE36C7">
            <w:pPr>
              <w:ind w:firstLine="0"/>
            </w:pPr>
            <w:r>
              <w:t>Requirement Gathering</w:t>
            </w:r>
          </w:p>
        </w:tc>
        <w:tc>
          <w:tcPr>
            <w:tcW w:w="2819" w:type="dxa"/>
          </w:tcPr>
          <w:p w:rsidR="00240B02" w:rsidRDefault="00240B02" w:rsidP="00EE36C7">
            <w:pPr>
              <w:ind w:firstLine="0"/>
              <w:rPr>
                <w:b/>
              </w:rPr>
            </w:pPr>
            <w:r>
              <w:rPr>
                <w:b/>
              </w:rPr>
              <w:t>10-09-2012</w:t>
            </w:r>
          </w:p>
        </w:tc>
        <w:tc>
          <w:tcPr>
            <w:tcW w:w="2826" w:type="dxa"/>
          </w:tcPr>
          <w:p w:rsidR="00240B02" w:rsidRDefault="00240B02" w:rsidP="00EE36C7">
            <w:pPr>
              <w:ind w:firstLine="0"/>
              <w:rPr>
                <w:b/>
              </w:rPr>
            </w:pPr>
            <w:r>
              <w:rPr>
                <w:b/>
              </w:rPr>
              <w:t>18-10-2012</w:t>
            </w:r>
          </w:p>
        </w:tc>
      </w:tr>
      <w:tr w:rsidR="00240B02" w:rsidTr="00AA1C90">
        <w:tc>
          <w:tcPr>
            <w:tcW w:w="2878" w:type="dxa"/>
          </w:tcPr>
          <w:p w:rsidR="00240B02" w:rsidRPr="00240B02" w:rsidRDefault="00240B02" w:rsidP="00EE36C7">
            <w:pPr>
              <w:ind w:firstLine="0"/>
            </w:pPr>
            <w:r w:rsidRPr="00240B02">
              <w:t>Analysis</w:t>
            </w:r>
          </w:p>
        </w:tc>
        <w:tc>
          <w:tcPr>
            <w:tcW w:w="2819" w:type="dxa"/>
          </w:tcPr>
          <w:p w:rsidR="00240B02" w:rsidRDefault="00240B02" w:rsidP="00EE36C7">
            <w:pPr>
              <w:ind w:firstLine="0"/>
              <w:rPr>
                <w:b/>
              </w:rPr>
            </w:pPr>
            <w:r>
              <w:rPr>
                <w:b/>
              </w:rPr>
              <w:t>24-10-2012</w:t>
            </w:r>
          </w:p>
        </w:tc>
        <w:tc>
          <w:tcPr>
            <w:tcW w:w="2826" w:type="dxa"/>
          </w:tcPr>
          <w:p w:rsidR="00240B02" w:rsidRDefault="00240B02" w:rsidP="00EE36C7">
            <w:pPr>
              <w:ind w:firstLine="0"/>
              <w:rPr>
                <w:b/>
              </w:rPr>
            </w:pPr>
            <w:r>
              <w:rPr>
                <w:b/>
              </w:rPr>
              <w:t>02-12-2012</w:t>
            </w:r>
          </w:p>
        </w:tc>
      </w:tr>
      <w:tr w:rsidR="00240B02" w:rsidTr="00AA1C90">
        <w:tc>
          <w:tcPr>
            <w:tcW w:w="2878" w:type="dxa"/>
          </w:tcPr>
          <w:p w:rsidR="00240B02" w:rsidRPr="00240B02" w:rsidRDefault="00240B02" w:rsidP="00EE36C7">
            <w:pPr>
              <w:ind w:firstLine="0"/>
            </w:pPr>
            <w:r>
              <w:t>Design</w:t>
            </w:r>
          </w:p>
        </w:tc>
        <w:tc>
          <w:tcPr>
            <w:tcW w:w="2819" w:type="dxa"/>
          </w:tcPr>
          <w:p w:rsidR="00240B02" w:rsidRDefault="00223215" w:rsidP="00EE36C7">
            <w:pPr>
              <w:ind w:firstLine="0"/>
              <w:rPr>
                <w:b/>
              </w:rPr>
            </w:pPr>
            <w:r>
              <w:rPr>
                <w:b/>
              </w:rPr>
              <w:t>15</w:t>
            </w:r>
            <w:r w:rsidR="00240B02">
              <w:rPr>
                <w:b/>
              </w:rPr>
              <w:t>-12-2012</w:t>
            </w:r>
          </w:p>
        </w:tc>
        <w:tc>
          <w:tcPr>
            <w:tcW w:w="2826" w:type="dxa"/>
          </w:tcPr>
          <w:p w:rsidR="00240B02" w:rsidRDefault="00240B02" w:rsidP="00EE36C7">
            <w:pPr>
              <w:ind w:firstLine="0"/>
              <w:rPr>
                <w:b/>
              </w:rPr>
            </w:pPr>
            <w:r>
              <w:rPr>
                <w:b/>
              </w:rPr>
              <w:t>25-02-2013</w:t>
            </w:r>
          </w:p>
        </w:tc>
      </w:tr>
      <w:tr w:rsidR="00240B02" w:rsidTr="00AA1C90">
        <w:tc>
          <w:tcPr>
            <w:tcW w:w="2878" w:type="dxa"/>
          </w:tcPr>
          <w:p w:rsidR="00240B02" w:rsidRPr="00240B02" w:rsidRDefault="00240B02" w:rsidP="00EE36C7">
            <w:pPr>
              <w:ind w:firstLine="0"/>
            </w:pPr>
            <w:r>
              <w:t>Documentation</w:t>
            </w:r>
          </w:p>
        </w:tc>
        <w:tc>
          <w:tcPr>
            <w:tcW w:w="2819" w:type="dxa"/>
          </w:tcPr>
          <w:p w:rsidR="00240B02" w:rsidRDefault="00240B02" w:rsidP="00EE36C7">
            <w:pPr>
              <w:ind w:firstLine="0"/>
              <w:rPr>
                <w:b/>
              </w:rPr>
            </w:pPr>
            <w:r>
              <w:rPr>
                <w:b/>
              </w:rPr>
              <w:t>03-03-2013</w:t>
            </w:r>
          </w:p>
        </w:tc>
        <w:tc>
          <w:tcPr>
            <w:tcW w:w="2826" w:type="dxa"/>
          </w:tcPr>
          <w:p w:rsidR="00240B02" w:rsidRDefault="00240B02" w:rsidP="00EE36C7">
            <w:pPr>
              <w:ind w:firstLine="0"/>
              <w:rPr>
                <w:b/>
              </w:rPr>
            </w:pPr>
            <w:r>
              <w:rPr>
                <w:b/>
              </w:rPr>
              <w:t>15-03-2013</w:t>
            </w:r>
          </w:p>
        </w:tc>
      </w:tr>
    </w:tbl>
    <w:p w:rsidR="00AA1C90" w:rsidRPr="0028435A" w:rsidRDefault="00AA1C90" w:rsidP="00AA1C90">
      <w:pPr>
        <w:jc w:val="center"/>
        <w:rPr>
          <w:sz w:val="20"/>
          <w:szCs w:val="20"/>
        </w:rPr>
      </w:pPr>
      <w:r>
        <w:rPr>
          <w:sz w:val="20"/>
          <w:szCs w:val="20"/>
        </w:rPr>
        <w:t>Table 8.1: Tasks and Milestones</w:t>
      </w:r>
    </w:p>
    <w:p w:rsidR="00240B02" w:rsidRDefault="00240B02" w:rsidP="00EE36C7">
      <w:pPr>
        <w:ind w:firstLine="0"/>
        <w:rPr>
          <w:b/>
        </w:rPr>
      </w:pPr>
    </w:p>
    <w:p w:rsidR="00354BA5" w:rsidRDefault="00354BA5" w:rsidP="00EE36C7">
      <w:pPr>
        <w:ind w:firstLine="0"/>
        <w:rPr>
          <w:b/>
        </w:rPr>
      </w:pPr>
    </w:p>
    <w:p w:rsidR="0011555A" w:rsidRDefault="005077A3" w:rsidP="00EE36C7">
      <w:pPr>
        <w:ind w:firstLine="0"/>
        <w:rPr>
          <w:b/>
        </w:rPr>
      </w:pPr>
      <w:r>
        <w:rPr>
          <w:b/>
        </w:rPr>
        <w:t>8</w:t>
      </w:r>
      <w:r w:rsidR="0003249E">
        <w:rPr>
          <w:b/>
        </w:rPr>
        <w:t xml:space="preserve">.2 </w:t>
      </w:r>
      <w:r w:rsidR="0011555A">
        <w:rPr>
          <w:b/>
        </w:rPr>
        <w:t>COST AND EFFORT ESTIMATION</w:t>
      </w:r>
    </w:p>
    <w:p w:rsidR="00240B02" w:rsidRDefault="0011555A" w:rsidP="0097301A">
      <w:pPr>
        <w:jc w:val="left"/>
      </w:pPr>
      <w:r w:rsidRPr="0011555A">
        <w:t xml:space="preserve">The Constructive </w:t>
      </w:r>
      <w:r>
        <w:t>Cost Model</w:t>
      </w:r>
      <w:r w:rsidR="0003249E">
        <w:t xml:space="preserve"> </w:t>
      </w:r>
      <w:r>
        <w:t>(COCOMO) is generally used estimation measures of cost, p</w:t>
      </w:r>
      <w:r w:rsidR="00BB6658">
        <w:t>roject duration, work force</w:t>
      </w:r>
      <w:r w:rsidR="0003249E">
        <w:t xml:space="preserve"> etc.</w:t>
      </w:r>
    </w:p>
    <w:p w:rsidR="0011555A" w:rsidRDefault="0011555A" w:rsidP="00EE36C7">
      <w:pPr>
        <w:ind w:firstLine="0"/>
        <w:jc w:val="left"/>
      </w:pPr>
      <w:r>
        <w:t xml:space="preserve">Like all estimation </w:t>
      </w:r>
      <w:r w:rsidR="003556B6">
        <w:t>model, the</w:t>
      </w:r>
      <w:r>
        <w:t xml:space="preserve"> COCOMO model requires sizing </w:t>
      </w:r>
      <w:r w:rsidR="003556B6">
        <w:t>information. This</w:t>
      </w:r>
      <w:r>
        <w:t xml:space="preserve"> information can be specified in the form of</w:t>
      </w:r>
    </w:p>
    <w:p w:rsidR="00AB72CD" w:rsidRDefault="00AB72CD" w:rsidP="00B174E1">
      <w:pPr>
        <w:pStyle w:val="ListParagraph"/>
        <w:numPr>
          <w:ilvl w:val="0"/>
          <w:numId w:val="5"/>
        </w:numPr>
        <w:jc w:val="left"/>
      </w:pPr>
      <w:r>
        <w:t>Object Point(OP)</w:t>
      </w:r>
    </w:p>
    <w:p w:rsidR="00AB72CD" w:rsidRDefault="00AB72CD" w:rsidP="00B174E1">
      <w:pPr>
        <w:pStyle w:val="ListParagraph"/>
        <w:numPr>
          <w:ilvl w:val="0"/>
          <w:numId w:val="5"/>
        </w:numPr>
        <w:jc w:val="left"/>
      </w:pPr>
      <w:r>
        <w:t>Function Point(FP)</w:t>
      </w:r>
    </w:p>
    <w:p w:rsidR="00AB72CD" w:rsidRPr="0011555A" w:rsidRDefault="00AB72CD" w:rsidP="00B174E1">
      <w:pPr>
        <w:pStyle w:val="ListParagraph"/>
        <w:numPr>
          <w:ilvl w:val="0"/>
          <w:numId w:val="5"/>
        </w:numPr>
        <w:jc w:val="left"/>
      </w:pPr>
      <w:r>
        <w:t>Lines of code(KLOC)</w:t>
      </w:r>
    </w:p>
    <w:p w:rsidR="0011555A" w:rsidRDefault="0011555A" w:rsidP="00EE36C7">
      <w:pPr>
        <w:ind w:firstLine="0"/>
        <w:jc w:val="left"/>
      </w:pPr>
      <w:r w:rsidRPr="0011555A">
        <w:t>For</w:t>
      </w:r>
      <w:r>
        <w:t xml:space="preserve"> our project, we use the sizing information in the form of Lines of source code.</w:t>
      </w:r>
    </w:p>
    <w:p w:rsidR="0011555A" w:rsidRDefault="0011555A" w:rsidP="00EE36C7">
      <w:pPr>
        <w:ind w:firstLine="0"/>
        <w:jc w:val="left"/>
      </w:pPr>
      <w:r>
        <w:t>Total Lines of so</w:t>
      </w:r>
      <w:r w:rsidR="00382F2D">
        <w:t>urce code in our project KLOC =</w:t>
      </w:r>
      <w:r w:rsidR="00EA70FD">
        <w:t>6</w:t>
      </w:r>
      <w:r w:rsidR="0003249E">
        <w:t xml:space="preserve"> </w:t>
      </w:r>
      <w:r>
        <w:t>K</w:t>
      </w:r>
      <w:r w:rsidR="0003249E">
        <w:t xml:space="preserve"> </w:t>
      </w:r>
      <w:r>
        <w:t>(approx.)</w:t>
      </w:r>
    </w:p>
    <w:p w:rsidR="00244B75" w:rsidRDefault="00244B75" w:rsidP="00EE36C7">
      <w:pPr>
        <w:ind w:firstLine="0"/>
        <w:jc w:val="left"/>
      </w:pPr>
      <w:r>
        <w:t>Cost of each person per month C</w:t>
      </w:r>
      <w:r w:rsidRPr="00244B75">
        <w:rPr>
          <w:vertAlign w:val="subscript"/>
        </w:rPr>
        <w:t>p</w:t>
      </w:r>
      <w:r>
        <w:t>= 2500/-(Per Person-month)</w:t>
      </w:r>
    </w:p>
    <w:p w:rsidR="0011555A" w:rsidRDefault="0011555A" w:rsidP="00EE36C7">
      <w:pPr>
        <w:ind w:firstLine="0"/>
        <w:jc w:val="left"/>
        <w:rPr>
          <w:b/>
        </w:rPr>
      </w:pPr>
    </w:p>
    <w:p w:rsidR="00717F02" w:rsidRDefault="00717F02" w:rsidP="00EE36C7">
      <w:pPr>
        <w:ind w:firstLine="0"/>
        <w:jc w:val="left"/>
        <w:rPr>
          <w:b/>
        </w:rPr>
      </w:pPr>
    </w:p>
    <w:p w:rsidR="00717F02" w:rsidRDefault="00717F02" w:rsidP="00EE36C7">
      <w:pPr>
        <w:ind w:firstLine="0"/>
        <w:jc w:val="left"/>
        <w:rPr>
          <w:b/>
        </w:rPr>
      </w:pPr>
    </w:p>
    <w:p w:rsidR="00717F02" w:rsidRDefault="00717F02" w:rsidP="00EE36C7">
      <w:pPr>
        <w:ind w:firstLine="0"/>
        <w:jc w:val="left"/>
        <w:rPr>
          <w:b/>
        </w:rPr>
      </w:pPr>
    </w:p>
    <w:p w:rsidR="0011555A" w:rsidRPr="0011555A" w:rsidRDefault="0011555A" w:rsidP="00EE36C7">
      <w:pPr>
        <w:ind w:firstLine="0"/>
        <w:jc w:val="left"/>
        <w:rPr>
          <w:b/>
        </w:rPr>
      </w:pPr>
      <w:r w:rsidRPr="0011555A">
        <w:rPr>
          <w:b/>
        </w:rPr>
        <w:t>Equations</w:t>
      </w:r>
    </w:p>
    <w:p w:rsidR="00E31B70" w:rsidRDefault="007C7728" w:rsidP="00EE36C7">
      <w:pPr>
        <w:ind w:firstLine="0"/>
        <w:jc w:val="left"/>
      </w:pPr>
      <w:r>
        <w:t xml:space="preserve">      </w:t>
      </w:r>
      <w:r w:rsidR="0011555A" w:rsidRPr="0011555A">
        <w:t xml:space="preserve"> Equation for calculation of effort in person-month for the COCOMO model is</w:t>
      </w:r>
      <w:r w:rsidR="0011555A">
        <w:t>:</w:t>
      </w:r>
    </w:p>
    <w:p w:rsidR="007C7728" w:rsidRDefault="007C7728" w:rsidP="007C7728">
      <w:pPr>
        <w:ind w:firstLine="0"/>
        <w:jc w:val="left"/>
      </w:pPr>
      <w:r>
        <w:t xml:space="preserve">      </w:t>
      </w:r>
      <w:r w:rsidR="00935390">
        <w:t xml:space="preserve"> </w:t>
      </w:r>
      <w:r w:rsidR="00851FA1">
        <w:t>E=a*(KLOC</w:t>
      </w:r>
      <w:r w:rsidR="00BB6658">
        <w:t>)</w:t>
      </w:r>
      <w:r w:rsidR="00BB6658">
        <w:rPr>
          <w:vertAlign w:val="superscript"/>
        </w:rPr>
        <w:t xml:space="preserve"> ^ </w:t>
      </w:r>
      <w:r w:rsidR="00382F2D">
        <w:t>b</w:t>
      </w:r>
    </w:p>
    <w:p w:rsidR="00382F2D" w:rsidRDefault="007C7728" w:rsidP="007C7728">
      <w:pPr>
        <w:ind w:firstLine="0"/>
        <w:jc w:val="left"/>
      </w:pPr>
      <w:r>
        <w:t xml:space="preserve">       </w:t>
      </w:r>
      <w:r w:rsidR="00382F2D">
        <w:t>Where,</w:t>
      </w:r>
    </w:p>
    <w:p w:rsidR="00382F2D" w:rsidRDefault="007C7728" w:rsidP="007C7728">
      <w:pPr>
        <w:ind w:firstLine="0"/>
        <w:jc w:val="left"/>
      </w:pPr>
      <w:r>
        <w:lastRenderedPageBreak/>
        <w:t xml:space="preserve">        </w:t>
      </w:r>
      <w:r w:rsidR="00382F2D">
        <w:t>a=3.0</w:t>
      </w:r>
    </w:p>
    <w:p w:rsidR="00382F2D" w:rsidRDefault="007C7728" w:rsidP="007C7728">
      <w:pPr>
        <w:ind w:firstLine="0"/>
        <w:jc w:val="left"/>
      </w:pPr>
      <w:r>
        <w:t xml:space="preserve">       </w:t>
      </w:r>
      <w:r w:rsidR="00382F2D">
        <w:t xml:space="preserve">b=1.12 for </w:t>
      </w:r>
      <w:r w:rsidR="003556B6">
        <w:t>semidetached</w:t>
      </w:r>
      <w:r w:rsidR="00382F2D">
        <w:t xml:space="preserve"> projects</w:t>
      </w:r>
    </w:p>
    <w:p w:rsidR="00382F2D" w:rsidRDefault="007C7728" w:rsidP="007C7728">
      <w:pPr>
        <w:ind w:firstLine="0"/>
        <w:jc w:val="left"/>
      </w:pPr>
      <w:r>
        <w:t xml:space="preserve">       </w:t>
      </w:r>
      <w:r w:rsidR="00382F2D">
        <w:t>E=Effort in person-months</w:t>
      </w:r>
    </w:p>
    <w:p w:rsidR="00382F2D" w:rsidRDefault="007C7728" w:rsidP="007C7728">
      <w:pPr>
        <w:ind w:firstLine="0"/>
        <w:jc w:val="left"/>
      </w:pPr>
      <w:r>
        <w:t xml:space="preserve">       </w:t>
      </w:r>
      <w:r w:rsidR="00382F2D">
        <w:t>D= a*(E</w:t>
      </w:r>
      <w:r w:rsidR="00BB6658">
        <w:t xml:space="preserve">) ^ </w:t>
      </w:r>
      <w:r w:rsidR="00382F2D">
        <w:t>b</w:t>
      </w:r>
    </w:p>
    <w:p w:rsidR="00382F2D" w:rsidRDefault="00382F2D" w:rsidP="00EE36C7">
      <w:pPr>
        <w:jc w:val="left"/>
      </w:pPr>
      <w:r>
        <w:t>Where,</w:t>
      </w:r>
    </w:p>
    <w:p w:rsidR="00382F2D" w:rsidRDefault="00382F2D" w:rsidP="00EE36C7">
      <w:pPr>
        <w:jc w:val="left"/>
      </w:pPr>
      <w:r>
        <w:t>a</w:t>
      </w:r>
      <w:r w:rsidR="00311562">
        <w:t>=2.5</w:t>
      </w:r>
    </w:p>
    <w:p w:rsidR="00382F2D" w:rsidRDefault="00311562" w:rsidP="00EE36C7">
      <w:pPr>
        <w:jc w:val="left"/>
      </w:pPr>
      <w:r>
        <w:t>b=0.35</w:t>
      </w:r>
      <w:r w:rsidR="00382F2D">
        <w:t xml:space="preserve"> for a </w:t>
      </w:r>
      <w:r w:rsidR="003556B6">
        <w:t>semidetached</w:t>
      </w:r>
      <w:r w:rsidR="00382F2D">
        <w:t xml:space="preserve"> projects</w:t>
      </w:r>
    </w:p>
    <w:p w:rsidR="00D75127" w:rsidRDefault="00382F2D" w:rsidP="00D75127">
      <w:pPr>
        <w:jc w:val="left"/>
      </w:pPr>
      <w:r>
        <w:t>D=Duration of project in months.</w:t>
      </w:r>
    </w:p>
    <w:p w:rsidR="00D75127" w:rsidRDefault="00D75127" w:rsidP="00D75127">
      <w:pPr>
        <w:ind w:firstLine="0"/>
        <w:jc w:val="left"/>
        <w:rPr>
          <w:b/>
        </w:rPr>
      </w:pPr>
    </w:p>
    <w:p w:rsidR="00382F2D" w:rsidRDefault="00382F2D" w:rsidP="00D75127">
      <w:pPr>
        <w:ind w:firstLine="0"/>
        <w:jc w:val="left"/>
        <w:rPr>
          <w:b/>
        </w:rPr>
      </w:pPr>
      <w:r w:rsidRPr="00382F2D">
        <w:rPr>
          <w:b/>
        </w:rPr>
        <w:t>Semi-Detached Projects</w:t>
      </w:r>
      <w:r>
        <w:rPr>
          <w:b/>
        </w:rPr>
        <w:t>:</w:t>
      </w:r>
    </w:p>
    <w:p w:rsidR="00D75127" w:rsidRDefault="00D75127" w:rsidP="00B174E1">
      <w:pPr>
        <w:pStyle w:val="ListParagraph"/>
        <w:numPr>
          <w:ilvl w:val="0"/>
          <w:numId w:val="8"/>
        </w:numPr>
      </w:pPr>
      <w:r>
        <w:t>A project of moderate size and complexity where teams with mixed experience levels must meet a mix of rigid and less than rigid requirements.</w:t>
      </w:r>
    </w:p>
    <w:p w:rsidR="00D75127" w:rsidRDefault="00D75127" w:rsidP="00B174E1">
      <w:pPr>
        <w:pStyle w:val="ListParagraph"/>
        <w:numPr>
          <w:ilvl w:val="0"/>
          <w:numId w:val="8"/>
        </w:numPr>
      </w:pPr>
      <w:r>
        <w:t xml:space="preserve">Equation for calculation of Number of people required for completion of </w:t>
      </w:r>
      <w:r w:rsidR="003556B6">
        <w:t>project, using</w:t>
      </w:r>
      <w:r>
        <w:t xml:space="preserve"> the COCOMO model is</w:t>
      </w:r>
    </w:p>
    <w:p w:rsidR="00D75127" w:rsidRDefault="00D75127" w:rsidP="00B174E1">
      <w:pPr>
        <w:pStyle w:val="ListParagraph"/>
        <w:numPr>
          <w:ilvl w:val="0"/>
          <w:numId w:val="8"/>
        </w:numPr>
        <w:jc w:val="left"/>
      </w:pPr>
      <w:r>
        <w:t>N= E/D</w:t>
      </w:r>
    </w:p>
    <w:p w:rsidR="00D75127" w:rsidRDefault="00D75127" w:rsidP="00BB2814">
      <w:pPr>
        <w:pStyle w:val="ListParagraph"/>
        <w:ind w:firstLine="0"/>
        <w:jc w:val="left"/>
      </w:pPr>
      <w:r>
        <w:t>Where,</w:t>
      </w:r>
    </w:p>
    <w:p w:rsidR="00DE0672" w:rsidRDefault="00DE0672" w:rsidP="00BB2814">
      <w:pPr>
        <w:pStyle w:val="ListParagraph"/>
        <w:ind w:firstLine="0"/>
        <w:jc w:val="left"/>
      </w:pPr>
      <w:r>
        <w:t>N=Number of people required</w:t>
      </w:r>
    </w:p>
    <w:p w:rsidR="00DE0672" w:rsidRDefault="00DE0672" w:rsidP="00BB2814">
      <w:pPr>
        <w:pStyle w:val="ListParagraph"/>
        <w:ind w:firstLine="0"/>
        <w:jc w:val="left"/>
      </w:pPr>
      <w:r>
        <w:t>E=Efforts in person-month</w:t>
      </w:r>
    </w:p>
    <w:p w:rsidR="00DE0672" w:rsidRDefault="00DE0672" w:rsidP="00BB2814">
      <w:pPr>
        <w:pStyle w:val="ListParagraph"/>
        <w:ind w:firstLine="0"/>
        <w:jc w:val="left"/>
      </w:pPr>
      <w:r>
        <w:t>D=Duration of project in month</w:t>
      </w:r>
    </w:p>
    <w:p w:rsidR="000B6C32" w:rsidRDefault="000B6C32" w:rsidP="00B174E1">
      <w:pPr>
        <w:pStyle w:val="ListParagraph"/>
        <w:numPr>
          <w:ilvl w:val="0"/>
          <w:numId w:val="3"/>
        </w:numPr>
        <w:ind w:left="0" w:firstLine="360"/>
        <w:jc w:val="left"/>
      </w:pPr>
      <w:r>
        <w:t xml:space="preserve">Equation for calculation of cost of </w:t>
      </w:r>
      <w:r w:rsidR="003556B6">
        <w:t>project, using</w:t>
      </w:r>
      <w:r>
        <w:t xml:space="preserve"> the COCOMO model is:</w:t>
      </w:r>
    </w:p>
    <w:p w:rsidR="000B6C32" w:rsidRDefault="000B6C32" w:rsidP="00BB2814">
      <w:pPr>
        <w:pStyle w:val="ListParagraph"/>
        <w:ind w:left="360" w:firstLine="360"/>
        <w:jc w:val="left"/>
      </w:pPr>
      <w:r>
        <w:t>C= D *C</w:t>
      </w:r>
      <w:r>
        <w:rPr>
          <w:vertAlign w:val="subscript"/>
        </w:rPr>
        <w:t>p</w:t>
      </w:r>
    </w:p>
    <w:p w:rsidR="000B6C32" w:rsidRDefault="001A5F96" w:rsidP="0003249E">
      <w:pPr>
        <w:pStyle w:val="ListParagraph"/>
        <w:ind w:left="360" w:firstLine="0"/>
        <w:jc w:val="left"/>
      </w:pPr>
      <w:r>
        <w:t xml:space="preserve">      </w:t>
      </w:r>
      <w:r w:rsidR="000B6C32">
        <w:t>Where,</w:t>
      </w:r>
    </w:p>
    <w:p w:rsidR="000B6C32" w:rsidRDefault="000B6C32" w:rsidP="00B174E1">
      <w:pPr>
        <w:pStyle w:val="ListParagraph"/>
        <w:numPr>
          <w:ilvl w:val="0"/>
          <w:numId w:val="3"/>
        </w:numPr>
        <w:ind w:left="0" w:firstLine="360"/>
        <w:jc w:val="left"/>
      </w:pPr>
      <w:r>
        <w:t>C=Cost of project</w:t>
      </w:r>
    </w:p>
    <w:p w:rsidR="000B6C32" w:rsidRDefault="000B6C32" w:rsidP="00B174E1">
      <w:pPr>
        <w:pStyle w:val="ListParagraph"/>
        <w:numPr>
          <w:ilvl w:val="0"/>
          <w:numId w:val="3"/>
        </w:numPr>
        <w:ind w:left="0" w:firstLine="360"/>
        <w:jc w:val="left"/>
      </w:pPr>
      <w:r>
        <w:t>D=Duration of project in months</w:t>
      </w:r>
    </w:p>
    <w:p w:rsidR="000B6C32" w:rsidRDefault="000B6C32" w:rsidP="00B174E1">
      <w:pPr>
        <w:pStyle w:val="ListParagraph"/>
        <w:numPr>
          <w:ilvl w:val="0"/>
          <w:numId w:val="3"/>
        </w:numPr>
        <w:ind w:left="0" w:firstLine="360"/>
        <w:jc w:val="left"/>
      </w:pPr>
      <w:r>
        <w:t>C</w:t>
      </w:r>
      <w:r w:rsidR="00BB6658">
        <w:rPr>
          <w:vertAlign w:val="subscript"/>
        </w:rPr>
        <w:t>p</w:t>
      </w:r>
      <w:r>
        <w:rPr>
          <w:vertAlign w:val="subscript"/>
        </w:rPr>
        <w:t xml:space="preserve">= </w:t>
      </w:r>
      <w:r>
        <w:t>Cost incurred per person-month</w:t>
      </w:r>
    </w:p>
    <w:p w:rsidR="002151EF" w:rsidRDefault="002151EF" w:rsidP="00BB6658">
      <w:pPr>
        <w:pStyle w:val="ListParagraph"/>
        <w:ind w:left="360" w:firstLine="0"/>
        <w:jc w:val="left"/>
      </w:pPr>
    </w:p>
    <w:p w:rsidR="00503D7B" w:rsidRDefault="00503D7B" w:rsidP="00B174E1">
      <w:pPr>
        <w:pStyle w:val="ListParagraph"/>
        <w:numPr>
          <w:ilvl w:val="0"/>
          <w:numId w:val="3"/>
        </w:numPr>
        <w:ind w:left="0" w:firstLine="360"/>
        <w:jc w:val="left"/>
      </w:pPr>
      <w:r>
        <w:t>Efforts:</w:t>
      </w:r>
    </w:p>
    <w:p w:rsidR="00503D7B" w:rsidRDefault="00503D7B" w:rsidP="00BB2814">
      <w:pPr>
        <w:pStyle w:val="ListParagraph"/>
        <w:ind w:left="360" w:firstLine="360"/>
        <w:jc w:val="left"/>
      </w:pPr>
      <w:r>
        <w:t>E= 3.0(</w:t>
      </w:r>
      <w:r w:rsidR="00EA70FD">
        <w:t>6</w:t>
      </w:r>
      <w:r>
        <w:t>)</w:t>
      </w:r>
      <w:r w:rsidR="00BB6658">
        <w:t xml:space="preserve"> </w:t>
      </w:r>
      <w:r w:rsidR="00BB6658">
        <w:rPr>
          <w:vertAlign w:val="superscript"/>
        </w:rPr>
        <w:t xml:space="preserve">^ </w:t>
      </w:r>
      <w:r>
        <w:t>1.12</w:t>
      </w:r>
    </w:p>
    <w:p w:rsidR="00503D7B" w:rsidRDefault="0003249E" w:rsidP="0003249E">
      <w:pPr>
        <w:pStyle w:val="ListParagraph"/>
        <w:ind w:left="360" w:firstLine="0"/>
        <w:jc w:val="left"/>
      </w:pPr>
      <w:r>
        <w:t xml:space="preserve">      </w:t>
      </w:r>
      <w:r w:rsidR="00A67BFE">
        <w:t>E=</w:t>
      </w:r>
      <w:r w:rsidR="00EA70FD">
        <w:t>2</w:t>
      </w:r>
      <w:r w:rsidR="00D2558A">
        <w:t>2</w:t>
      </w:r>
      <w:r w:rsidR="00EA70FD">
        <w:t>.</w:t>
      </w:r>
      <w:r w:rsidR="00D2558A">
        <w:t>3</w:t>
      </w:r>
      <w:r w:rsidR="00EA70FD">
        <w:t>1</w:t>
      </w:r>
      <w:r w:rsidR="00503D7B">
        <w:t>person-months</w:t>
      </w:r>
    </w:p>
    <w:p w:rsidR="00503D7B" w:rsidRDefault="00C75C53" w:rsidP="0003249E">
      <w:pPr>
        <w:pStyle w:val="ListParagraph"/>
        <w:ind w:left="360" w:firstLine="360"/>
        <w:jc w:val="left"/>
      </w:pPr>
      <w:r>
        <w:t>Total of 2</w:t>
      </w:r>
      <w:r w:rsidR="00797E09">
        <w:t>2</w:t>
      </w:r>
      <w:r w:rsidR="00EA70FD">
        <w:t>.</w:t>
      </w:r>
      <w:r w:rsidR="00797E09">
        <w:t>31</w:t>
      </w:r>
      <w:r w:rsidR="00503D7B">
        <w:t xml:space="preserve"> person-months are required to complete the project</w:t>
      </w:r>
    </w:p>
    <w:p w:rsidR="00503D7B" w:rsidRDefault="0038360C" w:rsidP="0038360C">
      <w:pPr>
        <w:pStyle w:val="ListParagraph"/>
        <w:ind w:left="0" w:firstLine="360"/>
        <w:jc w:val="left"/>
      </w:pPr>
      <w:r>
        <w:t xml:space="preserve">      </w:t>
      </w:r>
      <w:r w:rsidR="00503D7B">
        <w:t>Successfully</w:t>
      </w:r>
    </w:p>
    <w:p w:rsidR="00D94BB1" w:rsidRDefault="00D94BB1" w:rsidP="00D94BB1">
      <w:pPr>
        <w:pStyle w:val="ListParagraph"/>
        <w:ind w:left="360" w:firstLine="0"/>
        <w:jc w:val="left"/>
      </w:pPr>
    </w:p>
    <w:p w:rsidR="00503D7B" w:rsidRDefault="00503D7B" w:rsidP="00B174E1">
      <w:pPr>
        <w:pStyle w:val="ListParagraph"/>
        <w:numPr>
          <w:ilvl w:val="0"/>
          <w:numId w:val="3"/>
        </w:numPr>
        <w:ind w:left="0" w:firstLine="360"/>
        <w:jc w:val="left"/>
      </w:pPr>
      <w:r>
        <w:lastRenderedPageBreak/>
        <w:t>Duration of project:</w:t>
      </w:r>
    </w:p>
    <w:p w:rsidR="00503D7B" w:rsidRDefault="00503D7B" w:rsidP="0003249E">
      <w:pPr>
        <w:pStyle w:val="ListParagraph"/>
        <w:ind w:left="360" w:firstLine="360"/>
        <w:jc w:val="left"/>
      </w:pPr>
      <w:r>
        <w:t>D=2.5*(E)</w:t>
      </w:r>
      <w:r w:rsidR="00BB6658">
        <w:t xml:space="preserve"> </w:t>
      </w:r>
      <w:r w:rsidR="00BB6658">
        <w:rPr>
          <w:vertAlign w:val="superscript"/>
        </w:rPr>
        <w:t xml:space="preserve">^ </w:t>
      </w:r>
      <w:r w:rsidR="00311562">
        <w:t>0.35</w:t>
      </w:r>
    </w:p>
    <w:p w:rsidR="00503D7B" w:rsidRDefault="00EA70FD" w:rsidP="0003249E">
      <w:pPr>
        <w:pStyle w:val="ListParagraph"/>
        <w:ind w:left="360" w:firstLine="360"/>
        <w:jc w:val="left"/>
      </w:pPr>
      <w:r>
        <w:t>D=</w:t>
      </w:r>
      <w:r w:rsidR="000B5B88">
        <w:t>5.5</w:t>
      </w:r>
      <w:r>
        <w:t xml:space="preserve"> </w:t>
      </w:r>
      <w:r w:rsidR="00503D7B">
        <w:t>months</w:t>
      </w:r>
    </w:p>
    <w:p w:rsidR="000B5B88" w:rsidRDefault="000B5B88" w:rsidP="00EE36C7">
      <w:pPr>
        <w:pStyle w:val="ListParagraph"/>
        <w:ind w:left="0" w:firstLine="0"/>
        <w:jc w:val="left"/>
      </w:pPr>
    </w:p>
    <w:p w:rsidR="000B5B88" w:rsidRDefault="000B5B88" w:rsidP="00B174E1">
      <w:pPr>
        <w:pStyle w:val="ListParagraph"/>
        <w:numPr>
          <w:ilvl w:val="0"/>
          <w:numId w:val="3"/>
        </w:numPr>
        <w:ind w:left="0" w:firstLine="360"/>
        <w:jc w:val="left"/>
      </w:pPr>
      <w:r>
        <w:t>Number of people required for project:</w:t>
      </w:r>
    </w:p>
    <w:p w:rsidR="000B5B88" w:rsidRDefault="0087713F" w:rsidP="0003249E">
      <w:pPr>
        <w:pStyle w:val="ListParagraph"/>
        <w:ind w:left="360" w:firstLine="360"/>
        <w:jc w:val="left"/>
      </w:pPr>
      <w:r>
        <w:t>N=22.31/5.5</w:t>
      </w:r>
    </w:p>
    <w:p w:rsidR="0087713F" w:rsidRDefault="0087713F" w:rsidP="0003249E">
      <w:pPr>
        <w:pStyle w:val="ListParagraph"/>
        <w:ind w:left="360" w:firstLine="360"/>
        <w:jc w:val="left"/>
      </w:pPr>
      <w:r>
        <w:t>N=4.05</w:t>
      </w:r>
    </w:p>
    <w:p w:rsidR="0087713F" w:rsidRDefault="0087713F" w:rsidP="0003249E">
      <w:pPr>
        <w:pStyle w:val="ListParagraph"/>
        <w:ind w:left="360" w:firstLine="360"/>
        <w:jc w:val="left"/>
      </w:pPr>
      <w:r>
        <w:t>N= 4 people</w:t>
      </w:r>
    </w:p>
    <w:p w:rsidR="0087713F" w:rsidRDefault="00BB6658" w:rsidP="0003249E">
      <w:pPr>
        <w:pStyle w:val="ListParagraph"/>
        <w:ind w:left="360" w:firstLine="360"/>
        <w:jc w:val="left"/>
      </w:pPr>
      <w:r>
        <w:t>Therefore,</w:t>
      </w:r>
      <w:r w:rsidR="0087713F">
        <w:t xml:space="preserve"> </w:t>
      </w:r>
      <w:r>
        <w:t>four</w:t>
      </w:r>
      <w:r w:rsidR="0087713F">
        <w:t xml:space="preserve"> people are required to complete the project</w:t>
      </w:r>
    </w:p>
    <w:p w:rsidR="0087713F" w:rsidRDefault="0087713F" w:rsidP="00CF759A">
      <w:pPr>
        <w:pStyle w:val="ListParagraph"/>
        <w:ind w:left="0" w:firstLine="360"/>
        <w:jc w:val="left"/>
      </w:pPr>
    </w:p>
    <w:p w:rsidR="0087713F" w:rsidRDefault="0087713F" w:rsidP="00B174E1">
      <w:pPr>
        <w:pStyle w:val="ListParagraph"/>
        <w:numPr>
          <w:ilvl w:val="0"/>
          <w:numId w:val="3"/>
        </w:numPr>
        <w:ind w:left="0" w:firstLine="360"/>
        <w:jc w:val="left"/>
      </w:pPr>
      <w:r>
        <w:t>Cost of project:</w:t>
      </w:r>
    </w:p>
    <w:p w:rsidR="0087713F" w:rsidRDefault="0087713F" w:rsidP="0003249E">
      <w:pPr>
        <w:pStyle w:val="ListParagraph"/>
        <w:ind w:left="360" w:firstLine="360"/>
        <w:jc w:val="left"/>
      </w:pPr>
      <w:r>
        <w:t>C= 5.5* 2500</w:t>
      </w:r>
    </w:p>
    <w:p w:rsidR="0087713F" w:rsidRDefault="0087713F" w:rsidP="0003249E">
      <w:pPr>
        <w:pStyle w:val="ListParagraph"/>
        <w:ind w:left="360" w:firstLine="360"/>
        <w:jc w:val="left"/>
      </w:pPr>
      <w:r>
        <w:t>C=13,750/-</w:t>
      </w:r>
    </w:p>
    <w:p w:rsidR="0087713F" w:rsidRDefault="0087713F" w:rsidP="0003249E">
      <w:pPr>
        <w:pStyle w:val="ListParagraph"/>
        <w:ind w:left="360" w:firstLine="360"/>
        <w:jc w:val="left"/>
      </w:pPr>
      <w:r>
        <w:t>Therefore cost of project is approx. Rs.13750/-</w:t>
      </w:r>
    </w:p>
    <w:p w:rsidR="002970EB" w:rsidRDefault="002970EB" w:rsidP="00EE36C7">
      <w:pPr>
        <w:jc w:val="left"/>
      </w:pPr>
    </w:p>
    <w:p w:rsidR="004146EA" w:rsidRPr="00BB6658" w:rsidRDefault="009C4ECF" w:rsidP="00095F1C">
      <w:r w:rsidRPr="00BB6658">
        <w:t>After calculating the time</w:t>
      </w:r>
      <w:r w:rsidR="00095F1C" w:rsidRPr="00BB6658">
        <w:t xml:space="preserve"> and cost by COCOMO model observation says</w:t>
      </w:r>
      <w:r w:rsidRPr="00BB6658">
        <w:t xml:space="preserve"> that</w:t>
      </w:r>
      <w:r w:rsidR="00095F1C" w:rsidRPr="00BB6658">
        <w:t>,</w:t>
      </w:r>
      <w:r w:rsidRPr="00BB6658">
        <w:t xml:space="preserve"> obtained </w:t>
      </w:r>
      <w:r w:rsidR="00095F1C" w:rsidRPr="00BB6658">
        <w:t>person-month</w:t>
      </w:r>
      <w:r w:rsidRPr="00BB6658">
        <w:t xml:space="preserve"> result is nea</w:t>
      </w:r>
      <w:r w:rsidR="00095F1C" w:rsidRPr="00BB6658">
        <w:t>rer to the planned values. I</w:t>
      </w:r>
      <w:r w:rsidRPr="00BB6658">
        <w:t xml:space="preserve">t is simpler way to calculate the cost as the only input require is Lines of </w:t>
      </w:r>
      <w:r w:rsidR="00095F1C" w:rsidRPr="00BB6658">
        <w:t>codes. It not only calculates ju</w:t>
      </w:r>
      <w:r w:rsidRPr="00BB6658">
        <w:t xml:space="preserve">st efforts but also resources and cost. Considering the resources and time stamp of 5.5 months the </w:t>
      </w:r>
      <w:r w:rsidR="00A53E09" w:rsidRPr="00BB6658">
        <w:t>estimated cost is affordable and hence the project is cost efficient.</w:t>
      </w:r>
    </w:p>
    <w:p w:rsidR="009C4ECF" w:rsidRPr="00BB6658" w:rsidRDefault="00CC4F00" w:rsidP="00095F1C">
      <w:pPr>
        <w:ind w:firstLine="0"/>
      </w:pPr>
      <w:r w:rsidRPr="00BB6658">
        <w:t xml:space="preserve">           </w:t>
      </w:r>
      <w:r w:rsidR="004146EA" w:rsidRPr="00BB6658">
        <w:t>According to surveys, the cost required for developing static android</w:t>
      </w:r>
      <w:r w:rsidRPr="00BB6658">
        <w:t xml:space="preserve"> </w:t>
      </w:r>
      <w:r w:rsidR="004146EA" w:rsidRPr="00BB6658">
        <w:t>applications which involves simple functionalities is 3K to 5K USD. On the contrary, this project involves functionalities like gcm services, QR code, gps services and also involves server actions. In spite of that cost of project is low. Thus estimation results in best efficiency in efforts as well as cost.</w:t>
      </w:r>
    </w:p>
    <w:p w:rsidR="002970EB" w:rsidRDefault="002970EB" w:rsidP="00EE36C7">
      <w:pPr>
        <w:jc w:val="left"/>
      </w:pPr>
    </w:p>
    <w:p w:rsidR="002970EB" w:rsidRDefault="002970EB" w:rsidP="00EE36C7">
      <w:pPr>
        <w:jc w:val="left"/>
      </w:pPr>
    </w:p>
    <w:p w:rsidR="00984F47" w:rsidRDefault="00984F47" w:rsidP="00BB6658">
      <w:pPr>
        <w:ind w:firstLine="0"/>
        <w:rPr>
          <w:rFonts w:eastAsia="Arial"/>
          <w:b/>
          <w:sz w:val="28"/>
        </w:rPr>
      </w:pPr>
    </w:p>
    <w:p w:rsidR="001C5C08" w:rsidRDefault="001C5C08" w:rsidP="00BB6658">
      <w:pPr>
        <w:ind w:firstLine="0"/>
        <w:rPr>
          <w:rFonts w:eastAsia="Arial"/>
          <w:b/>
          <w:sz w:val="28"/>
        </w:rPr>
      </w:pPr>
    </w:p>
    <w:p w:rsidR="001C5C08" w:rsidRDefault="001C5C08" w:rsidP="00BB6658">
      <w:pPr>
        <w:ind w:firstLine="0"/>
        <w:rPr>
          <w:rFonts w:eastAsia="Arial"/>
          <w:b/>
          <w:sz w:val="28"/>
        </w:rPr>
      </w:pPr>
    </w:p>
    <w:p w:rsidR="001C5C08" w:rsidRDefault="001C5C08" w:rsidP="00BB6658">
      <w:pPr>
        <w:ind w:firstLine="0"/>
        <w:rPr>
          <w:rFonts w:eastAsia="Arial"/>
          <w:b/>
          <w:sz w:val="28"/>
        </w:rPr>
      </w:pPr>
    </w:p>
    <w:p w:rsidR="000E5CE6" w:rsidRDefault="00290E66" w:rsidP="000E5CE6">
      <w:pPr>
        <w:jc w:val="center"/>
        <w:rPr>
          <w:rFonts w:eastAsia="Arial"/>
          <w:b/>
          <w:sz w:val="28"/>
        </w:rPr>
      </w:pPr>
      <w:r>
        <w:rPr>
          <w:rFonts w:eastAsia="Arial"/>
          <w:b/>
          <w:sz w:val="28"/>
        </w:rPr>
        <w:lastRenderedPageBreak/>
        <w:t>CHAPTER 9</w:t>
      </w:r>
    </w:p>
    <w:p w:rsidR="00CC1554" w:rsidRDefault="002C71DF" w:rsidP="00CC1554">
      <w:pPr>
        <w:jc w:val="center"/>
        <w:rPr>
          <w:rFonts w:eastAsia="Arial"/>
          <w:b/>
          <w:sz w:val="28"/>
        </w:rPr>
      </w:pPr>
      <w:r>
        <w:rPr>
          <w:rFonts w:eastAsia="Arial"/>
          <w:b/>
          <w:sz w:val="28"/>
        </w:rPr>
        <w:t>SOFTWARE TESTING</w:t>
      </w:r>
    </w:p>
    <w:p w:rsidR="007C7728" w:rsidRDefault="00290E66" w:rsidP="007C7728">
      <w:pPr>
        <w:ind w:firstLine="0"/>
        <w:rPr>
          <w:rFonts w:eastAsia="Arial"/>
          <w:b/>
          <w:sz w:val="28"/>
        </w:rPr>
      </w:pPr>
      <w:r>
        <w:rPr>
          <w:rFonts w:eastAsia="Arial"/>
          <w:b/>
        </w:rPr>
        <w:t>9</w:t>
      </w:r>
      <w:r w:rsidR="002C71DF">
        <w:rPr>
          <w:rFonts w:eastAsia="Arial"/>
          <w:b/>
        </w:rPr>
        <w:t>.1 INTRODUCTION</w:t>
      </w:r>
    </w:p>
    <w:p w:rsidR="000E5CE6" w:rsidRPr="007C7728" w:rsidRDefault="007C7728" w:rsidP="007C7728">
      <w:pPr>
        <w:ind w:firstLine="360"/>
        <w:rPr>
          <w:rFonts w:eastAsia="Arial"/>
          <w:b/>
          <w:sz w:val="28"/>
        </w:rPr>
      </w:pPr>
      <w:r>
        <w:rPr>
          <w:rFonts w:eastAsia="Arial"/>
          <w:b/>
          <w:sz w:val="28"/>
        </w:rPr>
        <w:t xml:space="preserve"> </w:t>
      </w:r>
      <w:r w:rsidR="00763435">
        <w:rPr>
          <w:rFonts w:eastAsia="Arial"/>
          <w:b/>
          <w:sz w:val="28"/>
        </w:rPr>
        <w:t xml:space="preserve">  </w:t>
      </w:r>
      <w:r w:rsidR="000E5CE6">
        <w:rPr>
          <w:color w:val="000000"/>
        </w:rPr>
        <w:t xml:space="preserve">Testing focuses primarily on the evaluation or assessment of product quality realized through a number of core practices. </w:t>
      </w:r>
    </w:p>
    <w:p w:rsidR="000E5CE6" w:rsidRDefault="000E5CE6" w:rsidP="00B174E1">
      <w:pPr>
        <w:numPr>
          <w:ilvl w:val="0"/>
          <w:numId w:val="9"/>
        </w:numPr>
        <w:autoSpaceDE w:val="0"/>
        <w:autoSpaceDN w:val="0"/>
        <w:adjustRightInd w:val="0"/>
        <w:rPr>
          <w:color w:val="000000"/>
        </w:rPr>
      </w:pPr>
      <w:r>
        <w:rPr>
          <w:color w:val="000000"/>
        </w:rPr>
        <w:t>Finding and documenting defects in software quality.</w:t>
      </w:r>
    </w:p>
    <w:p w:rsidR="000E5CE6" w:rsidRDefault="000E5CE6" w:rsidP="00B174E1">
      <w:pPr>
        <w:numPr>
          <w:ilvl w:val="0"/>
          <w:numId w:val="9"/>
        </w:numPr>
        <w:autoSpaceDE w:val="0"/>
        <w:autoSpaceDN w:val="0"/>
        <w:adjustRightInd w:val="0"/>
        <w:rPr>
          <w:color w:val="000000"/>
        </w:rPr>
      </w:pPr>
      <w:r>
        <w:rPr>
          <w:color w:val="000000"/>
        </w:rPr>
        <w:t>Advising about perceived software quality.</w:t>
      </w:r>
    </w:p>
    <w:p w:rsidR="000E5CE6" w:rsidRDefault="000E5CE6" w:rsidP="00B174E1">
      <w:pPr>
        <w:numPr>
          <w:ilvl w:val="0"/>
          <w:numId w:val="9"/>
        </w:numPr>
        <w:autoSpaceDE w:val="0"/>
        <w:autoSpaceDN w:val="0"/>
        <w:adjustRightInd w:val="0"/>
        <w:rPr>
          <w:color w:val="000000"/>
        </w:rPr>
      </w:pPr>
      <w:r>
        <w:rPr>
          <w:color w:val="000000"/>
        </w:rPr>
        <w:t xml:space="preserve">Proving the validity of the assumption made in design and requirement specifications through concrete demonstration. </w:t>
      </w:r>
    </w:p>
    <w:p w:rsidR="000E5CE6" w:rsidRDefault="000E5CE6" w:rsidP="00B174E1">
      <w:pPr>
        <w:numPr>
          <w:ilvl w:val="0"/>
          <w:numId w:val="9"/>
        </w:numPr>
        <w:autoSpaceDE w:val="0"/>
        <w:autoSpaceDN w:val="0"/>
        <w:adjustRightInd w:val="0"/>
        <w:rPr>
          <w:color w:val="000000"/>
        </w:rPr>
      </w:pPr>
      <w:r>
        <w:rPr>
          <w:color w:val="000000"/>
        </w:rPr>
        <w:t>Validating the software product functions as designed.</w:t>
      </w:r>
    </w:p>
    <w:p w:rsidR="000E5CE6" w:rsidRDefault="000E5CE6" w:rsidP="00B174E1">
      <w:pPr>
        <w:numPr>
          <w:ilvl w:val="0"/>
          <w:numId w:val="9"/>
        </w:numPr>
        <w:autoSpaceDE w:val="0"/>
        <w:autoSpaceDN w:val="0"/>
        <w:adjustRightInd w:val="0"/>
        <w:rPr>
          <w:color w:val="000000"/>
        </w:rPr>
      </w:pPr>
      <w:r>
        <w:rPr>
          <w:color w:val="000000"/>
        </w:rPr>
        <w:t xml:space="preserve">Validating that the requirements have been implemented appropriately </w:t>
      </w:r>
    </w:p>
    <w:p w:rsidR="000E5CE6" w:rsidRDefault="00763435" w:rsidP="00C11953">
      <w:pPr>
        <w:autoSpaceDE w:val="0"/>
        <w:autoSpaceDN w:val="0"/>
        <w:adjustRightInd w:val="0"/>
        <w:ind w:firstLine="360"/>
        <w:rPr>
          <w:color w:val="000000"/>
        </w:rPr>
      </w:pPr>
      <w:r>
        <w:rPr>
          <w:color w:val="000000"/>
        </w:rPr>
        <w:t xml:space="preserve">   </w:t>
      </w:r>
      <w:r w:rsidR="000E5CE6">
        <w:rPr>
          <w:color w:val="000000"/>
        </w:rPr>
        <w:t xml:space="preserve">Test challenges the assumptions and risks. Testing of software is difficult. The different ways in which a program can behave are indefinable. A well-conceived methodology and use of state-of-art tolls can help improve the productivity and effectiveness of software testing. </w:t>
      </w:r>
    </w:p>
    <w:p w:rsidR="000E5CE6" w:rsidRDefault="000E5CE6" w:rsidP="00B174E1">
      <w:pPr>
        <w:numPr>
          <w:ilvl w:val="0"/>
          <w:numId w:val="10"/>
        </w:numPr>
        <w:autoSpaceDE w:val="0"/>
        <w:autoSpaceDN w:val="0"/>
        <w:adjustRightInd w:val="0"/>
        <w:jc w:val="left"/>
        <w:rPr>
          <w:color w:val="000000"/>
        </w:rPr>
      </w:pPr>
      <w:r>
        <w:rPr>
          <w:color w:val="000000"/>
        </w:rPr>
        <w:t xml:space="preserve">The requirement discipline captures requirements for the software product and those requirements are one of the primary inputs for identifying what tests are to be performed. </w:t>
      </w:r>
    </w:p>
    <w:p w:rsidR="000E5CE6" w:rsidRDefault="000E5CE6" w:rsidP="00B174E1">
      <w:pPr>
        <w:numPr>
          <w:ilvl w:val="0"/>
          <w:numId w:val="10"/>
        </w:numPr>
        <w:autoSpaceDE w:val="0"/>
        <w:autoSpaceDN w:val="0"/>
        <w:adjustRightInd w:val="0"/>
        <w:jc w:val="left"/>
        <w:rPr>
          <w:color w:val="000000"/>
        </w:rPr>
      </w:pPr>
      <w:r>
        <w:rPr>
          <w:color w:val="000000"/>
        </w:rPr>
        <w:t xml:space="preserve">The analysis and design discipline determines the appropriate design for the software product; this is another important input for identifying what tests are to be performed. </w:t>
      </w:r>
    </w:p>
    <w:p w:rsidR="000E5CE6" w:rsidRDefault="000E5CE6" w:rsidP="00B174E1">
      <w:pPr>
        <w:numPr>
          <w:ilvl w:val="0"/>
          <w:numId w:val="10"/>
        </w:numPr>
        <w:autoSpaceDE w:val="0"/>
        <w:autoSpaceDN w:val="0"/>
        <w:adjustRightInd w:val="0"/>
        <w:jc w:val="left"/>
        <w:rPr>
          <w:color w:val="000000"/>
        </w:rPr>
      </w:pPr>
      <w:r>
        <w:rPr>
          <w:color w:val="000000"/>
        </w:rPr>
        <w:t xml:space="preserve">The implementation discipline produces builds of software product that are validated by the test discipline. Within iteration multiple builds will be tested. </w:t>
      </w:r>
    </w:p>
    <w:p w:rsidR="000E5CE6" w:rsidRDefault="000E5CE6" w:rsidP="00B174E1">
      <w:pPr>
        <w:numPr>
          <w:ilvl w:val="0"/>
          <w:numId w:val="10"/>
        </w:numPr>
        <w:autoSpaceDE w:val="0"/>
        <w:autoSpaceDN w:val="0"/>
        <w:adjustRightInd w:val="0"/>
        <w:jc w:val="left"/>
        <w:rPr>
          <w:color w:val="000000"/>
        </w:rPr>
      </w:pPr>
      <w:r>
        <w:rPr>
          <w:color w:val="000000"/>
        </w:rPr>
        <w:t xml:space="preserve">The environment discipline develops and maintains supporting artifacts that are used during test, such as the guidelines and test environment. </w:t>
      </w:r>
    </w:p>
    <w:p w:rsidR="000E5CE6" w:rsidRDefault="000E5CE6" w:rsidP="00B174E1">
      <w:pPr>
        <w:numPr>
          <w:ilvl w:val="0"/>
          <w:numId w:val="10"/>
        </w:numPr>
        <w:autoSpaceDE w:val="0"/>
        <w:autoSpaceDN w:val="0"/>
        <w:adjustRightInd w:val="0"/>
        <w:jc w:val="left"/>
        <w:rPr>
          <w:color w:val="000000"/>
        </w:rPr>
      </w:pPr>
      <w:r>
        <w:rPr>
          <w:color w:val="000000"/>
        </w:rPr>
        <w:t xml:space="preserve">The management discipline plans the product. </w:t>
      </w:r>
    </w:p>
    <w:p w:rsidR="000E5CE6" w:rsidRDefault="000E5CE6" w:rsidP="000E5CE6">
      <w:pPr>
        <w:autoSpaceDE w:val="0"/>
        <w:autoSpaceDN w:val="0"/>
        <w:adjustRightInd w:val="0"/>
        <w:ind w:left="720"/>
        <w:jc w:val="center"/>
        <w:rPr>
          <w:color w:val="000000"/>
        </w:rPr>
      </w:pPr>
      <w:r>
        <w:rPr>
          <w:noProof/>
          <w:color w:val="000000"/>
        </w:rPr>
        <w:lastRenderedPageBreak/>
        <w:drawing>
          <wp:inline distT="0" distB="0" distL="0" distR="0" wp14:anchorId="76079C9B" wp14:editId="1D0FD55B">
            <wp:extent cx="4371975" cy="33070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1975" cy="3307080"/>
                    </a:xfrm>
                    <a:prstGeom prst="rect">
                      <a:avLst/>
                    </a:prstGeom>
                    <a:noFill/>
                    <a:ln>
                      <a:noFill/>
                    </a:ln>
                  </pic:spPr>
                </pic:pic>
              </a:graphicData>
            </a:graphic>
          </wp:inline>
        </w:drawing>
      </w:r>
    </w:p>
    <w:p w:rsidR="00CC1A6C" w:rsidRDefault="000E5CE6" w:rsidP="00CC1A6C">
      <w:pPr>
        <w:autoSpaceDE w:val="0"/>
        <w:autoSpaceDN w:val="0"/>
        <w:adjustRightInd w:val="0"/>
        <w:ind w:left="720"/>
        <w:rPr>
          <w:color w:val="000000"/>
        </w:rPr>
      </w:pPr>
      <w:r>
        <w:rPr>
          <w:color w:val="000000"/>
        </w:rPr>
        <w:t xml:space="preserve">             </w:t>
      </w:r>
      <w:r w:rsidR="00BD216D">
        <w:rPr>
          <w:color w:val="000000"/>
        </w:rPr>
        <w:t xml:space="preserve">                  </w:t>
      </w:r>
      <w:r>
        <w:rPr>
          <w:color w:val="000000"/>
        </w:rPr>
        <w:t xml:space="preserve"> </w:t>
      </w:r>
      <w:r w:rsidR="009221AF">
        <w:rPr>
          <w:color w:val="000000"/>
        </w:rPr>
        <w:t>Fig:   9</w:t>
      </w:r>
      <w:r>
        <w:rPr>
          <w:color w:val="000000"/>
        </w:rPr>
        <w:t>.1 V-Testing Models.</w:t>
      </w:r>
    </w:p>
    <w:p w:rsidR="00CC1A6C" w:rsidRDefault="00CC1A6C" w:rsidP="00CC1A6C">
      <w:pPr>
        <w:autoSpaceDE w:val="0"/>
        <w:autoSpaceDN w:val="0"/>
        <w:adjustRightInd w:val="0"/>
        <w:ind w:firstLine="0"/>
        <w:rPr>
          <w:color w:val="000000"/>
        </w:rPr>
      </w:pPr>
    </w:p>
    <w:p w:rsidR="00A875F0" w:rsidRDefault="00A875F0" w:rsidP="00CC1A6C">
      <w:pPr>
        <w:autoSpaceDE w:val="0"/>
        <w:autoSpaceDN w:val="0"/>
        <w:adjustRightInd w:val="0"/>
        <w:ind w:firstLine="0"/>
        <w:rPr>
          <w:b/>
          <w:color w:val="000000"/>
        </w:rPr>
      </w:pPr>
    </w:p>
    <w:p w:rsidR="000E5CE6" w:rsidRPr="00CC1A6C" w:rsidRDefault="00290E66" w:rsidP="00CC1A6C">
      <w:pPr>
        <w:autoSpaceDE w:val="0"/>
        <w:autoSpaceDN w:val="0"/>
        <w:adjustRightInd w:val="0"/>
        <w:ind w:firstLine="0"/>
        <w:rPr>
          <w:color w:val="000000"/>
        </w:rPr>
      </w:pPr>
      <w:r>
        <w:rPr>
          <w:b/>
          <w:color w:val="000000"/>
        </w:rPr>
        <w:t>9</w:t>
      </w:r>
      <w:r w:rsidR="000E5CE6">
        <w:rPr>
          <w:b/>
          <w:color w:val="000000"/>
        </w:rPr>
        <w:t xml:space="preserve">.2 </w:t>
      </w:r>
      <w:r w:rsidR="00D12762">
        <w:rPr>
          <w:b/>
          <w:color w:val="000000"/>
        </w:rPr>
        <w:t xml:space="preserve">UNIT TESTING WITH TEST CASES AND RESULTS </w:t>
      </w:r>
    </w:p>
    <w:p w:rsidR="000E5CE6" w:rsidRDefault="000E5CE6" w:rsidP="00385C2A">
      <w:pPr>
        <w:autoSpaceDE w:val="0"/>
        <w:autoSpaceDN w:val="0"/>
        <w:adjustRightInd w:val="0"/>
        <w:rPr>
          <w:color w:val="000000"/>
        </w:rPr>
      </w:pPr>
      <w:r>
        <w:rPr>
          <w:color w:val="000000"/>
        </w:rPr>
        <w:t xml:space="preserve">During the unit testing phase, the system is tested while it is developed. Here all the options of the system are validated. </w:t>
      </w:r>
    </w:p>
    <w:p w:rsidR="000E5CE6" w:rsidRDefault="000E5CE6" w:rsidP="00C11953">
      <w:pPr>
        <w:autoSpaceDE w:val="0"/>
        <w:autoSpaceDN w:val="0"/>
        <w:adjustRightInd w:val="0"/>
        <w:rPr>
          <w:color w:val="000000"/>
        </w:rPr>
      </w:pPr>
      <w:r>
        <w:rPr>
          <w:color w:val="000000"/>
        </w:rPr>
        <w:t xml:space="preserve">During the first phase of this testing the testing person tests the system by entering the valid data, or by performing the appropriate function which the system requests for. This phase of testing is done to verify whether the system performs all requested functions. </w:t>
      </w:r>
    </w:p>
    <w:p w:rsidR="000E5CE6" w:rsidRDefault="000E5CE6" w:rsidP="000E5CE6">
      <w:pPr>
        <w:autoSpaceDE w:val="0"/>
        <w:autoSpaceDN w:val="0"/>
        <w:adjustRightInd w:val="0"/>
        <w:rPr>
          <w:color w:val="000000"/>
        </w:rPr>
      </w:pPr>
    </w:p>
    <w:p w:rsidR="000E5CE6" w:rsidRDefault="00290E66" w:rsidP="00D12762">
      <w:pPr>
        <w:autoSpaceDE w:val="0"/>
        <w:autoSpaceDN w:val="0"/>
        <w:adjustRightInd w:val="0"/>
        <w:ind w:firstLine="0"/>
        <w:rPr>
          <w:b/>
          <w:color w:val="000000"/>
        </w:rPr>
      </w:pPr>
      <w:r>
        <w:rPr>
          <w:b/>
          <w:color w:val="000000"/>
        </w:rPr>
        <w:t>9</w:t>
      </w:r>
      <w:r w:rsidR="000E5CE6">
        <w:rPr>
          <w:b/>
          <w:color w:val="000000"/>
        </w:rPr>
        <w:t>.2.1 White box testing</w:t>
      </w:r>
    </w:p>
    <w:p w:rsidR="000E5CE6" w:rsidRDefault="00C11953" w:rsidP="00C11953">
      <w:pPr>
        <w:autoSpaceDE w:val="0"/>
        <w:autoSpaceDN w:val="0"/>
        <w:adjustRightInd w:val="0"/>
        <w:ind w:firstLine="0"/>
        <w:rPr>
          <w:color w:val="000000"/>
        </w:rPr>
      </w:pPr>
      <w:r>
        <w:rPr>
          <w:color w:val="000000"/>
        </w:rPr>
        <w:t xml:space="preserve">          </w:t>
      </w:r>
      <w:r w:rsidR="00D26C00">
        <w:rPr>
          <w:color w:val="000000"/>
        </w:rPr>
        <w:t>White box testing</w:t>
      </w:r>
      <w:r w:rsidR="000E5CE6">
        <w:rPr>
          <w:color w:val="000000"/>
        </w:rPr>
        <w:t xml:space="preserve"> sometimes </w:t>
      </w:r>
      <w:r w:rsidR="00D26C00">
        <w:rPr>
          <w:color w:val="000000"/>
        </w:rPr>
        <w:t>called,</w:t>
      </w:r>
      <w:r w:rsidR="000E5CE6">
        <w:rPr>
          <w:color w:val="000000"/>
        </w:rPr>
        <w:t xml:space="preserve"> as glass box testing is a test case design method that uses control structures of the procedural design to derive test cases. Using white box testing methods, the software engineer can derive test cases that: </w:t>
      </w:r>
    </w:p>
    <w:p w:rsidR="000E5CE6" w:rsidRDefault="000E5CE6" w:rsidP="00B174E1">
      <w:pPr>
        <w:numPr>
          <w:ilvl w:val="0"/>
          <w:numId w:val="11"/>
        </w:numPr>
        <w:autoSpaceDE w:val="0"/>
        <w:autoSpaceDN w:val="0"/>
        <w:adjustRightInd w:val="0"/>
        <w:rPr>
          <w:color w:val="000000"/>
        </w:rPr>
      </w:pPr>
      <w:r>
        <w:rPr>
          <w:color w:val="000000"/>
        </w:rPr>
        <w:t>Guarantee that all independent paths within module have been exercised at least once.</w:t>
      </w:r>
    </w:p>
    <w:p w:rsidR="000E5CE6" w:rsidRDefault="000E5CE6" w:rsidP="00B174E1">
      <w:pPr>
        <w:numPr>
          <w:ilvl w:val="0"/>
          <w:numId w:val="11"/>
        </w:numPr>
        <w:autoSpaceDE w:val="0"/>
        <w:autoSpaceDN w:val="0"/>
        <w:adjustRightInd w:val="0"/>
        <w:rPr>
          <w:color w:val="000000"/>
        </w:rPr>
      </w:pPr>
      <w:r>
        <w:rPr>
          <w:color w:val="000000"/>
        </w:rPr>
        <w:t>Exercise all logical decisions and their or false sides.</w:t>
      </w:r>
    </w:p>
    <w:p w:rsidR="000E5CE6" w:rsidRDefault="000E5CE6" w:rsidP="00B174E1">
      <w:pPr>
        <w:numPr>
          <w:ilvl w:val="0"/>
          <w:numId w:val="11"/>
        </w:numPr>
        <w:autoSpaceDE w:val="0"/>
        <w:autoSpaceDN w:val="0"/>
        <w:adjustRightInd w:val="0"/>
        <w:rPr>
          <w:color w:val="000000"/>
        </w:rPr>
      </w:pPr>
      <w:r>
        <w:rPr>
          <w:color w:val="000000"/>
        </w:rPr>
        <w:t xml:space="preserve">Execute all loops and within their operational bounds. </w:t>
      </w:r>
    </w:p>
    <w:p w:rsidR="000E5CE6" w:rsidRDefault="000E5CE6" w:rsidP="00B174E1">
      <w:pPr>
        <w:numPr>
          <w:ilvl w:val="0"/>
          <w:numId w:val="11"/>
        </w:numPr>
        <w:autoSpaceDE w:val="0"/>
        <w:autoSpaceDN w:val="0"/>
        <w:adjustRightInd w:val="0"/>
        <w:rPr>
          <w:color w:val="000000"/>
        </w:rPr>
      </w:pPr>
      <w:r>
        <w:rPr>
          <w:color w:val="000000"/>
        </w:rPr>
        <w:lastRenderedPageBreak/>
        <w:t>Exercise internal data structures to ensure their validity</w:t>
      </w:r>
    </w:p>
    <w:p w:rsidR="00DE5C88" w:rsidRDefault="00290E66" w:rsidP="00DE5C88">
      <w:pPr>
        <w:autoSpaceDE w:val="0"/>
        <w:autoSpaceDN w:val="0"/>
        <w:adjustRightInd w:val="0"/>
        <w:ind w:firstLine="0"/>
        <w:rPr>
          <w:b/>
          <w:color w:val="000000"/>
        </w:rPr>
      </w:pPr>
      <w:r>
        <w:rPr>
          <w:b/>
          <w:color w:val="000000"/>
        </w:rPr>
        <w:t>9</w:t>
      </w:r>
      <w:r w:rsidR="00DE5C88">
        <w:rPr>
          <w:b/>
          <w:color w:val="000000"/>
        </w:rPr>
        <w:t xml:space="preserve">.2.2 Black Box Testing </w:t>
      </w:r>
    </w:p>
    <w:p w:rsidR="00DE5C88" w:rsidRDefault="00DE5C88" w:rsidP="0066771C">
      <w:pPr>
        <w:autoSpaceDE w:val="0"/>
        <w:autoSpaceDN w:val="0"/>
        <w:adjustRightInd w:val="0"/>
        <w:rPr>
          <w:color w:val="000000"/>
        </w:rPr>
      </w:pPr>
      <w:r>
        <w:rPr>
          <w:color w:val="000000"/>
        </w:rPr>
        <w:t xml:space="preserve">It focuses on functional requirement of the software. The area of interest is the functional performance of the system i.e. how it converts the input to output. Black box testing attempts to find errors in the following categories: </w:t>
      </w:r>
    </w:p>
    <w:p w:rsidR="00894841" w:rsidRDefault="00894841" w:rsidP="00B174E1">
      <w:pPr>
        <w:numPr>
          <w:ilvl w:val="0"/>
          <w:numId w:val="14"/>
        </w:numPr>
        <w:autoSpaceDE w:val="0"/>
        <w:autoSpaceDN w:val="0"/>
        <w:adjustRightInd w:val="0"/>
        <w:rPr>
          <w:color w:val="000000"/>
        </w:rPr>
      </w:pPr>
      <w:r>
        <w:rPr>
          <w:color w:val="000000"/>
        </w:rPr>
        <w:t xml:space="preserve">Incorrect error </w:t>
      </w:r>
    </w:p>
    <w:p w:rsidR="00894841" w:rsidRDefault="00894841" w:rsidP="00B174E1">
      <w:pPr>
        <w:numPr>
          <w:ilvl w:val="0"/>
          <w:numId w:val="14"/>
        </w:numPr>
        <w:autoSpaceDE w:val="0"/>
        <w:autoSpaceDN w:val="0"/>
        <w:adjustRightInd w:val="0"/>
        <w:rPr>
          <w:color w:val="000000"/>
        </w:rPr>
      </w:pPr>
      <w:r>
        <w:rPr>
          <w:color w:val="000000"/>
        </w:rPr>
        <w:t xml:space="preserve">Interface error </w:t>
      </w:r>
    </w:p>
    <w:p w:rsidR="00894841" w:rsidRDefault="00894841" w:rsidP="00B174E1">
      <w:pPr>
        <w:numPr>
          <w:ilvl w:val="0"/>
          <w:numId w:val="14"/>
        </w:numPr>
        <w:autoSpaceDE w:val="0"/>
        <w:autoSpaceDN w:val="0"/>
        <w:adjustRightInd w:val="0"/>
        <w:rPr>
          <w:color w:val="000000"/>
        </w:rPr>
      </w:pPr>
      <w:r>
        <w:rPr>
          <w:color w:val="000000"/>
        </w:rPr>
        <w:t xml:space="preserve">Initialization error </w:t>
      </w:r>
    </w:p>
    <w:p w:rsidR="00894841" w:rsidRDefault="00894841" w:rsidP="00B174E1">
      <w:pPr>
        <w:numPr>
          <w:ilvl w:val="0"/>
          <w:numId w:val="14"/>
        </w:numPr>
        <w:autoSpaceDE w:val="0"/>
        <w:autoSpaceDN w:val="0"/>
        <w:adjustRightInd w:val="0"/>
        <w:rPr>
          <w:color w:val="000000"/>
        </w:rPr>
      </w:pPr>
      <w:r>
        <w:rPr>
          <w:color w:val="000000"/>
        </w:rPr>
        <w:t>Performance error</w:t>
      </w:r>
    </w:p>
    <w:p w:rsidR="00894841" w:rsidRDefault="00894841" w:rsidP="00B174E1">
      <w:pPr>
        <w:pStyle w:val="ListParagraph"/>
        <w:numPr>
          <w:ilvl w:val="0"/>
          <w:numId w:val="14"/>
        </w:numPr>
        <w:autoSpaceDE w:val="0"/>
        <w:autoSpaceDN w:val="0"/>
        <w:adjustRightInd w:val="0"/>
        <w:rPr>
          <w:color w:val="000000"/>
        </w:rPr>
      </w:pPr>
      <w:r w:rsidRPr="004A3205">
        <w:rPr>
          <w:color w:val="000000"/>
        </w:rPr>
        <w:t xml:space="preserve">Errors in data structures and external database errors </w:t>
      </w:r>
    </w:p>
    <w:p w:rsidR="00161B0C" w:rsidRDefault="00161B0C" w:rsidP="002B4DF2">
      <w:pPr>
        <w:autoSpaceDE w:val="0"/>
        <w:autoSpaceDN w:val="0"/>
        <w:adjustRightInd w:val="0"/>
        <w:ind w:firstLine="0"/>
        <w:rPr>
          <w:b/>
          <w:color w:val="000000"/>
        </w:rPr>
      </w:pPr>
    </w:p>
    <w:p w:rsidR="002B4DF2" w:rsidRDefault="00290E66" w:rsidP="002B4DF2">
      <w:pPr>
        <w:autoSpaceDE w:val="0"/>
        <w:autoSpaceDN w:val="0"/>
        <w:adjustRightInd w:val="0"/>
        <w:ind w:firstLine="0"/>
        <w:rPr>
          <w:b/>
          <w:color w:val="000000"/>
        </w:rPr>
      </w:pPr>
      <w:r>
        <w:rPr>
          <w:b/>
          <w:color w:val="000000"/>
        </w:rPr>
        <w:t>9</w:t>
      </w:r>
      <w:r w:rsidR="002B4DF2" w:rsidRPr="002B4DF2">
        <w:rPr>
          <w:b/>
          <w:color w:val="000000"/>
        </w:rPr>
        <w:t>.2.3 Loop testing</w:t>
      </w:r>
    </w:p>
    <w:p w:rsidR="002B4DF2" w:rsidRPr="002B4DF2" w:rsidRDefault="002B4DF2" w:rsidP="002B4DF2">
      <w:pPr>
        <w:autoSpaceDE w:val="0"/>
        <w:autoSpaceDN w:val="0"/>
        <w:adjustRightInd w:val="0"/>
        <w:rPr>
          <w:b/>
          <w:color w:val="000000"/>
        </w:rPr>
      </w:pPr>
      <w:r>
        <w:rPr>
          <w:color w:val="000000"/>
        </w:rPr>
        <w:t>Loops are the cornerstone for the vast majority of all algorithms implemented in software. Loop testing is a white-box testing technique that focuses exclusively on the validity of loop constructs. Four different classes of loops can be defined: simple loop, nested loop, concatenated loop and unstructured loop.</w:t>
      </w:r>
    </w:p>
    <w:p w:rsidR="009B1A48" w:rsidRDefault="009B1A48" w:rsidP="007C1CCF">
      <w:pPr>
        <w:tabs>
          <w:tab w:val="left" w:pos="3810"/>
        </w:tabs>
        <w:spacing w:before="100" w:beforeAutospacing="1" w:after="100" w:afterAutospacing="1"/>
        <w:ind w:firstLine="0"/>
        <w:rPr>
          <w:b/>
        </w:rPr>
      </w:pPr>
    </w:p>
    <w:p w:rsidR="009B1A48" w:rsidRDefault="009B1A48" w:rsidP="007C1CCF">
      <w:pPr>
        <w:tabs>
          <w:tab w:val="left" w:pos="3810"/>
        </w:tabs>
        <w:spacing w:before="100" w:beforeAutospacing="1" w:after="100" w:afterAutospacing="1"/>
        <w:ind w:firstLine="0"/>
        <w:rPr>
          <w:b/>
        </w:rPr>
      </w:pPr>
    </w:p>
    <w:p w:rsidR="009B1A48" w:rsidRDefault="009B1A48" w:rsidP="007C1CCF">
      <w:pPr>
        <w:tabs>
          <w:tab w:val="left" w:pos="3810"/>
        </w:tabs>
        <w:spacing w:before="100" w:beforeAutospacing="1" w:after="100" w:afterAutospacing="1"/>
        <w:ind w:firstLine="0"/>
        <w:rPr>
          <w:b/>
        </w:rPr>
      </w:pPr>
    </w:p>
    <w:p w:rsidR="009B1A48" w:rsidRDefault="009B1A48" w:rsidP="007C1CCF">
      <w:pPr>
        <w:tabs>
          <w:tab w:val="left" w:pos="3810"/>
        </w:tabs>
        <w:spacing w:before="100" w:beforeAutospacing="1" w:after="100" w:afterAutospacing="1"/>
        <w:ind w:firstLine="0"/>
        <w:rPr>
          <w:b/>
        </w:rPr>
      </w:pPr>
    </w:p>
    <w:p w:rsidR="009B1A48" w:rsidRDefault="009B1A48" w:rsidP="007C1CCF">
      <w:pPr>
        <w:tabs>
          <w:tab w:val="left" w:pos="3810"/>
        </w:tabs>
        <w:spacing w:before="100" w:beforeAutospacing="1" w:after="100" w:afterAutospacing="1"/>
        <w:ind w:firstLine="0"/>
        <w:rPr>
          <w:b/>
        </w:rPr>
      </w:pPr>
    </w:p>
    <w:p w:rsidR="009B1A48" w:rsidRDefault="009B1A48" w:rsidP="007C1CCF">
      <w:pPr>
        <w:tabs>
          <w:tab w:val="left" w:pos="3810"/>
        </w:tabs>
        <w:spacing w:before="100" w:beforeAutospacing="1" w:after="100" w:afterAutospacing="1"/>
        <w:ind w:firstLine="0"/>
        <w:rPr>
          <w:b/>
        </w:rPr>
      </w:pPr>
    </w:p>
    <w:p w:rsidR="009B1A48" w:rsidRDefault="009B1A48" w:rsidP="007C1CCF">
      <w:pPr>
        <w:tabs>
          <w:tab w:val="left" w:pos="3810"/>
        </w:tabs>
        <w:spacing w:before="100" w:beforeAutospacing="1" w:after="100" w:afterAutospacing="1"/>
        <w:ind w:firstLine="0"/>
        <w:rPr>
          <w:b/>
        </w:rPr>
      </w:pPr>
    </w:p>
    <w:p w:rsidR="008653B6" w:rsidRDefault="008653B6" w:rsidP="007C1CCF">
      <w:pPr>
        <w:tabs>
          <w:tab w:val="left" w:pos="3810"/>
        </w:tabs>
        <w:spacing w:before="100" w:beforeAutospacing="1" w:after="100" w:afterAutospacing="1"/>
        <w:ind w:firstLine="0"/>
        <w:rPr>
          <w:b/>
        </w:rPr>
      </w:pPr>
    </w:p>
    <w:p w:rsidR="0076011E" w:rsidRDefault="0076011E" w:rsidP="007C1CCF">
      <w:pPr>
        <w:tabs>
          <w:tab w:val="left" w:pos="3810"/>
        </w:tabs>
        <w:spacing w:before="100" w:beforeAutospacing="1" w:after="100" w:afterAutospacing="1"/>
        <w:ind w:firstLine="0"/>
        <w:rPr>
          <w:b/>
        </w:rPr>
      </w:pPr>
    </w:p>
    <w:p w:rsidR="000E5CE6" w:rsidRDefault="00290E66" w:rsidP="007C1CCF">
      <w:pPr>
        <w:tabs>
          <w:tab w:val="left" w:pos="3810"/>
        </w:tabs>
        <w:spacing w:before="100" w:beforeAutospacing="1" w:after="100" w:afterAutospacing="1"/>
        <w:ind w:firstLine="0"/>
        <w:rPr>
          <w:b/>
        </w:rPr>
      </w:pPr>
      <w:r>
        <w:rPr>
          <w:b/>
        </w:rPr>
        <w:lastRenderedPageBreak/>
        <w:t>9</w:t>
      </w:r>
      <w:r w:rsidR="00894841">
        <w:rPr>
          <w:b/>
        </w:rPr>
        <w:t>.2.</w:t>
      </w:r>
      <w:r w:rsidR="002B4DF2">
        <w:rPr>
          <w:b/>
        </w:rPr>
        <w:t>4</w:t>
      </w:r>
      <w:r w:rsidR="000E5CE6">
        <w:rPr>
          <w:b/>
        </w:rPr>
        <w:t xml:space="preserve"> TEST CASES</w:t>
      </w:r>
      <w:r w:rsidR="000E5CE6">
        <w:t xml:space="preserve"> </w:t>
      </w:r>
    </w:p>
    <w:p w:rsidR="000E5CE6" w:rsidRDefault="000E5CE6" w:rsidP="00B941B2">
      <w:pPr>
        <w:ind w:firstLine="0"/>
        <w:rPr>
          <w:b/>
        </w:rPr>
      </w:pPr>
      <w:r>
        <w:rPr>
          <w:b/>
        </w:rPr>
        <w:t xml:space="preserve">Test case 1 – </w:t>
      </w:r>
    </w:p>
    <w:p w:rsidR="000E5CE6" w:rsidRDefault="000E5CE6" w:rsidP="00B941B2">
      <w:pPr>
        <w:ind w:firstLine="0"/>
        <w:rPr>
          <w:b/>
        </w:rPr>
      </w:pPr>
      <w:r>
        <w:rPr>
          <w:b/>
        </w:rPr>
        <w:t xml:space="preserve">Test Case ID: </w:t>
      </w:r>
      <w:r w:rsidRPr="00B941B2">
        <w:t>1</w:t>
      </w:r>
      <w:r>
        <w:rPr>
          <w:b/>
        </w:rPr>
        <w:tab/>
      </w:r>
      <w:r>
        <w:rPr>
          <w:b/>
        </w:rPr>
        <w:tab/>
        <w:t xml:space="preserve">Test Method: </w:t>
      </w:r>
      <w:r w:rsidRPr="00B941B2">
        <w:t>Manual</w:t>
      </w:r>
    </w:p>
    <w:p w:rsidR="000E5CE6" w:rsidRPr="00B941B2" w:rsidRDefault="000E5CE6" w:rsidP="00B941B2">
      <w:pPr>
        <w:tabs>
          <w:tab w:val="left" w:pos="6000"/>
        </w:tabs>
        <w:ind w:firstLine="0"/>
      </w:pPr>
      <w:r>
        <w:rPr>
          <w:b/>
        </w:rPr>
        <w:t xml:space="preserve">Version: </w:t>
      </w:r>
      <w:r w:rsidRPr="00B941B2">
        <w:t>1.0</w:t>
      </w:r>
      <w:r w:rsidR="00B941B2">
        <w:tab/>
      </w:r>
    </w:p>
    <w:p w:rsidR="000E5CE6" w:rsidRDefault="000E5CE6" w:rsidP="00B941B2">
      <w:pPr>
        <w:ind w:firstLine="0"/>
        <w:rPr>
          <w:b/>
          <w:bCs/>
          <w:color w:val="000000"/>
        </w:rPr>
      </w:pPr>
      <w:r>
        <w:rPr>
          <w:b/>
        </w:rPr>
        <w:t xml:space="preserve">Test Case Name: </w:t>
      </w:r>
      <w:r w:rsidRPr="00B941B2">
        <w:rPr>
          <w:bCs/>
          <w:color w:val="000000"/>
        </w:rPr>
        <w:t>First Run</w:t>
      </w:r>
      <w:r>
        <w:rPr>
          <w:b/>
          <w:bCs/>
          <w:color w:val="000000"/>
        </w:rPr>
        <w:t xml:space="preserve"> </w:t>
      </w:r>
    </w:p>
    <w:p w:rsidR="000E5CE6" w:rsidRDefault="000E5CE6" w:rsidP="00B941B2">
      <w:pPr>
        <w:ind w:firstLine="0"/>
        <w:rPr>
          <w:b/>
          <w:bCs/>
          <w:color w:val="000000"/>
        </w:rPr>
      </w:pPr>
      <w:r>
        <w:rPr>
          <w:b/>
        </w:rPr>
        <w:t xml:space="preserve">Test Case Description: </w:t>
      </w:r>
      <w:r w:rsidRPr="00B941B2">
        <w:t>Test case involvi</w:t>
      </w:r>
      <w:r w:rsidR="00B941B2">
        <w:t>ng first run of the Application</w:t>
      </w:r>
    </w:p>
    <w:p w:rsidR="00B941B2" w:rsidRDefault="000E5CE6" w:rsidP="00B941B2">
      <w:pPr>
        <w:ind w:firstLine="0"/>
      </w:pPr>
      <w:r>
        <w:rPr>
          <w:b/>
        </w:rPr>
        <w:t xml:space="preserve">Pre-requisites: </w:t>
      </w:r>
      <w:r w:rsidR="009D19A7">
        <w:t>Application is present on android mobile device</w:t>
      </w:r>
      <w:r>
        <w:t>.</w:t>
      </w:r>
    </w:p>
    <w:p w:rsidR="00B941B2" w:rsidRPr="00B941B2" w:rsidRDefault="00B941B2" w:rsidP="00B941B2">
      <w:pPr>
        <w:ind w:firstLine="0"/>
      </w:pPr>
    </w:p>
    <w:tbl>
      <w:tblPr>
        <w:tblW w:w="8662" w:type="dxa"/>
        <w:tblInd w:w="108" w:type="dxa"/>
        <w:tblLayout w:type="fixed"/>
        <w:tblLook w:val="04A0" w:firstRow="1" w:lastRow="0" w:firstColumn="1" w:lastColumn="0" w:noHBand="0" w:noVBand="1"/>
      </w:tblPr>
      <w:tblGrid>
        <w:gridCol w:w="734"/>
        <w:gridCol w:w="1630"/>
        <w:gridCol w:w="1945"/>
        <w:gridCol w:w="1445"/>
        <w:gridCol w:w="1454"/>
        <w:gridCol w:w="1454"/>
      </w:tblGrid>
      <w:tr w:rsidR="000E5CE6" w:rsidTr="00B77C7A">
        <w:trPr>
          <w:trHeight w:val="971"/>
        </w:trPr>
        <w:tc>
          <w:tcPr>
            <w:tcW w:w="734" w:type="dxa"/>
            <w:tcBorders>
              <w:top w:val="single" w:sz="4" w:space="0" w:color="000000"/>
              <w:left w:val="single" w:sz="4" w:space="0" w:color="000000"/>
              <w:bottom w:val="single" w:sz="4" w:space="0" w:color="000000"/>
              <w:right w:val="nil"/>
            </w:tcBorders>
            <w:hideMark/>
          </w:tcPr>
          <w:p w:rsidR="000E5CE6" w:rsidRDefault="006264DA" w:rsidP="00E50628">
            <w:pPr>
              <w:snapToGrid w:val="0"/>
              <w:ind w:firstLine="0"/>
              <w:jc w:val="left"/>
              <w:rPr>
                <w:b/>
              </w:rPr>
            </w:pPr>
            <w:r>
              <w:rPr>
                <w:b/>
              </w:rPr>
              <w:t>Step No.</w:t>
            </w:r>
          </w:p>
        </w:tc>
        <w:tc>
          <w:tcPr>
            <w:tcW w:w="1630" w:type="dxa"/>
            <w:tcBorders>
              <w:top w:val="single" w:sz="4" w:space="0" w:color="000000"/>
              <w:left w:val="single" w:sz="4" w:space="0" w:color="000000"/>
              <w:bottom w:val="single" w:sz="4" w:space="0" w:color="000000"/>
              <w:right w:val="nil"/>
            </w:tcBorders>
            <w:hideMark/>
          </w:tcPr>
          <w:p w:rsidR="000E5CE6" w:rsidRDefault="000E5CE6" w:rsidP="00860AA0">
            <w:pPr>
              <w:snapToGrid w:val="0"/>
              <w:ind w:firstLine="0"/>
              <w:rPr>
                <w:b/>
              </w:rPr>
            </w:pPr>
            <w:r>
              <w:rPr>
                <w:b/>
              </w:rPr>
              <w:t>Step Description</w:t>
            </w:r>
          </w:p>
        </w:tc>
        <w:tc>
          <w:tcPr>
            <w:tcW w:w="1945" w:type="dxa"/>
            <w:tcBorders>
              <w:top w:val="single" w:sz="4" w:space="0" w:color="000000"/>
              <w:left w:val="single" w:sz="4" w:space="0" w:color="000000"/>
              <w:bottom w:val="single" w:sz="4" w:space="0" w:color="000000"/>
              <w:right w:val="nil"/>
            </w:tcBorders>
            <w:hideMark/>
          </w:tcPr>
          <w:p w:rsidR="000E5CE6" w:rsidRDefault="000E5CE6" w:rsidP="00860AA0">
            <w:pPr>
              <w:snapToGrid w:val="0"/>
              <w:ind w:firstLine="0"/>
              <w:rPr>
                <w:b/>
              </w:rPr>
            </w:pPr>
            <w:r>
              <w:rPr>
                <w:b/>
              </w:rPr>
              <w:t>Input Data</w:t>
            </w:r>
          </w:p>
        </w:tc>
        <w:tc>
          <w:tcPr>
            <w:tcW w:w="1445" w:type="dxa"/>
            <w:tcBorders>
              <w:top w:val="single" w:sz="4" w:space="0" w:color="000000"/>
              <w:left w:val="single" w:sz="4" w:space="0" w:color="000000"/>
              <w:bottom w:val="single" w:sz="4" w:space="0" w:color="000000"/>
              <w:right w:val="nil"/>
            </w:tcBorders>
            <w:hideMark/>
          </w:tcPr>
          <w:p w:rsidR="000E5CE6" w:rsidRDefault="000E5CE6" w:rsidP="00860AA0">
            <w:pPr>
              <w:snapToGrid w:val="0"/>
              <w:ind w:firstLine="0"/>
              <w:rPr>
                <w:b/>
              </w:rPr>
            </w:pPr>
            <w:r>
              <w:rPr>
                <w:b/>
              </w:rPr>
              <w:t>Expected Result</w:t>
            </w:r>
          </w:p>
        </w:tc>
        <w:tc>
          <w:tcPr>
            <w:tcW w:w="1454" w:type="dxa"/>
            <w:tcBorders>
              <w:top w:val="single" w:sz="4" w:space="0" w:color="000000"/>
              <w:left w:val="single" w:sz="4" w:space="0" w:color="000000"/>
              <w:bottom w:val="single" w:sz="4" w:space="0" w:color="000000"/>
              <w:right w:val="single" w:sz="4" w:space="0" w:color="000000"/>
            </w:tcBorders>
            <w:hideMark/>
          </w:tcPr>
          <w:p w:rsidR="000E5CE6" w:rsidRDefault="000E5CE6" w:rsidP="00860AA0">
            <w:pPr>
              <w:snapToGrid w:val="0"/>
              <w:ind w:firstLine="0"/>
              <w:rPr>
                <w:b/>
              </w:rPr>
            </w:pPr>
            <w:r>
              <w:rPr>
                <w:b/>
              </w:rPr>
              <w:t>Actual Result</w:t>
            </w:r>
          </w:p>
        </w:tc>
        <w:tc>
          <w:tcPr>
            <w:tcW w:w="1454" w:type="dxa"/>
            <w:tcBorders>
              <w:top w:val="single" w:sz="4" w:space="0" w:color="000000"/>
              <w:left w:val="single" w:sz="4" w:space="0" w:color="000000"/>
              <w:bottom w:val="single" w:sz="4" w:space="0" w:color="000000"/>
              <w:right w:val="single" w:sz="4" w:space="0" w:color="000000"/>
            </w:tcBorders>
            <w:hideMark/>
          </w:tcPr>
          <w:p w:rsidR="000E5CE6" w:rsidRDefault="000E5CE6" w:rsidP="00860AA0">
            <w:pPr>
              <w:snapToGrid w:val="0"/>
              <w:ind w:firstLine="0"/>
              <w:rPr>
                <w:b/>
              </w:rPr>
            </w:pPr>
            <w:r>
              <w:rPr>
                <w:b/>
              </w:rPr>
              <w:t>Pass/Fail</w:t>
            </w:r>
          </w:p>
        </w:tc>
      </w:tr>
      <w:tr w:rsidR="00617A9A" w:rsidTr="00B77C7A">
        <w:trPr>
          <w:trHeight w:val="1151"/>
        </w:trPr>
        <w:tc>
          <w:tcPr>
            <w:tcW w:w="734" w:type="dxa"/>
            <w:tcBorders>
              <w:top w:val="single" w:sz="4" w:space="0" w:color="000000"/>
              <w:left w:val="single" w:sz="4" w:space="0" w:color="000000"/>
              <w:bottom w:val="single" w:sz="4" w:space="0" w:color="000000"/>
              <w:right w:val="nil"/>
            </w:tcBorders>
            <w:hideMark/>
          </w:tcPr>
          <w:p w:rsidR="00617A9A" w:rsidRDefault="00617A9A" w:rsidP="00D42D7D">
            <w:pPr>
              <w:snapToGrid w:val="0"/>
            </w:pPr>
            <w:r>
              <w:t>11</w:t>
            </w:r>
            <w:r w:rsidR="006264DA">
              <w:t>.</w:t>
            </w:r>
          </w:p>
        </w:tc>
        <w:tc>
          <w:tcPr>
            <w:tcW w:w="1630" w:type="dxa"/>
            <w:tcBorders>
              <w:top w:val="single" w:sz="4" w:space="0" w:color="000000"/>
              <w:left w:val="single" w:sz="4" w:space="0" w:color="000000"/>
              <w:bottom w:val="single" w:sz="4" w:space="0" w:color="000000"/>
              <w:right w:val="nil"/>
            </w:tcBorders>
          </w:tcPr>
          <w:p w:rsidR="00617A9A" w:rsidRDefault="00617A9A" w:rsidP="00D42D7D">
            <w:pPr>
              <w:pStyle w:val="Default"/>
              <w:spacing w:line="360" w:lineRule="auto"/>
              <w:jc w:val="both"/>
              <w:rPr>
                <w:rFonts w:ascii="Times New Roman" w:hAnsi="Times New Roman" w:cs="Times New Roman"/>
                <w:sz w:val="23"/>
                <w:szCs w:val="23"/>
              </w:rPr>
            </w:pPr>
            <w:r>
              <w:rPr>
                <w:rFonts w:ascii="Times New Roman" w:hAnsi="Times New Roman" w:cs="Times New Roman"/>
                <w:sz w:val="23"/>
                <w:szCs w:val="23"/>
              </w:rPr>
              <w:t>Check is it the first run of the application</w:t>
            </w:r>
          </w:p>
          <w:p w:rsidR="00617A9A" w:rsidRDefault="00617A9A" w:rsidP="00D42D7D">
            <w:pPr>
              <w:snapToGrid w:val="0"/>
            </w:pPr>
          </w:p>
        </w:tc>
        <w:tc>
          <w:tcPr>
            <w:tcW w:w="1945" w:type="dxa"/>
            <w:tcBorders>
              <w:top w:val="single" w:sz="4" w:space="0" w:color="000000"/>
              <w:left w:val="single" w:sz="4" w:space="0" w:color="000000"/>
              <w:bottom w:val="single" w:sz="4" w:space="0" w:color="000000"/>
              <w:right w:val="nil"/>
            </w:tcBorders>
          </w:tcPr>
          <w:p w:rsidR="00617A9A" w:rsidRDefault="00617A9A" w:rsidP="00D42D7D">
            <w:pPr>
              <w:snapToGrid w:val="0"/>
            </w:pPr>
          </w:p>
        </w:tc>
        <w:tc>
          <w:tcPr>
            <w:tcW w:w="1445" w:type="dxa"/>
            <w:tcBorders>
              <w:top w:val="single" w:sz="4" w:space="0" w:color="000000"/>
              <w:left w:val="single" w:sz="4" w:space="0" w:color="000000"/>
              <w:bottom w:val="single" w:sz="4" w:space="0" w:color="000000"/>
              <w:right w:val="nil"/>
            </w:tcBorders>
            <w:hideMark/>
          </w:tcPr>
          <w:p w:rsidR="00617A9A" w:rsidRDefault="00617A9A" w:rsidP="00860AA0">
            <w:pPr>
              <w:snapToGrid w:val="0"/>
              <w:ind w:firstLine="0"/>
            </w:pPr>
            <w:r>
              <w:t>Home Page</w:t>
            </w:r>
          </w:p>
        </w:tc>
        <w:tc>
          <w:tcPr>
            <w:tcW w:w="1454" w:type="dxa"/>
            <w:tcBorders>
              <w:top w:val="single" w:sz="4" w:space="0" w:color="000000"/>
              <w:left w:val="single" w:sz="4" w:space="0" w:color="000000"/>
              <w:bottom w:val="single" w:sz="4" w:space="0" w:color="000000"/>
              <w:right w:val="single" w:sz="4" w:space="0" w:color="000000"/>
            </w:tcBorders>
            <w:hideMark/>
          </w:tcPr>
          <w:p w:rsidR="00617A9A" w:rsidRDefault="00617A9A" w:rsidP="009C4ECF">
            <w:pPr>
              <w:snapToGrid w:val="0"/>
              <w:ind w:firstLine="0"/>
            </w:pPr>
            <w:r>
              <w:t>Home Page is displayed</w:t>
            </w:r>
          </w:p>
        </w:tc>
        <w:tc>
          <w:tcPr>
            <w:tcW w:w="1454" w:type="dxa"/>
            <w:tcBorders>
              <w:top w:val="single" w:sz="4" w:space="0" w:color="000000"/>
              <w:left w:val="single" w:sz="4" w:space="0" w:color="000000"/>
              <w:bottom w:val="single" w:sz="4" w:space="0" w:color="000000"/>
              <w:right w:val="single" w:sz="4" w:space="0" w:color="000000"/>
            </w:tcBorders>
            <w:hideMark/>
          </w:tcPr>
          <w:p w:rsidR="00617A9A" w:rsidRDefault="00617A9A" w:rsidP="00B77C7A">
            <w:pPr>
              <w:snapToGrid w:val="0"/>
              <w:ind w:firstLine="0"/>
            </w:pPr>
            <w:r>
              <w:t>Pass</w:t>
            </w:r>
          </w:p>
        </w:tc>
      </w:tr>
      <w:tr w:rsidR="00617A9A" w:rsidTr="00B77C7A">
        <w:trPr>
          <w:trHeight w:val="264"/>
        </w:trPr>
        <w:tc>
          <w:tcPr>
            <w:tcW w:w="734" w:type="dxa"/>
            <w:tcBorders>
              <w:top w:val="single" w:sz="4" w:space="0" w:color="000000"/>
              <w:left w:val="single" w:sz="4" w:space="0" w:color="000000"/>
              <w:bottom w:val="single" w:sz="4" w:space="0" w:color="000000"/>
              <w:right w:val="nil"/>
            </w:tcBorders>
            <w:hideMark/>
          </w:tcPr>
          <w:p w:rsidR="00617A9A" w:rsidRDefault="00617A9A" w:rsidP="00D42D7D">
            <w:pPr>
              <w:snapToGrid w:val="0"/>
            </w:pPr>
            <w:r>
              <w:t>2</w:t>
            </w:r>
            <w:r w:rsidR="006264DA">
              <w:t>2.</w:t>
            </w:r>
            <w:r>
              <w:t xml:space="preserve"> </w:t>
            </w:r>
          </w:p>
        </w:tc>
        <w:tc>
          <w:tcPr>
            <w:tcW w:w="1630" w:type="dxa"/>
            <w:tcBorders>
              <w:top w:val="single" w:sz="4" w:space="0" w:color="000000"/>
              <w:left w:val="single" w:sz="4" w:space="0" w:color="000000"/>
              <w:bottom w:val="single" w:sz="4" w:space="0" w:color="000000"/>
              <w:right w:val="nil"/>
            </w:tcBorders>
          </w:tcPr>
          <w:p w:rsidR="00617A9A" w:rsidRDefault="00617A9A" w:rsidP="00D42D7D">
            <w:pPr>
              <w:pStyle w:val="Default"/>
              <w:spacing w:line="360" w:lineRule="auto"/>
              <w:jc w:val="both"/>
              <w:rPr>
                <w:rFonts w:ascii="Times New Roman" w:hAnsi="Times New Roman" w:cs="Times New Roman"/>
                <w:sz w:val="23"/>
                <w:szCs w:val="23"/>
              </w:rPr>
            </w:pPr>
            <w:r>
              <w:rPr>
                <w:rFonts w:ascii="Times New Roman" w:hAnsi="Times New Roman" w:cs="Times New Roman"/>
                <w:sz w:val="23"/>
                <w:szCs w:val="23"/>
              </w:rPr>
              <w:t>User will enter valid details.</w:t>
            </w:r>
          </w:p>
          <w:p w:rsidR="00617A9A" w:rsidRDefault="00617A9A" w:rsidP="00D42D7D">
            <w:pPr>
              <w:tabs>
                <w:tab w:val="right" w:pos="1944"/>
              </w:tabs>
              <w:snapToGrid w:val="0"/>
            </w:pPr>
          </w:p>
        </w:tc>
        <w:tc>
          <w:tcPr>
            <w:tcW w:w="1945" w:type="dxa"/>
            <w:tcBorders>
              <w:top w:val="single" w:sz="4" w:space="0" w:color="000000"/>
              <w:left w:val="single" w:sz="4" w:space="0" w:color="000000"/>
              <w:bottom w:val="single" w:sz="4" w:space="0" w:color="000000"/>
              <w:right w:val="nil"/>
            </w:tcBorders>
            <w:hideMark/>
          </w:tcPr>
          <w:p w:rsidR="00617A9A" w:rsidRDefault="00617A9A" w:rsidP="00860AA0">
            <w:pPr>
              <w:snapToGrid w:val="0"/>
              <w:ind w:firstLine="0"/>
            </w:pPr>
            <w:r>
              <w:t>Correct Fields</w:t>
            </w:r>
          </w:p>
        </w:tc>
        <w:tc>
          <w:tcPr>
            <w:tcW w:w="1445" w:type="dxa"/>
            <w:tcBorders>
              <w:top w:val="single" w:sz="4" w:space="0" w:color="000000"/>
              <w:left w:val="single" w:sz="4" w:space="0" w:color="000000"/>
              <w:bottom w:val="single" w:sz="4" w:space="0" w:color="000000"/>
              <w:right w:val="nil"/>
            </w:tcBorders>
            <w:hideMark/>
          </w:tcPr>
          <w:p w:rsidR="00617A9A" w:rsidRDefault="00617A9A" w:rsidP="00860AA0">
            <w:pPr>
              <w:snapToGrid w:val="0"/>
              <w:ind w:firstLine="0"/>
              <w:jc w:val="left"/>
            </w:pPr>
            <w:r>
              <w:t>User will get details displayed as the entered values and registration status.</w:t>
            </w:r>
          </w:p>
        </w:tc>
        <w:tc>
          <w:tcPr>
            <w:tcW w:w="1454" w:type="dxa"/>
            <w:tcBorders>
              <w:top w:val="single" w:sz="4" w:space="0" w:color="000000"/>
              <w:left w:val="single" w:sz="4" w:space="0" w:color="000000"/>
              <w:bottom w:val="single" w:sz="4" w:space="0" w:color="000000"/>
              <w:right w:val="single" w:sz="4" w:space="0" w:color="000000"/>
            </w:tcBorders>
            <w:hideMark/>
          </w:tcPr>
          <w:p w:rsidR="00617A9A" w:rsidRDefault="00617A9A" w:rsidP="00860AA0">
            <w:pPr>
              <w:snapToGrid w:val="0"/>
              <w:ind w:firstLine="0"/>
            </w:pPr>
            <w:r>
              <w:t>It should be first run of the application.</w:t>
            </w:r>
          </w:p>
        </w:tc>
        <w:tc>
          <w:tcPr>
            <w:tcW w:w="1454" w:type="dxa"/>
            <w:tcBorders>
              <w:top w:val="single" w:sz="4" w:space="0" w:color="000000"/>
              <w:left w:val="single" w:sz="4" w:space="0" w:color="000000"/>
              <w:bottom w:val="single" w:sz="4" w:space="0" w:color="000000"/>
              <w:right w:val="single" w:sz="4" w:space="0" w:color="000000"/>
            </w:tcBorders>
            <w:hideMark/>
          </w:tcPr>
          <w:p w:rsidR="00617A9A" w:rsidRDefault="00617A9A" w:rsidP="00B77C7A">
            <w:pPr>
              <w:snapToGrid w:val="0"/>
              <w:ind w:firstLine="0"/>
            </w:pPr>
            <w:r>
              <w:t>Pass</w:t>
            </w:r>
          </w:p>
        </w:tc>
      </w:tr>
    </w:tbl>
    <w:p w:rsidR="000E5CE6" w:rsidRPr="006E1BEF" w:rsidRDefault="00290E66" w:rsidP="000E5CE6">
      <w:pPr>
        <w:rPr>
          <w:sz w:val="20"/>
          <w:szCs w:val="20"/>
        </w:rPr>
      </w:pPr>
      <w:r>
        <w:tab/>
      </w:r>
      <w:r>
        <w:tab/>
      </w:r>
      <w:r>
        <w:tab/>
      </w:r>
      <w:r>
        <w:tab/>
      </w:r>
      <w:r w:rsidRPr="006E1BEF">
        <w:rPr>
          <w:sz w:val="20"/>
          <w:szCs w:val="20"/>
        </w:rPr>
        <w:t>Table 9</w:t>
      </w:r>
      <w:r w:rsidR="000E5CE6" w:rsidRPr="006E1BEF">
        <w:rPr>
          <w:sz w:val="20"/>
          <w:szCs w:val="20"/>
        </w:rPr>
        <w:t>.</w:t>
      </w:r>
      <w:r w:rsidR="005B48D8">
        <w:rPr>
          <w:sz w:val="20"/>
          <w:szCs w:val="20"/>
        </w:rPr>
        <w:t>2.</w:t>
      </w:r>
      <w:r w:rsidR="000E5CE6" w:rsidRPr="006E1BEF">
        <w:rPr>
          <w:sz w:val="20"/>
          <w:szCs w:val="20"/>
        </w:rPr>
        <w:t>1: First run test case</w:t>
      </w:r>
    </w:p>
    <w:p w:rsidR="000E5CE6" w:rsidRDefault="0066043E" w:rsidP="000E5CE6">
      <w:r>
        <w:rPr>
          <w:b/>
        </w:rPr>
        <w:t>Test Case Status [P</w:t>
      </w:r>
      <w:r w:rsidR="000E5CE6">
        <w:rPr>
          <w:b/>
        </w:rPr>
        <w:t xml:space="preserve">ass/Fail]: </w:t>
      </w:r>
      <w:r w:rsidR="000E5CE6">
        <w:rPr>
          <w:b/>
        </w:rPr>
        <w:tab/>
      </w:r>
      <w:r w:rsidR="000E5CE6">
        <w:t>Pass</w:t>
      </w:r>
    </w:p>
    <w:p w:rsidR="00E26199" w:rsidRDefault="00E26199" w:rsidP="000E5CE6">
      <w:pPr>
        <w:rPr>
          <w:b/>
        </w:rPr>
      </w:pPr>
    </w:p>
    <w:p w:rsidR="00E26199" w:rsidRDefault="00E26199" w:rsidP="000E5CE6">
      <w:pPr>
        <w:rPr>
          <w:b/>
        </w:rPr>
      </w:pPr>
    </w:p>
    <w:p w:rsidR="00E26199" w:rsidRDefault="00E26199" w:rsidP="000E5CE6">
      <w:pPr>
        <w:rPr>
          <w:b/>
        </w:rPr>
      </w:pPr>
    </w:p>
    <w:p w:rsidR="00E26199" w:rsidRDefault="00E26199" w:rsidP="000E5CE6">
      <w:pPr>
        <w:rPr>
          <w:b/>
        </w:rPr>
      </w:pPr>
    </w:p>
    <w:p w:rsidR="00E26199" w:rsidRDefault="00E26199" w:rsidP="000E5CE6">
      <w:pPr>
        <w:rPr>
          <w:b/>
        </w:rPr>
      </w:pPr>
    </w:p>
    <w:p w:rsidR="00E26199" w:rsidRDefault="00E26199" w:rsidP="000E5CE6">
      <w:pPr>
        <w:rPr>
          <w:b/>
        </w:rPr>
      </w:pPr>
    </w:p>
    <w:p w:rsidR="00040785" w:rsidRDefault="00040785" w:rsidP="000E5CE6">
      <w:pPr>
        <w:rPr>
          <w:b/>
        </w:rPr>
      </w:pPr>
    </w:p>
    <w:p w:rsidR="008653B6" w:rsidRDefault="008653B6" w:rsidP="0098421C">
      <w:pPr>
        <w:ind w:firstLine="0"/>
        <w:rPr>
          <w:b/>
        </w:rPr>
      </w:pPr>
    </w:p>
    <w:p w:rsidR="002209DD" w:rsidRDefault="002209DD" w:rsidP="0098421C">
      <w:pPr>
        <w:ind w:firstLine="0"/>
        <w:rPr>
          <w:b/>
        </w:rPr>
      </w:pPr>
    </w:p>
    <w:p w:rsidR="000E5CE6" w:rsidRPr="0076011E" w:rsidRDefault="000E5CE6" w:rsidP="0098421C">
      <w:pPr>
        <w:ind w:firstLine="0"/>
        <w:rPr>
          <w:b/>
        </w:rPr>
      </w:pPr>
      <w:r w:rsidRPr="0076011E">
        <w:rPr>
          <w:b/>
        </w:rPr>
        <w:lastRenderedPageBreak/>
        <w:t xml:space="preserve">Test case 2 – </w:t>
      </w:r>
    </w:p>
    <w:p w:rsidR="000E5CE6" w:rsidRPr="0076011E" w:rsidRDefault="000E5CE6" w:rsidP="0098421C">
      <w:pPr>
        <w:ind w:firstLine="0"/>
        <w:rPr>
          <w:b/>
        </w:rPr>
      </w:pPr>
      <w:r w:rsidRPr="0076011E">
        <w:rPr>
          <w:b/>
        </w:rPr>
        <w:t>Test Case ID: 2</w:t>
      </w:r>
      <w:r w:rsidRPr="0076011E">
        <w:rPr>
          <w:b/>
        </w:rPr>
        <w:tab/>
      </w:r>
      <w:r w:rsidRPr="0076011E">
        <w:rPr>
          <w:b/>
        </w:rPr>
        <w:tab/>
        <w:t>Test Method:  Manual</w:t>
      </w:r>
    </w:p>
    <w:p w:rsidR="000E5CE6" w:rsidRPr="0076011E" w:rsidRDefault="000E5CE6" w:rsidP="0098421C">
      <w:pPr>
        <w:ind w:firstLine="0"/>
        <w:rPr>
          <w:b/>
        </w:rPr>
      </w:pPr>
      <w:r w:rsidRPr="0076011E">
        <w:rPr>
          <w:b/>
        </w:rPr>
        <w:t>Version: 1.0</w:t>
      </w:r>
    </w:p>
    <w:p w:rsidR="000E5CE6" w:rsidRPr="0076011E" w:rsidRDefault="000E5CE6" w:rsidP="0098421C">
      <w:pPr>
        <w:ind w:firstLine="0"/>
        <w:rPr>
          <w:b/>
          <w:bCs/>
          <w:color w:val="000000"/>
        </w:rPr>
      </w:pPr>
      <w:r w:rsidRPr="0076011E">
        <w:rPr>
          <w:b/>
        </w:rPr>
        <w:t xml:space="preserve">Test Case Name: </w:t>
      </w:r>
      <w:r w:rsidRPr="0076011E">
        <w:t>Create New Parent</w:t>
      </w:r>
    </w:p>
    <w:p w:rsidR="000E5CE6" w:rsidRPr="0076011E" w:rsidRDefault="000E5CE6" w:rsidP="0098421C">
      <w:pPr>
        <w:ind w:firstLine="0"/>
      </w:pPr>
      <w:r w:rsidRPr="0076011E">
        <w:rPr>
          <w:b/>
        </w:rPr>
        <w:t xml:space="preserve">Test Case Description: </w:t>
      </w:r>
      <w:r w:rsidRPr="0076011E">
        <w:t>Create a new Parent</w:t>
      </w:r>
    </w:p>
    <w:p w:rsidR="000E5CE6" w:rsidRPr="0076011E" w:rsidRDefault="000E5CE6" w:rsidP="0098421C">
      <w:pPr>
        <w:ind w:firstLine="0"/>
      </w:pPr>
      <w:r w:rsidRPr="0076011E">
        <w:rPr>
          <w:b/>
        </w:rPr>
        <w:t xml:space="preserve">Pre-requisites: </w:t>
      </w:r>
      <w:r w:rsidRPr="0076011E">
        <w:t>Parent should use application</w:t>
      </w:r>
      <w:r w:rsidR="00FB418D" w:rsidRPr="0076011E">
        <w:t xml:space="preserve"> on</w:t>
      </w:r>
      <w:r w:rsidRPr="0076011E">
        <w:t xml:space="preserve"> his own device.</w:t>
      </w:r>
    </w:p>
    <w:p w:rsidR="0098421C" w:rsidRDefault="0098421C" w:rsidP="0098421C">
      <w:pPr>
        <w:ind w:firstLine="0"/>
      </w:pPr>
    </w:p>
    <w:tbl>
      <w:tblPr>
        <w:tblW w:w="8647" w:type="dxa"/>
        <w:tblInd w:w="108" w:type="dxa"/>
        <w:tblLayout w:type="fixed"/>
        <w:tblLook w:val="04A0" w:firstRow="1" w:lastRow="0" w:firstColumn="1" w:lastColumn="0" w:noHBand="0" w:noVBand="1"/>
      </w:tblPr>
      <w:tblGrid>
        <w:gridCol w:w="709"/>
        <w:gridCol w:w="1418"/>
        <w:gridCol w:w="1479"/>
        <w:gridCol w:w="2010"/>
        <w:gridCol w:w="1532"/>
        <w:gridCol w:w="1499"/>
      </w:tblGrid>
      <w:tr w:rsidR="000E5CE6" w:rsidTr="00827F9F">
        <w:trPr>
          <w:trHeight w:val="351"/>
        </w:trPr>
        <w:tc>
          <w:tcPr>
            <w:tcW w:w="709" w:type="dxa"/>
            <w:tcBorders>
              <w:top w:val="single" w:sz="4" w:space="0" w:color="000000"/>
              <w:left w:val="single" w:sz="4" w:space="0" w:color="000000"/>
              <w:bottom w:val="single" w:sz="4" w:space="0" w:color="000000"/>
              <w:right w:val="nil"/>
            </w:tcBorders>
            <w:hideMark/>
          </w:tcPr>
          <w:p w:rsidR="000E5CE6" w:rsidRDefault="006264DA" w:rsidP="00986ECF">
            <w:pPr>
              <w:snapToGrid w:val="0"/>
              <w:ind w:firstLine="0"/>
              <w:rPr>
                <w:b/>
              </w:rPr>
            </w:pPr>
            <w:r>
              <w:rPr>
                <w:b/>
              </w:rPr>
              <w:t>Step No.</w:t>
            </w:r>
          </w:p>
        </w:tc>
        <w:tc>
          <w:tcPr>
            <w:tcW w:w="1418" w:type="dxa"/>
            <w:tcBorders>
              <w:top w:val="single" w:sz="4" w:space="0" w:color="000000"/>
              <w:left w:val="single" w:sz="4" w:space="0" w:color="000000"/>
              <w:bottom w:val="single" w:sz="4" w:space="0" w:color="000000"/>
              <w:right w:val="nil"/>
            </w:tcBorders>
            <w:hideMark/>
          </w:tcPr>
          <w:p w:rsidR="000E5CE6" w:rsidRDefault="000E5CE6" w:rsidP="006444F8">
            <w:pPr>
              <w:snapToGrid w:val="0"/>
              <w:ind w:firstLine="0"/>
              <w:rPr>
                <w:b/>
              </w:rPr>
            </w:pPr>
            <w:r>
              <w:rPr>
                <w:b/>
              </w:rPr>
              <w:t>Step Description</w:t>
            </w:r>
          </w:p>
        </w:tc>
        <w:tc>
          <w:tcPr>
            <w:tcW w:w="1479" w:type="dxa"/>
            <w:tcBorders>
              <w:top w:val="single" w:sz="4" w:space="0" w:color="000000"/>
              <w:left w:val="single" w:sz="4" w:space="0" w:color="000000"/>
              <w:bottom w:val="single" w:sz="4" w:space="0" w:color="000000"/>
              <w:right w:val="nil"/>
            </w:tcBorders>
            <w:hideMark/>
          </w:tcPr>
          <w:p w:rsidR="000E5CE6" w:rsidRDefault="000E5CE6" w:rsidP="006444F8">
            <w:pPr>
              <w:snapToGrid w:val="0"/>
              <w:ind w:firstLine="0"/>
              <w:rPr>
                <w:b/>
              </w:rPr>
            </w:pPr>
            <w:r>
              <w:rPr>
                <w:b/>
              </w:rPr>
              <w:t>Input Data</w:t>
            </w:r>
          </w:p>
        </w:tc>
        <w:tc>
          <w:tcPr>
            <w:tcW w:w="2010" w:type="dxa"/>
            <w:tcBorders>
              <w:top w:val="single" w:sz="4" w:space="0" w:color="000000"/>
              <w:left w:val="single" w:sz="4" w:space="0" w:color="000000"/>
              <w:bottom w:val="single" w:sz="4" w:space="0" w:color="000000"/>
              <w:right w:val="nil"/>
            </w:tcBorders>
            <w:hideMark/>
          </w:tcPr>
          <w:p w:rsidR="000E5CE6" w:rsidRDefault="000E5CE6" w:rsidP="006444F8">
            <w:pPr>
              <w:snapToGrid w:val="0"/>
              <w:ind w:firstLine="0"/>
              <w:rPr>
                <w:b/>
              </w:rPr>
            </w:pPr>
            <w:r>
              <w:rPr>
                <w:b/>
              </w:rPr>
              <w:t>Expected Result</w:t>
            </w:r>
          </w:p>
        </w:tc>
        <w:tc>
          <w:tcPr>
            <w:tcW w:w="1532" w:type="dxa"/>
            <w:tcBorders>
              <w:top w:val="single" w:sz="4" w:space="0" w:color="000000"/>
              <w:left w:val="single" w:sz="4" w:space="0" w:color="000000"/>
              <w:bottom w:val="single" w:sz="4" w:space="0" w:color="000000"/>
              <w:right w:val="single" w:sz="4" w:space="0" w:color="000000"/>
            </w:tcBorders>
            <w:hideMark/>
          </w:tcPr>
          <w:p w:rsidR="000E5CE6" w:rsidRDefault="000E5CE6" w:rsidP="006444F8">
            <w:pPr>
              <w:snapToGrid w:val="0"/>
              <w:ind w:firstLine="0"/>
              <w:rPr>
                <w:b/>
              </w:rPr>
            </w:pPr>
            <w:r>
              <w:rPr>
                <w:b/>
              </w:rPr>
              <w:t>Actual Result</w:t>
            </w:r>
          </w:p>
        </w:tc>
        <w:tc>
          <w:tcPr>
            <w:tcW w:w="1499" w:type="dxa"/>
            <w:tcBorders>
              <w:top w:val="single" w:sz="4" w:space="0" w:color="000000"/>
              <w:left w:val="single" w:sz="4" w:space="0" w:color="000000"/>
              <w:bottom w:val="single" w:sz="4" w:space="0" w:color="000000"/>
              <w:right w:val="single" w:sz="4" w:space="0" w:color="000000"/>
            </w:tcBorders>
            <w:hideMark/>
          </w:tcPr>
          <w:p w:rsidR="000E5CE6" w:rsidRDefault="000E5CE6" w:rsidP="006444F8">
            <w:pPr>
              <w:snapToGrid w:val="0"/>
              <w:ind w:firstLine="0"/>
              <w:rPr>
                <w:b/>
              </w:rPr>
            </w:pPr>
            <w:r>
              <w:rPr>
                <w:b/>
              </w:rPr>
              <w:t>Pass/Fail</w:t>
            </w:r>
          </w:p>
        </w:tc>
      </w:tr>
      <w:tr w:rsidR="000E5CE6" w:rsidTr="00827F9F">
        <w:trPr>
          <w:trHeight w:val="351"/>
        </w:trPr>
        <w:tc>
          <w:tcPr>
            <w:tcW w:w="709" w:type="dxa"/>
            <w:tcBorders>
              <w:top w:val="single" w:sz="4" w:space="0" w:color="000000"/>
              <w:left w:val="single" w:sz="4" w:space="0" w:color="000000"/>
              <w:bottom w:val="single" w:sz="4" w:space="0" w:color="000000"/>
              <w:right w:val="nil"/>
            </w:tcBorders>
            <w:hideMark/>
          </w:tcPr>
          <w:p w:rsidR="000E5CE6" w:rsidRPr="006264DA" w:rsidRDefault="006264DA" w:rsidP="006264DA">
            <w:pPr>
              <w:snapToGrid w:val="0"/>
              <w:ind w:firstLine="0"/>
            </w:pPr>
            <w:r w:rsidRPr="006264DA">
              <w:t>1</w:t>
            </w:r>
            <w:r>
              <w:t>.</w:t>
            </w:r>
          </w:p>
        </w:tc>
        <w:tc>
          <w:tcPr>
            <w:tcW w:w="1418" w:type="dxa"/>
            <w:tcBorders>
              <w:top w:val="single" w:sz="4" w:space="0" w:color="000000"/>
              <w:left w:val="single" w:sz="4" w:space="0" w:color="000000"/>
              <w:bottom w:val="single" w:sz="4" w:space="0" w:color="000000"/>
              <w:right w:val="nil"/>
            </w:tcBorders>
            <w:hideMark/>
          </w:tcPr>
          <w:p w:rsidR="000E5CE6" w:rsidRDefault="00370459" w:rsidP="006444F8">
            <w:pPr>
              <w:snapToGrid w:val="0"/>
              <w:ind w:firstLine="0"/>
            </w:pPr>
            <w:r>
              <w:t xml:space="preserve">Enter </w:t>
            </w:r>
            <w:r w:rsidR="000E5CE6">
              <w:t xml:space="preserve">personal information </w:t>
            </w:r>
          </w:p>
        </w:tc>
        <w:tc>
          <w:tcPr>
            <w:tcW w:w="1479" w:type="dxa"/>
            <w:tcBorders>
              <w:top w:val="single" w:sz="4" w:space="0" w:color="000000"/>
              <w:left w:val="single" w:sz="4" w:space="0" w:color="000000"/>
              <w:bottom w:val="single" w:sz="4" w:space="0" w:color="000000"/>
              <w:right w:val="nil"/>
            </w:tcBorders>
            <w:hideMark/>
          </w:tcPr>
          <w:p w:rsidR="000E5CE6" w:rsidRDefault="006444F8" w:rsidP="006444F8">
            <w:pPr>
              <w:snapToGrid w:val="0"/>
              <w:ind w:firstLine="0"/>
              <w:jc w:val="left"/>
            </w:pPr>
            <w:r>
              <w:t xml:space="preserve">Full name, email </w:t>
            </w:r>
            <w:r w:rsidR="00011578">
              <w:t xml:space="preserve">id, name of child, </w:t>
            </w:r>
            <w:r w:rsidR="000E5CE6">
              <w:t>Id of child</w:t>
            </w:r>
          </w:p>
        </w:tc>
        <w:tc>
          <w:tcPr>
            <w:tcW w:w="2010" w:type="dxa"/>
            <w:tcBorders>
              <w:top w:val="single" w:sz="4" w:space="0" w:color="000000"/>
              <w:left w:val="single" w:sz="4" w:space="0" w:color="000000"/>
              <w:bottom w:val="single" w:sz="4" w:space="0" w:color="000000"/>
              <w:right w:val="nil"/>
            </w:tcBorders>
            <w:hideMark/>
          </w:tcPr>
          <w:p w:rsidR="000E5CE6" w:rsidRDefault="000E5CE6" w:rsidP="006444F8">
            <w:pPr>
              <w:snapToGrid w:val="0"/>
              <w:ind w:firstLine="0"/>
            </w:pPr>
            <w:r>
              <w:t>As the User types the data</w:t>
            </w:r>
            <w:r w:rsidR="004263FE">
              <w:t xml:space="preserve">, it should be displayed in the respective </w:t>
            </w:r>
            <w:r>
              <w:t>fields.</w:t>
            </w:r>
          </w:p>
        </w:tc>
        <w:tc>
          <w:tcPr>
            <w:tcW w:w="1532" w:type="dxa"/>
            <w:tcBorders>
              <w:top w:val="single" w:sz="4" w:space="0" w:color="000000"/>
              <w:left w:val="single" w:sz="4" w:space="0" w:color="000000"/>
              <w:bottom w:val="single" w:sz="4" w:space="0" w:color="000000"/>
              <w:right w:val="single" w:sz="4" w:space="0" w:color="000000"/>
            </w:tcBorders>
            <w:hideMark/>
          </w:tcPr>
          <w:p w:rsidR="000E5CE6" w:rsidRDefault="000E5CE6" w:rsidP="006444F8">
            <w:pPr>
              <w:snapToGrid w:val="0"/>
              <w:ind w:firstLine="0"/>
            </w:pPr>
            <w:r>
              <w:t>Entered data is displayed in the fields.</w:t>
            </w:r>
          </w:p>
        </w:tc>
        <w:tc>
          <w:tcPr>
            <w:tcW w:w="1499" w:type="dxa"/>
            <w:tcBorders>
              <w:top w:val="single" w:sz="4" w:space="0" w:color="000000"/>
              <w:left w:val="single" w:sz="4" w:space="0" w:color="000000"/>
              <w:bottom w:val="single" w:sz="4" w:space="0" w:color="000000"/>
              <w:right w:val="single" w:sz="4" w:space="0" w:color="000000"/>
            </w:tcBorders>
            <w:hideMark/>
          </w:tcPr>
          <w:p w:rsidR="000E5CE6" w:rsidRDefault="000E5CE6" w:rsidP="0098421C">
            <w:pPr>
              <w:snapToGrid w:val="0"/>
              <w:ind w:firstLine="0"/>
            </w:pPr>
            <w:r>
              <w:t>Pass</w:t>
            </w:r>
          </w:p>
        </w:tc>
      </w:tr>
      <w:tr w:rsidR="000E5CE6" w:rsidTr="00827F9F">
        <w:trPr>
          <w:trHeight w:val="233"/>
        </w:trPr>
        <w:tc>
          <w:tcPr>
            <w:tcW w:w="709" w:type="dxa"/>
            <w:tcBorders>
              <w:top w:val="single" w:sz="4" w:space="0" w:color="000000"/>
              <w:left w:val="single" w:sz="4" w:space="0" w:color="000000"/>
              <w:bottom w:val="single" w:sz="4" w:space="0" w:color="000000"/>
              <w:right w:val="nil"/>
            </w:tcBorders>
            <w:hideMark/>
          </w:tcPr>
          <w:p w:rsidR="000E5CE6" w:rsidRDefault="000E5CE6" w:rsidP="00DE5631">
            <w:pPr>
              <w:snapToGrid w:val="0"/>
              <w:ind w:firstLine="0"/>
            </w:pPr>
            <w:r>
              <w:t>2</w:t>
            </w:r>
            <w:r w:rsidR="006264DA">
              <w:t>.</w:t>
            </w:r>
          </w:p>
        </w:tc>
        <w:tc>
          <w:tcPr>
            <w:tcW w:w="1418" w:type="dxa"/>
            <w:tcBorders>
              <w:top w:val="single" w:sz="4" w:space="0" w:color="000000"/>
              <w:left w:val="single" w:sz="4" w:space="0" w:color="000000"/>
              <w:bottom w:val="single" w:sz="4" w:space="0" w:color="000000"/>
              <w:right w:val="nil"/>
            </w:tcBorders>
          </w:tcPr>
          <w:p w:rsidR="000E5CE6" w:rsidRDefault="000E5CE6" w:rsidP="00D42D7D">
            <w:pPr>
              <w:pStyle w:val="Default"/>
              <w:spacing w:line="360" w:lineRule="auto"/>
              <w:jc w:val="both"/>
              <w:rPr>
                <w:rFonts w:ascii="Times New Roman" w:hAnsi="Times New Roman" w:cs="Times New Roman"/>
                <w:sz w:val="23"/>
                <w:szCs w:val="23"/>
              </w:rPr>
            </w:pPr>
            <w:r>
              <w:rPr>
                <w:rFonts w:ascii="Times New Roman" w:hAnsi="Times New Roman" w:cs="Times New Roman"/>
                <w:sz w:val="23"/>
                <w:szCs w:val="23"/>
              </w:rPr>
              <w:t>User will save the record by clicking on “Register”</w:t>
            </w:r>
          </w:p>
          <w:p w:rsidR="000E5CE6" w:rsidRDefault="000E5CE6" w:rsidP="00D42D7D">
            <w:pPr>
              <w:snapToGrid w:val="0"/>
            </w:pPr>
          </w:p>
        </w:tc>
        <w:tc>
          <w:tcPr>
            <w:tcW w:w="1479" w:type="dxa"/>
            <w:tcBorders>
              <w:top w:val="single" w:sz="4" w:space="0" w:color="000000"/>
              <w:left w:val="single" w:sz="4" w:space="0" w:color="000000"/>
              <w:bottom w:val="single" w:sz="4" w:space="0" w:color="000000"/>
              <w:right w:val="nil"/>
            </w:tcBorders>
          </w:tcPr>
          <w:p w:rsidR="000E5CE6" w:rsidRDefault="000E5CE6" w:rsidP="00D42D7D">
            <w:pPr>
              <w:snapToGrid w:val="0"/>
            </w:pPr>
          </w:p>
        </w:tc>
        <w:tc>
          <w:tcPr>
            <w:tcW w:w="2010" w:type="dxa"/>
            <w:tcBorders>
              <w:top w:val="single" w:sz="4" w:space="0" w:color="000000"/>
              <w:left w:val="single" w:sz="4" w:space="0" w:color="000000"/>
              <w:bottom w:val="single" w:sz="4" w:space="0" w:color="000000"/>
              <w:right w:val="nil"/>
            </w:tcBorders>
            <w:hideMark/>
          </w:tcPr>
          <w:p w:rsidR="000E5CE6" w:rsidRDefault="000E5CE6" w:rsidP="006444F8">
            <w:pPr>
              <w:snapToGrid w:val="0"/>
              <w:ind w:firstLine="0"/>
            </w:pPr>
            <w:r>
              <w:t>Data will be store in database using foreign key constraints and parent will get register on GCM.</w:t>
            </w:r>
          </w:p>
        </w:tc>
        <w:tc>
          <w:tcPr>
            <w:tcW w:w="1532" w:type="dxa"/>
            <w:tcBorders>
              <w:top w:val="single" w:sz="4" w:space="0" w:color="000000"/>
              <w:left w:val="single" w:sz="4" w:space="0" w:color="000000"/>
              <w:bottom w:val="single" w:sz="4" w:space="0" w:color="000000"/>
              <w:right w:val="single" w:sz="4" w:space="0" w:color="000000"/>
            </w:tcBorders>
            <w:hideMark/>
          </w:tcPr>
          <w:p w:rsidR="000E5CE6" w:rsidRDefault="000E5CE6" w:rsidP="006444F8">
            <w:pPr>
              <w:snapToGrid w:val="0"/>
              <w:ind w:firstLine="0"/>
            </w:pPr>
            <w:r>
              <w:t>New Record created</w:t>
            </w:r>
            <w:r w:rsidR="006444F8">
              <w:t xml:space="preserve"> </w:t>
            </w:r>
          </w:p>
          <w:p w:rsidR="000E5CE6" w:rsidRDefault="000E5CE6" w:rsidP="006444F8">
            <w:pPr>
              <w:snapToGrid w:val="0"/>
              <w:ind w:firstLine="0"/>
            </w:pPr>
            <w:r>
              <w:t>Successfully.</w:t>
            </w:r>
          </w:p>
        </w:tc>
        <w:tc>
          <w:tcPr>
            <w:tcW w:w="1499" w:type="dxa"/>
            <w:tcBorders>
              <w:top w:val="single" w:sz="4" w:space="0" w:color="000000"/>
              <w:left w:val="single" w:sz="4" w:space="0" w:color="000000"/>
              <w:bottom w:val="single" w:sz="4" w:space="0" w:color="000000"/>
              <w:right w:val="single" w:sz="4" w:space="0" w:color="000000"/>
            </w:tcBorders>
            <w:hideMark/>
          </w:tcPr>
          <w:p w:rsidR="000E5CE6" w:rsidRDefault="000E5CE6" w:rsidP="0098421C">
            <w:pPr>
              <w:snapToGrid w:val="0"/>
              <w:ind w:firstLine="0"/>
            </w:pPr>
            <w:r>
              <w:t>Pass</w:t>
            </w:r>
          </w:p>
        </w:tc>
      </w:tr>
    </w:tbl>
    <w:p w:rsidR="000E5CE6" w:rsidRPr="006E1BEF" w:rsidRDefault="00290E66" w:rsidP="000E5CE6">
      <w:pPr>
        <w:rPr>
          <w:sz w:val="20"/>
          <w:szCs w:val="20"/>
        </w:rPr>
      </w:pPr>
      <w:r>
        <w:tab/>
      </w:r>
      <w:r>
        <w:tab/>
      </w:r>
      <w:r>
        <w:tab/>
      </w:r>
      <w:r>
        <w:tab/>
      </w:r>
      <w:r w:rsidRPr="006E1BEF">
        <w:rPr>
          <w:sz w:val="20"/>
          <w:szCs w:val="20"/>
        </w:rPr>
        <w:t>Table 9</w:t>
      </w:r>
      <w:r w:rsidR="000E5CE6" w:rsidRPr="006E1BEF">
        <w:rPr>
          <w:sz w:val="20"/>
          <w:szCs w:val="20"/>
        </w:rPr>
        <w:t>.2</w:t>
      </w:r>
      <w:r w:rsidR="005B48D8">
        <w:rPr>
          <w:sz w:val="20"/>
          <w:szCs w:val="20"/>
        </w:rPr>
        <w:t>.2</w:t>
      </w:r>
      <w:r w:rsidR="000E5CE6" w:rsidRPr="006E1BEF">
        <w:rPr>
          <w:sz w:val="20"/>
          <w:szCs w:val="20"/>
        </w:rPr>
        <w:t>: Create New Parent</w:t>
      </w:r>
    </w:p>
    <w:p w:rsidR="000E5CE6" w:rsidRDefault="00A52406" w:rsidP="000E5CE6">
      <w:r>
        <w:rPr>
          <w:b/>
        </w:rPr>
        <w:t>Test Case Status [P</w:t>
      </w:r>
      <w:r w:rsidR="000E5CE6">
        <w:rPr>
          <w:b/>
        </w:rPr>
        <w:t xml:space="preserve">ass/Fail]: </w:t>
      </w:r>
      <w:r w:rsidR="000E5CE6">
        <w:rPr>
          <w:b/>
        </w:rPr>
        <w:tab/>
      </w:r>
      <w:r w:rsidR="000E5CE6">
        <w:t>Pass</w:t>
      </w:r>
    </w:p>
    <w:p w:rsidR="000E5CE6" w:rsidRDefault="000E5CE6" w:rsidP="000E5CE6"/>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810021" w:rsidRDefault="00810021" w:rsidP="00A94302">
      <w:pPr>
        <w:ind w:firstLine="0"/>
        <w:rPr>
          <w:b/>
        </w:rPr>
      </w:pPr>
    </w:p>
    <w:p w:rsidR="00A94302" w:rsidRDefault="00A94302" w:rsidP="00A94302">
      <w:pPr>
        <w:ind w:firstLine="0"/>
        <w:rPr>
          <w:b/>
        </w:rPr>
      </w:pPr>
    </w:p>
    <w:p w:rsidR="00F0254F" w:rsidRDefault="00F0254F" w:rsidP="0098421C">
      <w:pPr>
        <w:ind w:firstLine="0"/>
        <w:rPr>
          <w:b/>
        </w:rPr>
      </w:pPr>
    </w:p>
    <w:p w:rsidR="006E1BEF" w:rsidRDefault="006E1BEF" w:rsidP="0098421C">
      <w:pPr>
        <w:ind w:firstLine="0"/>
        <w:rPr>
          <w:b/>
        </w:rPr>
      </w:pPr>
    </w:p>
    <w:p w:rsidR="00F0254F" w:rsidRDefault="00F0254F" w:rsidP="0098421C">
      <w:pPr>
        <w:ind w:firstLine="0"/>
        <w:rPr>
          <w:b/>
        </w:rPr>
      </w:pPr>
    </w:p>
    <w:p w:rsidR="000E5CE6" w:rsidRDefault="000E5CE6" w:rsidP="0098421C">
      <w:pPr>
        <w:ind w:firstLine="0"/>
        <w:rPr>
          <w:b/>
        </w:rPr>
      </w:pPr>
      <w:r>
        <w:rPr>
          <w:b/>
        </w:rPr>
        <w:t>Test case – 3</w:t>
      </w:r>
    </w:p>
    <w:p w:rsidR="000E5CE6" w:rsidRDefault="000E5CE6" w:rsidP="0098421C">
      <w:pPr>
        <w:ind w:firstLine="0"/>
        <w:rPr>
          <w:b/>
        </w:rPr>
      </w:pPr>
      <w:r>
        <w:rPr>
          <w:b/>
        </w:rPr>
        <w:t>Test Case ID: 3</w:t>
      </w:r>
      <w:r>
        <w:rPr>
          <w:b/>
        </w:rPr>
        <w:tab/>
      </w:r>
      <w:r>
        <w:rPr>
          <w:b/>
        </w:rPr>
        <w:tab/>
        <w:t>Test Method:  Manual</w:t>
      </w:r>
    </w:p>
    <w:p w:rsidR="000E5CE6" w:rsidRDefault="000E5CE6" w:rsidP="0098421C">
      <w:pPr>
        <w:ind w:firstLine="0"/>
        <w:rPr>
          <w:b/>
        </w:rPr>
      </w:pPr>
      <w:r>
        <w:rPr>
          <w:b/>
        </w:rPr>
        <w:t>Version: 1.0</w:t>
      </w:r>
    </w:p>
    <w:p w:rsidR="000E5CE6" w:rsidRDefault="000E5CE6" w:rsidP="0098421C">
      <w:pPr>
        <w:ind w:firstLine="0"/>
        <w:rPr>
          <w:b/>
          <w:bCs/>
          <w:color w:val="000000"/>
        </w:rPr>
      </w:pPr>
      <w:r>
        <w:rPr>
          <w:b/>
        </w:rPr>
        <w:t>Test Case Name:</w:t>
      </w:r>
      <w:r w:rsidR="0098421C">
        <w:rPr>
          <w:b/>
        </w:rPr>
        <w:t xml:space="preserve"> </w:t>
      </w:r>
      <w:r w:rsidR="0098421C">
        <w:t>Childs entry</w:t>
      </w:r>
      <w:r>
        <w:t xml:space="preserve"> </w:t>
      </w:r>
    </w:p>
    <w:p w:rsidR="0098421C" w:rsidRPr="0076011E" w:rsidRDefault="000E5CE6" w:rsidP="0098421C">
      <w:pPr>
        <w:ind w:firstLine="0"/>
      </w:pPr>
      <w:r>
        <w:rPr>
          <w:b/>
        </w:rPr>
        <w:t xml:space="preserve">Test Case Description: </w:t>
      </w:r>
      <w:r w:rsidRPr="0076011E">
        <w:t xml:space="preserve">Child </w:t>
      </w:r>
      <w:r w:rsidR="00370459" w:rsidRPr="0076011E">
        <w:t>scans</w:t>
      </w:r>
      <w:r w:rsidRPr="0076011E">
        <w:t xml:space="preserve"> its QR code in particular device </w:t>
      </w:r>
      <w:r w:rsidR="001E2E86" w:rsidRPr="0076011E">
        <w:t>i</w:t>
      </w:r>
      <w:r w:rsidRPr="0076011E">
        <w:t xml:space="preserve">n </w:t>
      </w:r>
      <w:r w:rsidR="001E2E86" w:rsidRPr="0076011E">
        <w:t xml:space="preserve">bus                          </w:t>
      </w:r>
    </w:p>
    <w:p w:rsidR="000E5CE6" w:rsidRPr="0076011E" w:rsidRDefault="000E5CE6" w:rsidP="0098421C">
      <w:pPr>
        <w:ind w:firstLine="0"/>
      </w:pPr>
      <w:r w:rsidRPr="0076011E">
        <w:rPr>
          <w:b/>
        </w:rPr>
        <w:t xml:space="preserve">Pre-requisites: </w:t>
      </w:r>
      <w:r w:rsidRPr="0076011E">
        <w:t>Child should have its QR-code I-card.</w:t>
      </w:r>
    </w:p>
    <w:p w:rsidR="000E5CE6" w:rsidRDefault="000E5CE6" w:rsidP="000E5CE6">
      <w:pPr>
        <w:pStyle w:val="Default"/>
        <w:spacing w:line="360" w:lineRule="auto"/>
        <w:jc w:val="both"/>
        <w:rPr>
          <w:rFonts w:ascii="Times New Roman" w:hAnsi="Times New Roman" w:cs="Times New Roman"/>
          <w:sz w:val="23"/>
          <w:szCs w:val="23"/>
        </w:rPr>
      </w:pPr>
    </w:p>
    <w:tbl>
      <w:tblPr>
        <w:tblW w:w="8947" w:type="dxa"/>
        <w:tblInd w:w="108" w:type="dxa"/>
        <w:tblLayout w:type="fixed"/>
        <w:tblLook w:val="04A0" w:firstRow="1" w:lastRow="0" w:firstColumn="1" w:lastColumn="0" w:noHBand="0" w:noVBand="1"/>
      </w:tblPr>
      <w:tblGrid>
        <w:gridCol w:w="810"/>
        <w:gridCol w:w="1632"/>
        <w:gridCol w:w="2008"/>
        <w:gridCol w:w="1493"/>
        <w:gridCol w:w="1502"/>
        <w:gridCol w:w="1502"/>
      </w:tblGrid>
      <w:tr w:rsidR="000E5CE6" w:rsidTr="00AE710A">
        <w:trPr>
          <w:trHeight w:val="406"/>
        </w:trPr>
        <w:tc>
          <w:tcPr>
            <w:tcW w:w="810" w:type="dxa"/>
            <w:tcBorders>
              <w:top w:val="single" w:sz="4" w:space="0" w:color="000000"/>
              <w:left w:val="single" w:sz="4" w:space="0" w:color="000000"/>
              <w:bottom w:val="single" w:sz="4" w:space="0" w:color="000000"/>
              <w:right w:val="nil"/>
            </w:tcBorders>
            <w:hideMark/>
          </w:tcPr>
          <w:p w:rsidR="000E5CE6" w:rsidRDefault="000E5CE6" w:rsidP="00E97663">
            <w:pPr>
              <w:snapToGrid w:val="0"/>
              <w:ind w:firstLine="0"/>
              <w:rPr>
                <w:b/>
              </w:rPr>
            </w:pPr>
            <w:r>
              <w:rPr>
                <w:b/>
              </w:rPr>
              <w:t>Step No.</w:t>
            </w:r>
          </w:p>
        </w:tc>
        <w:tc>
          <w:tcPr>
            <w:tcW w:w="1632" w:type="dxa"/>
            <w:tcBorders>
              <w:top w:val="single" w:sz="4" w:space="0" w:color="000000"/>
              <w:left w:val="single" w:sz="4" w:space="0" w:color="000000"/>
              <w:bottom w:val="single" w:sz="4" w:space="0" w:color="000000"/>
              <w:right w:val="nil"/>
            </w:tcBorders>
            <w:hideMark/>
          </w:tcPr>
          <w:p w:rsidR="000E5CE6" w:rsidRDefault="000E5CE6" w:rsidP="00001219">
            <w:pPr>
              <w:snapToGrid w:val="0"/>
              <w:ind w:firstLine="0"/>
              <w:rPr>
                <w:b/>
              </w:rPr>
            </w:pPr>
            <w:r>
              <w:rPr>
                <w:b/>
              </w:rPr>
              <w:t>Step Description</w:t>
            </w:r>
          </w:p>
        </w:tc>
        <w:tc>
          <w:tcPr>
            <w:tcW w:w="2008" w:type="dxa"/>
            <w:tcBorders>
              <w:top w:val="single" w:sz="4" w:space="0" w:color="000000"/>
              <w:left w:val="single" w:sz="4" w:space="0" w:color="000000"/>
              <w:bottom w:val="single" w:sz="4" w:space="0" w:color="000000"/>
              <w:right w:val="nil"/>
            </w:tcBorders>
            <w:hideMark/>
          </w:tcPr>
          <w:p w:rsidR="000E5CE6" w:rsidRDefault="000E5CE6" w:rsidP="00001219">
            <w:pPr>
              <w:snapToGrid w:val="0"/>
              <w:ind w:firstLine="0"/>
              <w:rPr>
                <w:b/>
              </w:rPr>
            </w:pPr>
            <w:r>
              <w:rPr>
                <w:b/>
              </w:rPr>
              <w:t>Input Data</w:t>
            </w:r>
          </w:p>
        </w:tc>
        <w:tc>
          <w:tcPr>
            <w:tcW w:w="1493" w:type="dxa"/>
            <w:tcBorders>
              <w:top w:val="single" w:sz="4" w:space="0" w:color="000000"/>
              <w:left w:val="single" w:sz="4" w:space="0" w:color="000000"/>
              <w:bottom w:val="single" w:sz="4" w:space="0" w:color="000000"/>
              <w:right w:val="nil"/>
            </w:tcBorders>
            <w:hideMark/>
          </w:tcPr>
          <w:p w:rsidR="000E5CE6" w:rsidRDefault="000E5CE6" w:rsidP="00001219">
            <w:pPr>
              <w:snapToGrid w:val="0"/>
              <w:ind w:firstLine="0"/>
              <w:rPr>
                <w:b/>
              </w:rPr>
            </w:pPr>
            <w:r>
              <w:rPr>
                <w:b/>
              </w:rPr>
              <w:t>Expected Result</w:t>
            </w:r>
          </w:p>
        </w:tc>
        <w:tc>
          <w:tcPr>
            <w:tcW w:w="1502" w:type="dxa"/>
            <w:tcBorders>
              <w:top w:val="single" w:sz="4" w:space="0" w:color="000000"/>
              <w:left w:val="single" w:sz="4" w:space="0" w:color="000000"/>
              <w:bottom w:val="single" w:sz="4" w:space="0" w:color="000000"/>
              <w:right w:val="single" w:sz="4" w:space="0" w:color="000000"/>
            </w:tcBorders>
            <w:hideMark/>
          </w:tcPr>
          <w:p w:rsidR="000E5CE6" w:rsidRDefault="000E5CE6" w:rsidP="00001219">
            <w:pPr>
              <w:snapToGrid w:val="0"/>
              <w:ind w:firstLine="0"/>
              <w:rPr>
                <w:b/>
              </w:rPr>
            </w:pPr>
            <w:r>
              <w:rPr>
                <w:b/>
              </w:rPr>
              <w:t>Actual Result</w:t>
            </w:r>
          </w:p>
        </w:tc>
        <w:tc>
          <w:tcPr>
            <w:tcW w:w="1502" w:type="dxa"/>
            <w:tcBorders>
              <w:top w:val="single" w:sz="4" w:space="0" w:color="000000"/>
              <w:left w:val="single" w:sz="4" w:space="0" w:color="000000"/>
              <w:bottom w:val="single" w:sz="4" w:space="0" w:color="000000"/>
              <w:right w:val="single" w:sz="4" w:space="0" w:color="000000"/>
            </w:tcBorders>
            <w:hideMark/>
          </w:tcPr>
          <w:p w:rsidR="000E5CE6" w:rsidRDefault="000E5CE6" w:rsidP="00001219">
            <w:pPr>
              <w:snapToGrid w:val="0"/>
              <w:ind w:firstLine="0"/>
              <w:rPr>
                <w:b/>
              </w:rPr>
            </w:pPr>
            <w:r>
              <w:rPr>
                <w:b/>
              </w:rPr>
              <w:t>Pass/Fail</w:t>
            </w:r>
          </w:p>
        </w:tc>
      </w:tr>
      <w:tr w:rsidR="000E5CE6" w:rsidTr="00AE710A">
        <w:trPr>
          <w:trHeight w:val="406"/>
        </w:trPr>
        <w:tc>
          <w:tcPr>
            <w:tcW w:w="810" w:type="dxa"/>
            <w:tcBorders>
              <w:top w:val="single" w:sz="4" w:space="0" w:color="000000"/>
              <w:left w:val="single" w:sz="4" w:space="0" w:color="000000"/>
              <w:bottom w:val="single" w:sz="4" w:space="0" w:color="000000"/>
              <w:right w:val="nil"/>
            </w:tcBorders>
            <w:hideMark/>
          </w:tcPr>
          <w:p w:rsidR="000E5CE6" w:rsidRDefault="006264DA" w:rsidP="004263FE">
            <w:pPr>
              <w:snapToGrid w:val="0"/>
              <w:ind w:firstLine="0"/>
            </w:pPr>
            <w:r>
              <w:t>1</w:t>
            </w:r>
            <w:r w:rsidR="0025689C">
              <w:t>.</w:t>
            </w:r>
          </w:p>
        </w:tc>
        <w:tc>
          <w:tcPr>
            <w:tcW w:w="1632" w:type="dxa"/>
            <w:tcBorders>
              <w:top w:val="single" w:sz="4" w:space="0" w:color="000000"/>
              <w:left w:val="single" w:sz="4" w:space="0" w:color="000000"/>
              <w:bottom w:val="single" w:sz="4" w:space="0" w:color="000000"/>
              <w:right w:val="nil"/>
            </w:tcBorders>
            <w:hideMark/>
          </w:tcPr>
          <w:p w:rsidR="000E5CE6" w:rsidRDefault="000E5CE6" w:rsidP="00001219">
            <w:pPr>
              <w:tabs>
                <w:tab w:val="right" w:pos="1944"/>
              </w:tabs>
              <w:snapToGrid w:val="0"/>
              <w:ind w:firstLine="0"/>
              <w:jc w:val="left"/>
            </w:pPr>
            <w:r>
              <w:t>Make entry of child with respect to child-device.</w:t>
            </w:r>
          </w:p>
        </w:tc>
        <w:tc>
          <w:tcPr>
            <w:tcW w:w="2008" w:type="dxa"/>
            <w:tcBorders>
              <w:top w:val="single" w:sz="4" w:space="0" w:color="000000"/>
              <w:left w:val="single" w:sz="4" w:space="0" w:color="000000"/>
              <w:bottom w:val="single" w:sz="4" w:space="0" w:color="000000"/>
              <w:right w:val="nil"/>
            </w:tcBorders>
            <w:hideMark/>
          </w:tcPr>
          <w:p w:rsidR="000E5CE6" w:rsidRDefault="000E5CE6" w:rsidP="00001219">
            <w:pPr>
              <w:snapToGrid w:val="0"/>
              <w:ind w:firstLine="0"/>
              <w:jc w:val="left"/>
            </w:pPr>
            <w:r>
              <w:t>QR code, and device ID</w:t>
            </w:r>
          </w:p>
        </w:tc>
        <w:tc>
          <w:tcPr>
            <w:tcW w:w="1493" w:type="dxa"/>
            <w:tcBorders>
              <w:top w:val="single" w:sz="4" w:space="0" w:color="000000"/>
              <w:left w:val="single" w:sz="4" w:space="0" w:color="000000"/>
              <w:bottom w:val="single" w:sz="4" w:space="0" w:color="000000"/>
              <w:right w:val="nil"/>
            </w:tcBorders>
            <w:hideMark/>
          </w:tcPr>
          <w:p w:rsidR="000E5CE6" w:rsidRDefault="000E5CE6" w:rsidP="00001219">
            <w:pPr>
              <w:snapToGrid w:val="0"/>
              <w:ind w:firstLine="0"/>
              <w:jc w:val="left"/>
            </w:pPr>
            <w:r>
              <w:t xml:space="preserve">QR code is scanned. Store the child’s </w:t>
            </w:r>
            <w:r w:rsidR="003556B6">
              <w:t>position</w:t>
            </w:r>
            <w:r>
              <w:t xml:space="preserve"> and update the co-ordinates of device.</w:t>
            </w:r>
          </w:p>
        </w:tc>
        <w:tc>
          <w:tcPr>
            <w:tcW w:w="1502" w:type="dxa"/>
            <w:tcBorders>
              <w:top w:val="single" w:sz="4" w:space="0" w:color="000000"/>
              <w:left w:val="single" w:sz="4" w:space="0" w:color="000000"/>
              <w:bottom w:val="single" w:sz="4" w:space="0" w:color="000000"/>
              <w:right w:val="single" w:sz="4" w:space="0" w:color="000000"/>
            </w:tcBorders>
            <w:hideMark/>
          </w:tcPr>
          <w:p w:rsidR="000E5CE6" w:rsidRDefault="000E5CE6" w:rsidP="00001219">
            <w:pPr>
              <w:snapToGrid w:val="0"/>
              <w:ind w:firstLine="0"/>
            </w:pPr>
            <w:r>
              <w:t>Profile updated successfully and updated value stored in database.</w:t>
            </w:r>
          </w:p>
        </w:tc>
        <w:tc>
          <w:tcPr>
            <w:tcW w:w="1502" w:type="dxa"/>
            <w:tcBorders>
              <w:top w:val="single" w:sz="4" w:space="0" w:color="000000"/>
              <w:left w:val="single" w:sz="4" w:space="0" w:color="000000"/>
              <w:bottom w:val="single" w:sz="4" w:space="0" w:color="000000"/>
              <w:right w:val="single" w:sz="4" w:space="0" w:color="000000"/>
            </w:tcBorders>
            <w:hideMark/>
          </w:tcPr>
          <w:p w:rsidR="000E5CE6" w:rsidRDefault="000E5CE6" w:rsidP="00D42D7D">
            <w:pPr>
              <w:snapToGrid w:val="0"/>
            </w:pPr>
            <w:r>
              <w:t>Pass</w:t>
            </w:r>
          </w:p>
        </w:tc>
      </w:tr>
    </w:tbl>
    <w:p w:rsidR="000E5CE6" w:rsidRPr="005668A1" w:rsidRDefault="00290E66" w:rsidP="000E5CE6">
      <w:pPr>
        <w:jc w:val="center"/>
        <w:rPr>
          <w:sz w:val="20"/>
          <w:szCs w:val="20"/>
        </w:rPr>
      </w:pPr>
      <w:r w:rsidRPr="005668A1">
        <w:rPr>
          <w:sz w:val="20"/>
          <w:szCs w:val="20"/>
        </w:rPr>
        <w:t>Table 9</w:t>
      </w:r>
      <w:r w:rsidR="000E5CE6" w:rsidRPr="005668A1">
        <w:rPr>
          <w:sz w:val="20"/>
          <w:szCs w:val="20"/>
        </w:rPr>
        <w:t>.</w:t>
      </w:r>
      <w:r w:rsidR="005B48D8">
        <w:rPr>
          <w:sz w:val="20"/>
          <w:szCs w:val="20"/>
        </w:rPr>
        <w:t>2.</w:t>
      </w:r>
      <w:r w:rsidR="000E5CE6" w:rsidRPr="005668A1">
        <w:rPr>
          <w:sz w:val="20"/>
          <w:szCs w:val="20"/>
        </w:rPr>
        <w:t>3: Childs entry</w:t>
      </w:r>
    </w:p>
    <w:p w:rsidR="000E5CE6" w:rsidRDefault="000E5CE6" w:rsidP="000E5CE6">
      <w:r>
        <w:rPr>
          <w:b/>
        </w:rPr>
        <w:t xml:space="preserve">Test Case Status [pass/Fail]: </w:t>
      </w:r>
      <w:r>
        <w:rPr>
          <w:b/>
        </w:rPr>
        <w:tab/>
      </w:r>
      <w:r>
        <w:t>Pass</w:t>
      </w: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0C2F2B" w:rsidRDefault="000C2F2B" w:rsidP="000C2F2B">
      <w:pPr>
        <w:ind w:firstLine="0"/>
        <w:rPr>
          <w:b/>
        </w:rPr>
      </w:pPr>
    </w:p>
    <w:p w:rsidR="00AE710A" w:rsidRDefault="00AE710A" w:rsidP="000C2F2B">
      <w:pPr>
        <w:ind w:firstLine="0"/>
        <w:rPr>
          <w:b/>
        </w:rPr>
      </w:pPr>
    </w:p>
    <w:p w:rsidR="006E0484" w:rsidRDefault="006E0484" w:rsidP="000C2F2B">
      <w:pPr>
        <w:ind w:firstLine="0"/>
        <w:rPr>
          <w:b/>
        </w:rPr>
      </w:pPr>
    </w:p>
    <w:p w:rsidR="000E5CE6" w:rsidRDefault="000E5CE6" w:rsidP="000C2F2B">
      <w:pPr>
        <w:ind w:firstLine="0"/>
        <w:rPr>
          <w:b/>
        </w:rPr>
      </w:pPr>
      <w:r>
        <w:rPr>
          <w:b/>
        </w:rPr>
        <w:lastRenderedPageBreak/>
        <w:t xml:space="preserve">Test case 4 – </w:t>
      </w:r>
    </w:p>
    <w:p w:rsidR="000E5CE6" w:rsidRDefault="000E5CE6" w:rsidP="000C2F2B">
      <w:pPr>
        <w:ind w:firstLine="0"/>
        <w:rPr>
          <w:b/>
        </w:rPr>
      </w:pPr>
      <w:r>
        <w:rPr>
          <w:b/>
        </w:rPr>
        <w:t>Test Case ID: 4</w:t>
      </w:r>
      <w:r>
        <w:rPr>
          <w:b/>
        </w:rPr>
        <w:tab/>
      </w:r>
      <w:r>
        <w:rPr>
          <w:b/>
        </w:rPr>
        <w:tab/>
        <w:t>Test Method:  Manual</w:t>
      </w:r>
    </w:p>
    <w:p w:rsidR="000E5CE6" w:rsidRDefault="000E5CE6" w:rsidP="000C2F2B">
      <w:pPr>
        <w:ind w:firstLine="0"/>
        <w:rPr>
          <w:b/>
        </w:rPr>
      </w:pPr>
      <w:r>
        <w:rPr>
          <w:b/>
        </w:rPr>
        <w:t>Version: 1.0</w:t>
      </w:r>
    </w:p>
    <w:p w:rsidR="000E5CE6" w:rsidRDefault="000E5CE6" w:rsidP="000C2F2B">
      <w:pPr>
        <w:ind w:firstLine="0"/>
        <w:rPr>
          <w:b/>
          <w:bCs/>
          <w:color w:val="000000"/>
        </w:rPr>
      </w:pPr>
      <w:r>
        <w:rPr>
          <w:b/>
        </w:rPr>
        <w:t xml:space="preserve">Test Case Name: </w:t>
      </w:r>
      <w:r>
        <w:rPr>
          <w:b/>
          <w:bCs/>
          <w:color w:val="000000"/>
        </w:rPr>
        <w:t>Send child position to parent.</w:t>
      </w:r>
    </w:p>
    <w:p w:rsidR="000E5CE6" w:rsidRDefault="000E5CE6" w:rsidP="000C2F2B">
      <w:pPr>
        <w:ind w:firstLine="0"/>
      </w:pPr>
      <w:r>
        <w:rPr>
          <w:b/>
        </w:rPr>
        <w:t xml:space="preserve">Test Case Description: </w:t>
      </w:r>
      <w:r>
        <w:rPr>
          <w:color w:val="000000"/>
        </w:rPr>
        <w:t>Send co-ordinates of child to the respective parent.</w:t>
      </w:r>
    </w:p>
    <w:p w:rsidR="000E5CE6" w:rsidRDefault="000E5CE6" w:rsidP="000C2F2B">
      <w:pPr>
        <w:ind w:firstLine="0"/>
      </w:pPr>
      <w:r>
        <w:rPr>
          <w:b/>
        </w:rPr>
        <w:t xml:space="preserve">Pre-requisites: </w:t>
      </w:r>
      <w:r>
        <w:t xml:space="preserve">Parent should be registered and child must be in the Bus. </w:t>
      </w:r>
    </w:p>
    <w:p w:rsidR="000C2F2B" w:rsidRDefault="000C2F2B" w:rsidP="000C2F2B">
      <w:pPr>
        <w:ind w:firstLine="0"/>
      </w:pPr>
    </w:p>
    <w:tbl>
      <w:tblPr>
        <w:tblW w:w="8887" w:type="dxa"/>
        <w:tblInd w:w="108" w:type="dxa"/>
        <w:tblLayout w:type="fixed"/>
        <w:tblLook w:val="04A0" w:firstRow="1" w:lastRow="0" w:firstColumn="1" w:lastColumn="0" w:noHBand="0" w:noVBand="1"/>
      </w:tblPr>
      <w:tblGrid>
        <w:gridCol w:w="851"/>
        <w:gridCol w:w="1574"/>
        <w:gridCol w:w="1717"/>
        <w:gridCol w:w="1801"/>
        <w:gridCol w:w="1452"/>
        <w:gridCol w:w="1492"/>
      </w:tblGrid>
      <w:tr w:rsidR="000E5CE6" w:rsidTr="00AE710A">
        <w:trPr>
          <w:trHeight w:val="375"/>
        </w:trPr>
        <w:tc>
          <w:tcPr>
            <w:tcW w:w="851" w:type="dxa"/>
            <w:tcBorders>
              <w:top w:val="single" w:sz="4" w:space="0" w:color="000000"/>
              <w:left w:val="single" w:sz="4" w:space="0" w:color="000000"/>
              <w:bottom w:val="single" w:sz="4" w:space="0" w:color="000000"/>
              <w:right w:val="nil"/>
            </w:tcBorders>
            <w:vAlign w:val="center"/>
            <w:hideMark/>
          </w:tcPr>
          <w:p w:rsidR="000E5CE6" w:rsidRDefault="000E5CE6" w:rsidP="007E64DD">
            <w:pPr>
              <w:snapToGrid w:val="0"/>
              <w:ind w:firstLine="0"/>
              <w:rPr>
                <w:b/>
              </w:rPr>
            </w:pPr>
            <w:r>
              <w:rPr>
                <w:b/>
              </w:rPr>
              <w:t>Step No.</w:t>
            </w:r>
          </w:p>
        </w:tc>
        <w:tc>
          <w:tcPr>
            <w:tcW w:w="1574" w:type="dxa"/>
            <w:tcBorders>
              <w:top w:val="single" w:sz="4" w:space="0" w:color="000000"/>
              <w:left w:val="single" w:sz="4" w:space="0" w:color="000000"/>
              <w:bottom w:val="single" w:sz="4" w:space="0" w:color="000000"/>
              <w:right w:val="nil"/>
            </w:tcBorders>
            <w:vAlign w:val="center"/>
            <w:hideMark/>
          </w:tcPr>
          <w:p w:rsidR="000E5CE6" w:rsidRDefault="000E5CE6" w:rsidP="003B4613">
            <w:pPr>
              <w:snapToGrid w:val="0"/>
              <w:ind w:firstLine="0"/>
              <w:rPr>
                <w:b/>
              </w:rPr>
            </w:pPr>
            <w:r>
              <w:rPr>
                <w:b/>
              </w:rPr>
              <w:t>Step Description</w:t>
            </w:r>
          </w:p>
        </w:tc>
        <w:tc>
          <w:tcPr>
            <w:tcW w:w="1717" w:type="dxa"/>
            <w:tcBorders>
              <w:top w:val="single" w:sz="4" w:space="0" w:color="000000"/>
              <w:left w:val="single" w:sz="4" w:space="0" w:color="000000"/>
              <w:bottom w:val="single" w:sz="4" w:space="0" w:color="000000"/>
              <w:right w:val="nil"/>
            </w:tcBorders>
            <w:vAlign w:val="center"/>
            <w:hideMark/>
          </w:tcPr>
          <w:p w:rsidR="000E5CE6" w:rsidRDefault="000E5CE6" w:rsidP="003B4613">
            <w:pPr>
              <w:snapToGrid w:val="0"/>
              <w:ind w:firstLine="0"/>
              <w:rPr>
                <w:b/>
              </w:rPr>
            </w:pPr>
            <w:r>
              <w:rPr>
                <w:b/>
              </w:rPr>
              <w:t>Input Data</w:t>
            </w:r>
          </w:p>
        </w:tc>
        <w:tc>
          <w:tcPr>
            <w:tcW w:w="1801" w:type="dxa"/>
            <w:tcBorders>
              <w:top w:val="single" w:sz="4" w:space="0" w:color="000000"/>
              <w:left w:val="single" w:sz="4" w:space="0" w:color="000000"/>
              <w:bottom w:val="single" w:sz="4" w:space="0" w:color="000000"/>
              <w:right w:val="nil"/>
            </w:tcBorders>
            <w:vAlign w:val="center"/>
            <w:hideMark/>
          </w:tcPr>
          <w:p w:rsidR="000E5CE6" w:rsidRDefault="000E5CE6" w:rsidP="003B4613">
            <w:pPr>
              <w:snapToGrid w:val="0"/>
              <w:ind w:firstLine="0"/>
              <w:rPr>
                <w:b/>
              </w:rPr>
            </w:pPr>
            <w:r>
              <w:rPr>
                <w:b/>
              </w:rPr>
              <w:t>Expected Result</w:t>
            </w:r>
          </w:p>
        </w:tc>
        <w:tc>
          <w:tcPr>
            <w:tcW w:w="1452" w:type="dxa"/>
            <w:tcBorders>
              <w:top w:val="single" w:sz="4" w:space="0" w:color="000000"/>
              <w:left w:val="single" w:sz="4" w:space="0" w:color="000000"/>
              <w:bottom w:val="single" w:sz="4" w:space="0" w:color="000000"/>
              <w:right w:val="single" w:sz="4" w:space="0" w:color="000000"/>
            </w:tcBorders>
            <w:vAlign w:val="center"/>
            <w:hideMark/>
          </w:tcPr>
          <w:p w:rsidR="000E5CE6" w:rsidRDefault="000E5CE6" w:rsidP="003B4613">
            <w:pPr>
              <w:snapToGrid w:val="0"/>
              <w:ind w:firstLine="0"/>
              <w:rPr>
                <w:b/>
              </w:rPr>
            </w:pPr>
            <w:r>
              <w:rPr>
                <w:b/>
              </w:rPr>
              <w:t>Actual Result</w:t>
            </w:r>
          </w:p>
        </w:tc>
        <w:tc>
          <w:tcPr>
            <w:tcW w:w="1492" w:type="dxa"/>
            <w:tcBorders>
              <w:top w:val="single" w:sz="4" w:space="0" w:color="000000"/>
              <w:left w:val="single" w:sz="4" w:space="0" w:color="000000"/>
              <w:bottom w:val="single" w:sz="4" w:space="0" w:color="000000"/>
              <w:right w:val="single" w:sz="4" w:space="0" w:color="000000"/>
            </w:tcBorders>
            <w:vAlign w:val="center"/>
            <w:hideMark/>
          </w:tcPr>
          <w:p w:rsidR="000E5CE6" w:rsidRDefault="000E5CE6" w:rsidP="003B4613">
            <w:pPr>
              <w:snapToGrid w:val="0"/>
              <w:ind w:firstLine="0"/>
              <w:rPr>
                <w:b/>
              </w:rPr>
            </w:pPr>
            <w:r>
              <w:rPr>
                <w:b/>
              </w:rPr>
              <w:t>Pass/Fail</w:t>
            </w:r>
          </w:p>
        </w:tc>
      </w:tr>
      <w:tr w:rsidR="000E5CE6" w:rsidTr="00AE710A">
        <w:trPr>
          <w:trHeight w:val="375"/>
        </w:trPr>
        <w:tc>
          <w:tcPr>
            <w:tcW w:w="851" w:type="dxa"/>
            <w:tcBorders>
              <w:top w:val="single" w:sz="4" w:space="0" w:color="000000"/>
              <w:left w:val="single" w:sz="4" w:space="0" w:color="000000"/>
              <w:bottom w:val="single" w:sz="4" w:space="0" w:color="000000"/>
              <w:right w:val="nil"/>
            </w:tcBorders>
            <w:hideMark/>
          </w:tcPr>
          <w:p w:rsidR="000E5CE6" w:rsidRDefault="000E5CE6" w:rsidP="0025689C">
            <w:pPr>
              <w:snapToGrid w:val="0"/>
              <w:ind w:firstLine="0"/>
            </w:pPr>
            <w:r>
              <w:t>1</w:t>
            </w:r>
            <w:r w:rsidR="0025689C">
              <w:t>.</w:t>
            </w:r>
          </w:p>
        </w:tc>
        <w:tc>
          <w:tcPr>
            <w:tcW w:w="1574" w:type="dxa"/>
            <w:tcBorders>
              <w:top w:val="single" w:sz="4" w:space="0" w:color="000000"/>
              <w:left w:val="single" w:sz="4" w:space="0" w:color="000000"/>
              <w:bottom w:val="single" w:sz="4" w:space="0" w:color="000000"/>
              <w:right w:val="nil"/>
            </w:tcBorders>
            <w:hideMark/>
          </w:tcPr>
          <w:p w:rsidR="000E5CE6" w:rsidRDefault="004A6CB2" w:rsidP="004A6CB2">
            <w:pPr>
              <w:snapToGrid w:val="0"/>
              <w:ind w:firstLine="0"/>
              <w:jc w:val="left"/>
            </w:pPr>
            <w:r>
              <w:t xml:space="preserve">Send </w:t>
            </w:r>
            <w:r w:rsidR="000E5CE6">
              <w:t>co-</w:t>
            </w:r>
            <w:r>
              <w:t>o</w:t>
            </w:r>
            <w:r w:rsidR="000E5CE6">
              <w:t>rdinates to parent device and show it on map.</w:t>
            </w:r>
          </w:p>
        </w:tc>
        <w:tc>
          <w:tcPr>
            <w:tcW w:w="1717" w:type="dxa"/>
            <w:tcBorders>
              <w:top w:val="single" w:sz="4" w:space="0" w:color="000000"/>
              <w:left w:val="single" w:sz="4" w:space="0" w:color="000000"/>
              <w:bottom w:val="single" w:sz="4" w:space="0" w:color="000000"/>
              <w:right w:val="nil"/>
            </w:tcBorders>
            <w:hideMark/>
          </w:tcPr>
          <w:p w:rsidR="000E5CE6" w:rsidRDefault="000E5CE6" w:rsidP="004A6CB2">
            <w:pPr>
              <w:snapToGrid w:val="0"/>
              <w:ind w:firstLine="0"/>
              <w:jc w:val="left"/>
            </w:pPr>
            <w:r>
              <w:t>Co-ordinates send by server to the respective parent.</w:t>
            </w:r>
          </w:p>
        </w:tc>
        <w:tc>
          <w:tcPr>
            <w:tcW w:w="1801" w:type="dxa"/>
            <w:tcBorders>
              <w:top w:val="single" w:sz="4" w:space="0" w:color="000000"/>
              <w:left w:val="single" w:sz="4" w:space="0" w:color="000000"/>
              <w:bottom w:val="single" w:sz="4" w:space="0" w:color="000000"/>
              <w:right w:val="nil"/>
            </w:tcBorders>
            <w:hideMark/>
          </w:tcPr>
          <w:p w:rsidR="000E5CE6" w:rsidRDefault="000E5CE6" w:rsidP="004A6CB2">
            <w:pPr>
              <w:snapToGrid w:val="0"/>
              <w:ind w:firstLine="0"/>
              <w:jc w:val="left"/>
              <w:rPr>
                <w:szCs w:val="20"/>
              </w:rPr>
            </w:pPr>
            <w:r>
              <w:rPr>
                <w:szCs w:val="20"/>
              </w:rPr>
              <w:t>Co-ordinates received on parent device and position is displayed on map.</w:t>
            </w:r>
          </w:p>
        </w:tc>
        <w:tc>
          <w:tcPr>
            <w:tcW w:w="1452" w:type="dxa"/>
            <w:tcBorders>
              <w:top w:val="single" w:sz="4" w:space="0" w:color="000000"/>
              <w:left w:val="single" w:sz="4" w:space="0" w:color="000000"/>
              <w:bottom w:val="single" w:sz="4" w:space="0" w:color="000000"/>
              <w:right w:val="single" w:sz="4" w:space="0" w:color="000000"/>
            </w:tcBorders>
            <w:hideMark/>
          </w:tcPr>
          <w:p w:rsidR="000E5CE6" w:rsidRDefault="004A6CB2" w:rsidP="004A6CB2">
            <w:pPr>
              <w:snapToGrid w:val="0"/>
              <w:ind w:firstLine="0"/>
              <w:jc w:val="left"/>
              <w:rPr>
                <w:szCs w:val="20"/>
              </w:rPr>
            </w:pPr>
            <w:r>
              <w:rPr>
                <w:szCs w:val="20"/>
              </w:rPr>
              <w:t xml:space="preserve">Same </w:t>
            </w:r>
            <w:r w:rsidR="000E5CE6">
              <w:rPr>
                <w:szCs w:val="20"/>
              </w:rPr>
              <w:t>as Expected Result.</w:t>
            </w:r>
          </w:p>
        </w:tc>
        <w:tc>
          <w:tcPr>
            <w:tcW w:w="1492" w:type="dxa"/>
            <w:tcBorders>
              <w:top w:val="single" w:sz="4" w:space="0" w:color="000000"/>
              <w:left w:val="single" w:sz="4" w:space="0" w:color="000000"/>
              <w:bottom w:val="single" w:sz="4" w:space="0" w:color="000000"/>
              <w:right w:val="single" w:sz="4" w:space="0" w:color="000000"/>
            </w:tcBorders>
            <w:hideMark/>
          </w:tcPr>
          <w:p w:rsidR="000E5CE6" w:rsidRDefault="000E5CE6" w:rsidP="00AE710A">
            <w:pPr>
              <w:snapToGrid w:val="0"/>
              <w:ind w:firstLine="0"/>
              <w:rPr>
                <w:sz w:val="20"/>
                <w:szCs w:val="20"/>
              </w:rPr>
            </w:pPr>
            <w:r>
              <w:rPr>
                <w:szCs w:val="20"/>
              </w:rPr>
              <w:t>Pass</w:t>
            </w:r>
          </w:p>
        </w:tc>
      </w:tr>
    </w:tbl>
    <w:p w:rsidR="000E5CE6" w:rsidRPr="005668A1" w:rsidRDefault="000E5CE6" w:rsidP="000E5CE6">
      <w:pPr>
        <w:rPr>
          <w:sz w:val="20"/>
          <w:szCs w:val="20"/>
        </w:rPr>
      </w:pPr>
      <w:r>
        <w:rPr>
          <w:b/>
        </w:rPr>
        <w:tab/>
      </w:r>
      <w:r>
        <w:rPr>
          <w:b/>
        </w:rPr>
        <w:tab/>
      </w:r>
      <w:r>
        <w:rPr>
          <w:b/>
        </w:rPr>
        <w:tab/>
      </w:r>
      <w:r>
        <w:rPr>
          <w:b/>
        </w:rPr>
        <w:tab/>
      </w:r>
      <w:r w:rsidR="00290E66" w:rsidRPr="005668A1">
        <w:rPr>
          <w:sz w:val="20"/>
          <w:szCs w:val="20"/>
        </w:rPr>
        <w:t>Table 9</w:t>
      </w:r>
      <w:r w:rsidRPr="005668A1">
        <w:rPr>
          <w:sz w:val="20"/>
          <w:szCs w:val="20"/>
        </w:rPr>
        <w:t xml:space="preserve">.4: </w:t>
      </w:r>
      <w:r w:rsidRPr="005668A1">
        <w:rPr>
          <w:bCs/>
          <w:color w:val="000000"/>
          <w:sz w:val="20"/>
          <w:szCs w:val="20"/>
        </w:rPr>
        <w:t>Send child position to parent</w:t>
      </w:r>
    </w:p>
    <w:p w:rsidR="000E5CE6" w:rsidRDefault="003253C4" w:rsidP="000E5CE6">
      <w:r>
        <w:rPr>
          <w:b/>
        </w:rPr>
        <w:t>Test Case Status [P</w:t>
      </w:r>
      <w:r w:rsidR="000E5CE6">
        <w:rPr>
          <w:b/>
        </w:rPr>
        <w:t xml:space="preserve">ass/Fail]: </w:t>
      </w:r>
      <w:r w:rsidR="000E5CE6">
        <w:rPr>
          <w:b/>
        </w:rPr>
        <w:tab/>
      </w:r>
      <w:r w:rsidR="000E5CE6">
        <w:t>Pass</w:t>
      </w:r>
    </w:p>
    <w:p w:rsidR="000E5CE6" w:rsidRDefault="000E5CE6" w:rsidP="000C2F2B">
      <w:pPr>
        <w:ind w:firstLine="0"/>
      </w:pPr>
      <w:r>
        <w:rPr>
          <w:b/>
        </w:rPr>
        <w:br w:type="page"/>
      </w:r>
      <w:r>
        <w:rPr>
          <w:b/>
        </w:rPr>
        <w:lastRenderedPageBreak/>
        <w:t xml:space="preserve">Test case 5 – </w:t>
      </w:r>
    </w:p>
    <w:p w:rsidR="000E5CE6" w:rsidRDefault="000E5CE6" w:rsidP="000C2F2B">
      <w:pPr>
        <w:ind w:firstLine="0"/>
        <w:rPr>
          <w:b/>
        </w:rPr>
      </w:pPr>
      <w:r>
        <w:rPr>
          <w:b/>
        </w:rPr>
        <w:t>Test Case ID: 5</w:t>
      </w:r>
      <w:r>
        <w:rPr>
          <w:b/>
        </w:rPr>
        <w:tab/>
      </w:r>
      <w:r>
        <w:rPr>
          <w:b/>
        </w:rPr>
        <w:tab/>
        <w:t>Test Method:  Manual</w:t>
      </w:r>
    </w:p>
    <w:p w:rsidR="000E5CE6" w:rsidRDefault="000E5CE6" w:rsidP="000C2F2B">
      <w:pPr>
        <w:ind w:firstLine="0"/>
        <w:rPr>
          <w:b/>
        </w:rPr>
      </w:pPr>
      <w:r>
        <w:rPr>
          <w:b/>
        </w:rPr>
        <w:t>Version: 1.0</w:t>
      </w:r>
    </w:p>
    <w:p w:rsidR="000E5CE6" w:rsidRDefault="000E5CE6" w:rsidP="000C2F2B">
      <w:pPr>
        <w:ind w:firstLine="0"/>
        <w:rPr>
          <w:b/>
          <w:bCs/>
          <w:color w:val="000000"/>
        </w:rPr>
      </w:pPr>
      <w:r>
        <w:rPr>
          <w:b/>
        </w:rPr>
        <w:t xml:space="preserve">Test Case Name: </w:t>
      </w:r>
      <w:r>
        <w:rPr>
          <w:bCs/>
          <w:color w:val="000000"/>
        </w:rPr>
        <w:t>Co-ordinates updates.</w:t>
      </w:r>
    </w:p>
    <w:p w:rsidR="000E5CE6" w:rsidRDefault="000E5CE6" w:rsidP="000C2F2B">
      <w:pPr>
        <w:ind w:firstLine="0"/>
      </w:pPr>
      <w:r>
        <w:rPr>
          <w:b/>
        </w:rPr>
        <w:t xml:space="preserve">Test Case Description: </w:t>
      </w:r>
      <w:r>
        <w:rPr>
          <w:color w:val="000000"/>
        </w:rPr>
        <w:t>Child device will send co-ordinates to server</w:t>
      </w:r>
      <w:r w:rsidR="004A6CB2">
        <w:rPr>
          <w:color w:val="000000"/>
        </w:rPr>
        <w:t>.</w:t>
      </w:r>
    </w:p>
    <w:p w:rsidR="000E5CE6" w:rsidRDefault="000E5CE6" w:rsidP="000C2F2B">
      <w:pPr>
        <w:ind w:firstLine="0"/>
      </w:pPr>
      <w:r>
        <w:rPr>
          <w:b/>
        </w:rPr>
        <w:t xml:space="preserve">Pre-requisites: </w:t>
      </w:r>
      <w:r w:rsidR="002006A3">
        <w:t>Database maintains Device ID and its entry</w:t>
      </w:r>
      <w:r>
        <w:t>.</w:t>
      </w:r>
    </w:p>
    <w:p w:rsidR="000C2F2B" w:rsidRDefault="000C2F2B" w:rsidP="000C2F2B">
      <w:pPr>
        <w:ind w:firstLine="0"/>
      </w:pPr>
    </w:p>
    <w:tbl>
      <w:tblPr>
        <w:tblW w:w="8812" w:type="dxa"/>
        <w:tblInd w:w="108" w:type="dxa"/>
        <w:tblLayout w:type="fixed"/>
        <w:tblLook w:val="04A0" w:firstRow="1" w:lastRow="0" w:firstColumn="1" w:lastColumn="0" w:noHBand="0" w:noVBand="1"/>
      </w:tblPr>
      <w:tblGrid>
        <w:gridCol w:w="851"/>
        <w:gridCol w:w="1555"/>
        <w:gridCol w:w="1979"/>
        <w:gridCol w:w="1471"/>
        <w:gridCol w:w="1478"/>
        <w:gridCol w:w="1478"/>
      </w:tblGrid>
      <w:tr w:rsidR="000E5CE6" w:rsidTr="00DA4E78">
        <w:trPr>
          <w:trHeight w:val="409"/>
        </w:trPr>
        <w:tc>
          <w:tcPr>
            <w:tcW w:w="851" w:type="dxa"/>
            <w:tcBorders>
              <w:top w:val="single" w:sz="4" w:space="0" w:color="000000"/>
              <w:left w:val="single" w:sz="4" w:space="0" w:color="000000"/>
              <w:bottom w:val="single" w:sz="4" w:space="0" w:color="000000"/>
              <w:right w:val="nil"/>
            </w:tcBorders>
            <w:vAlign w:val="center"/>
            <w:hideMark/>
          </w:tcPr>
          <w:p w:rsidR="000E5CE6" w:rsidRDefault="0025689C" w:rsidP="00510CDF">
            <w:pPr>
              <w:snapToGrid w:val="0"/>
              <w:ind w:firstLine="0"/>
              <w:rPr>
                <w:b/>
              </w:rPr>
            </w:pPr>
            <w:r>
              <w:rPr>
                <w:b/>
              </w:rPr>
              <w:t>Step No.</w:t>
            </w:r>
          </w:p>
        </w:tc>
        <w:tc>
          <w:tcPr>
            <w:tcW w:w="1555" w:type="dxa"/>
            <w:tcBorders>
              <w:top w:val="single" w:sz="4" w:space="0" w:color="000000"/>
              <w:left w:val="single" w:sz="4" w:space="0" w:color="000000"/>
              <w:bottom w:val="single" w:sz="4" w:space="0" w:color="000000"/>
              <w:right w:val="nil"/>
            </w:tcBorders>
            <w:vAlign w:val="center"/>
            <w:hideMark/>
          </w:tcPr>
          <w:p w:rsidR="000E5CE6" w:rsidRDefault="000E5CE6" w:rsidP="004A6CB2">
            <w:pPr>
              <w:snapToGrid w:val="0"/>
              <w:ind w:firstLine="0"/>
              <w:rPr>
                <w:b/>
              </w:rPr>
            </w:pPr>
            <w:r>
              <w:rPr>
                <w:b/>
              </w:rPr>
              <w:t>Step Description</w:t>
            </w:r>
          </w:p>
        </w:tc>
        <w:tc>
          <w:tcPr>
            <w:tcW w:w="1979" w:type="dxa"/>
            <w:tcBorders>
              <w:top w:val="single" w:sz="4" w:space="0" w:color="000000"/>
              <w:left w:val="single" w:sz="4" w:space="0" w:color="000000"/>
              <w:bottom w:val="single" w:sz="4" w:space="0" w:color="000000"/>
              <w:right w:val="nil"/>
            </w:tcBorders>
            <w:vAlign w:val="center"/>
            <w:hideMark/>
          </w:tcPr>
          <w:p w:rsidR="000E5CE6" w:rsidRDefault="000E5CE6" w:rsidP="004A6CB2">
            <w:pPr>
              <w:snapToGrid w:val="0"/>
              <w:ind w:firstLine="0"/>
              <w:rPr>
                <w:b/>
              </w:rPr>
            </w:pPr>
            <w:r>
              <w:rPr>
                <w:b/>
              </w:rPr>
              <w:t>Input Data</w:t>
            </w:r>
          </w:p>
        </w:tc>
        <w:tc>
          <w:tcPr>
            <w:tcW w:w="1471" w:type="dxa"/>
            <w:tcBorders>
              <w:top w:val="single" w:sz="4" w:space="0" w:color="000000"/>
              <w:left w:val="single" w:sz="4" w:space="0" w:color="000000"/>
              <w:bottom w:val="single" w:sz="4" w:space="0" w:color="000000"/>
              <w:right w:val="nil"/>
            </w:tcBorders>
            <w:vAlign w:val="center"/>
            <w:hideMark/>
          </w:tcPr>
          <w:p w:rsidR="000E5CE6" w:rsidRDefault="000E5CE6" w:rsidP="004A6CB2">
            <w:pPr>
              <w:snapToGrid w:val="0"/>
              <w:ind w:firstLine="0"/>
              <w:rPr>
                <w:b/>
              </w:rPr>
            </w:pPr>
            <w:r>
              <w:rPr>
                <w:b/>
              </w:rPr>
              <w:t>Expected Result</w:t>
            </w:r>
          </w:p>
        </w:tc>
        <w:tc>
          <w:tcPr>
            <w:tcW w:w="1478" w:type="dxa"/>
            <w:tcBorders>
              <w:top w:val="single" w:sz="4" w:space="0" w:color="000000"/>
              <w:left w:val="single" w:sz="4" w:space="0" w:color="000000"/>
              <w:bottom w:val="single" w:sz="4" w:space="0" w:color="000000"/>
              <w:right w:val="single" w:sz="4" w:space="0" w:color="000000"/>
            </w:tcBorders>
            <w:vAlign w:val="center"/>
            <w:hideMark/>
          </w:tcPr>
          <w:p w:rsidR="000E5CE6" w:rsidRDefault="000E5CE6" w:rsidP="004A6CB2">
            <w:pPr>
              <w:snapToGrid w:val="0"/>
              <w:ind w:firstLine="0"/>
              <w:rPr>
                <w:b/>
              </w:rPr>
            </w:pPr>
            <w:r>
              <w:rPr>
                <w:b/>
              </w:rPr>
              <w:t>Actual Result</w:t>
            </w:r>
          </w:p>
        </w:tc>
        <w:tc>
          <w:tcPr>
            <w:tcW w:w="1478" w:type="dxa"/>
            <w:tcBorders>
              <w:top w:val="single" w:sz="4" w:space="0" w:color="000000"/>
              <w:left w:val="single" w:sz="4" w:space="0" w:color="000000"/>
              <w:bottom w:val="single" w:sz="4" w:space="0" w:color="000000"/>
              <w:right w:val="single" w:sz="4" w:space="0" w:color="000000"/>
            </w:tcBorders>
            <w:vAlign w:val="center"/>
            <w:hideMark/>
          </w:tcPr>
          <w:p w:rsidR="000E5CE6" w:rsidRDefault="000E5CE6" w:rsidP="004A6CB2">
            <w:pPr>
              <w:snapToGrid w:val="0"/>
              <w:ind w:firstLine="0"/>
              <w:rPr>
                <w:b/>
              </w:rPr>
            </w:pPr>
            <w:r>
              <w:rPr>
                <w:b/>
              </w:rPr>
              <w:t>Pass/Fail</w:t>
            </w:r>
          </w:p>
        </w:tc>
      </w:tr>
      <w:tr w:rsidR="000E5CE6" w:rsidTr="00DA4E78">
        <w:trPr>
          <w:trHeight w:val="409"/>
        </w:trPr>
        <w:tc>
          <w:tcPr>
            <w:tcW w:w="851" w:type="dxa"/>
            <w:tcBorders>
              <w:top w:val="single" w:sz="4" w:space="0" w:color="000000"/>
              <w:left w:val="single" w:sz="4" w:space="0" w:color="000000"/>
              <w:bottom w:val="single" w:sz="4" w:space="0" w:color="000000"/>
              <w:right w:val="nil"/>
            </w:tcBorders>
            <w:hideMark/>
          </w:tcPr>
          <w:p w:rsidR="000E5CE6" w:rsidRDefault="0025689C" w:rsidP="0025689C">
            <w:pPr>
              <w:snapToGrid w:val="0"/>
              <w:ind w:firstLine="0"/>
            </w:pPr>
            <w:r>
              <w:t>1.</w:t>
            </w:r>
          </w:p>
        </w:tc>
        <w:tc>
          <w:tcPr>
            <w:tcW w:w="1555" w:type="dxa"/>
            <w:tcBorders>
              <w:top w:val="single" w:sz="4" w:space="0" w:color="000000"/>
              <w:left w:val="single" w:sz="4" w:space="0" w:color="000000"/>
              <w:bottom w:val="single" w:sz="4" w:space="0" w:color="000000"/>
              <w:right w:val="nil"/>
            </w:tcBorders>
            <w:hideMark/>
          </w:tcPr>
          <w:p w:rsidR="000E5CE6" w:rsidRDefault="000E5CE6" w:rsidP="004A6CB2">
            <w:pPr>
              <w:snapToGrid w:val="0"/>
              <w:ind w:firstLine="0"/>
              <w:jc w:val="left"/>
            </w:pPr>
            <w:r>
              <w:t>Search particular device id and update it.</w:t>
            </w:r>
          </w:p>
        </w:tc>
        <w:tc>
          <w:tcPr>
            <w:tcW w:w="1979" w:type="dxa"/>
            <w:tcBorders>
              <w:top w:val="single" w:sz="4" w:space="0" w:color="000000"/>
              <w:left w:val="single" w:sz="4" w:space="0" w:color="000000"/>
              <w:bottom w:val="single" w:sz="4" w:space="0" w:color="000000"/>
              <w:right w:val="nil"/>
            </w:tcBorders>
            <w:hideMark/>
          </w:tcPr>
          <w:p w:rsidR="000E5CE6" w:rsidRDefault="000E5CE6" w:rsidP="004A6CB2">
            <w:pPr>
              <w:snapToGrid w:val="0"/>
              <w:ind w:firstLine="0"/>
              <w:jc w:val="left"/>
            </w:pPr>
            <w:r>
              <w:t>Device Id provided by child device.</w:t>
            </w:r>
          </w:p>
        </w:tc>
        <w:tc>
          <w:tcPr>
            <w:tcW w:w="1471" w:type="dxa"/>
            <w:tcBorders>
              <w:top w:val="single" w:sz="4" w:space="0" w:color="000000"/>
              <w:left w:val="single" w:sz="4" w:space="0" w:color="000000"/>
              <w:bottom w:val="single" w:sz="4" w:space="0" w:color="000000"/>
              <w:right w:val="nil"/>
            </w:tcBorders>
            <w:hideMark/>
          </w:tcPr>
          <w:p w:rsidR="000E5CE6" w:rsidRDefault="000E5CE6" w:rsidP="004A6CB2">
            <w:pPr>
              <w:snapToGrid w:val="0"/>
              <w:ind w:firstLine="0"/>
              <w:jc w:val="left"/>
            </w:pPr>
            <w:r>
              <w:t>Co-ordinates of particular device-Id get updated.</w:t>
            </w:r>
          </w:p>
        </w:tc>
        <w:tc>
          <w:tcPr>
            <w:tcW w:w="1478" w:type="dxa"/>
            <w:tcBorders>
              <w:top w:val="single" w:sz="4" w:space="0" w:color="000000"/>
              <w:left w:val="single" w:sz="4" w:space="0" w:color="000000"/>
              <w:bottom w:val="single" w:sz="4" w:space="0" w:color="000000"/>
              <w:right w:val="single" w:sz="4" w:space="0" w:color="000000"/>
            </w:tcBorders>
            <w:hideMark/>
          </w:tcPr>
          <w:p w:rsidR="000E5CE6" w:rsidRDefault="000E5CE6" w:rsidP="004A6CB2">
            <w:pPr>
              <w:snapToGrid w:val="0"/>
              <w:ind w:firstLine="0"/>
              <w:jc w:val="left"/>
            </w:pPr>
            <w:r>
              <w:t>Device co-ordinates get updated.</w:t>
            </w:r>
          </w:p>
        </w:tc>
        <w:tc>
          <w:tcPr>
            <w:tcW w:w="1478" w:type="dxa"/>
            <w:tcBorders>
              <w:top w:val="single" w:sz="4" w:space="0" w:color="000000"/>
              <w:left w:val="single" w:sz="4" w:space="0" w:color="000000"/>
              <w:bottom w:val="single" w:sz="4" w:space="0" w:color="000000"/>
              <w:right w:val="single" w:sz="4" w:space="0" w:color="000000"/>
            </w:tcBorders>
            <w:hideMark/>
          </w:tcPr>
          <w:p w:rsidR="000E5CE6" w:rsidRDefault="000E5CE6" w:rsidP="00DA4E78">
            <w:pPr>
              <w:snapToGrid w:val="0"/>
              <w:ind w:firstLine="0"/>
            </w:pPr>
            <w:r>
              <w:t>Pass</w:t>
            </w:r>
          </w:p>
        </w:tc>
      </w:tr>
    </w:tbl>
    <w:p w:rsidR="000E5CE6" w:rsidRPr="005668A1" w:rsidRDefault="00290E66" w:rsidP="000E5CE6">
      <w:pPr>
        <w:rPr>
          <w:sz w:val="20"/>
          <w:szCs w:val="20"/>
        </w:rPr>
      </w:pPr>
      <w:r>
        <w:tab/>
      </w:r>
      <w:r>
        <w:tab/>
      </w:r>
      <w:r>
        <w:tab/>
      </w:r>
      <w:r>
        <w:tab/>
      </w:r>
      <w:r w:rsidRPr="005668A1">
        <w:rPr>
          <w:sz w:val="20"/>
          <w:szCs w:val="20"/>
        </w:rPr>
        <w:t>Table 9</w:t>
      </w:r>
      <w:r w:rsidR="000E5CE6" w:rsidRPr="005668A1">
        <w:rPr>
          <w:sz w:val="20"/>
          <w:szCs w:val="20"/>
        </w:rPr>
        <w:t>.</w:t>
      </w:r>
      <w:r w:rsidR="005B48D8">
        <w:rPr>
          <w:sz w:val="20"/>
          <w:szCs w:val="20"/>
        </w:rPr>
        <w:t>2.</w:t>
      </w:r>
      <w:r w:rsidR="000E5CE6" w:rsidRPr="005668A1">
        <w:rPr>
          <w:sz w:val="20"/>
          <w:szCs w:val="20"/>
        </w:rPr>
        <w:t xml:space="preserve">5: </w:t>
      </w:r>
      <w:r w:rsidR="000E5CE6" w:rsidRPr="005668A1">
        <w:rPr>
          <w:bCs/>
          <w:color w:val="000000"/>
          <w:sz w:val="20"/>
          <w:szCs w:val="20"/>
        </w:rPr>
        <w:t>Co-ordinates updates</w:t>
      </w:r>
    </w:p>
    <w:p w:rsidR="000E5CE6" w:rsidRDefault="000E5CE6" w:rsidP="000E5CE6">
      <w:r>
        <w:rPr>
          <w:b/>
        </w:rPr>
        <w:t>Test</w:t>
      </w:r>
      <w:r w:rsidR="00415E8A">
        <w:rPr>
          <w:b/>
        </w:rPr>
        <w:t xml:space="preserve"> Case Status [P</w:t>
      </w:r>
      <w:r>
        <w:rPr>
          <w:b/>
        </w:rPr>
        <w:t xml:space="preserve">ass/Fail]: </w:t>
      </w:r>
      <w:r>
        <w:rPr>
          <w:b/>
        </w:rPr>
        <w:tab/>
      </w:r>
      <w:r>
        <w:t>Pass</w:t>
      </w: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0E5CE6" w:rsidRDefault="000E5CE6" w:rsidP="000E5CE6">
      <w:pPr>
        <w:rPr>
          <w:b/>
        </w:rPr>
      </w:pPr>
    </w:p>
    <w:p w:rsidR="00B25DDD" w:rsidRDefault="00B25DDD" w:rsidP="00EE36C7">
      <w:pPr>
        <w:ind w:firstLine="0"/>
        <w:jc w:val="center"/>
        <w:rPr>
          <w:b/>
          <w:smallCaps/>
          <w:sz w:val="28"/>
          <w:szCs w:val="28"/>
        </w:rPr>
      </w:pPr>
    </w:p>
    <w:p w:rsidR="00B25DDD" w:rsidRDefault="00B25DDD" w:rsidP="00EE36C7">
      <w:pPr>
        <w:ind w:firstLine="0"/>
        <w:jc w:val="center"/>
        <w:rPr>
          <w:b/>
          <w:smallCaps/>
          <w:sz w:val="28"/>
          <w:szCs w:val="28"/>
        </w:rPr>
      </w:pPr>
    </w:p>
    <w:p w:rsidR="0001415C" w:rsidRDefault="0001415C" w:rsidP="00323BC7">
      <w:pPr>
        <w:rPr>
          <w:b/>
        </w:rPr>
      </w:pPr>
    </w:p>
    <w:p w:rsidR="00323BC7" w:rsidRPr="0076011E" w:rsidRDefault="009000C9" w:rsidP="000C2F2B">
      <w:pPr>
        <w:ind w:firstLine="0"/>
        <w:rPr>
          <w:b/>
        </w:rPr>
      </w:pPr>
      <w:r w:rsidRPr="0076011E">
        <w:rPr>
          <w:b/>
        </w:rPr>
        <w:t>Test case 6</w:t>
      </w:r>
      <w:r w:rsidR="00323BC7" w:rsidRPr="0076011E">
        <w:rPr>
          <w:b/>
        </w:rPr>
        <w:t xml:space="preserve"> – </w:t>
      </w:r>
    </w:p>
    <w:p w:rsidR="00323BC7" w:rsidRPr="0076011E" w:rsidRDefault="00323BC7" w:rsidP="000C2F2B">
      <w:pPr>
        <w:ind w:firstLine="0"/>
        <w:rPr>
          <w:b/>
        </w:rPr>
      </w:pPr>
      <w:r w:rsidRPr="0076011E">
        <w:rPr>
          <w:b/>
        </w:rPr>
        <w:t xml:space="preserve">Test </w:t>
      </w:r>
      <w:r w:rsidR="009000C9" w:rsidRPr="0076011E">
        <w:rPr>
          <w:b/>
        </w:rPr>
        <w:t>Case ID: 6</w:t>
      </w:r>
      <w:r w:rsidR="0001415C" w:rsidRPr="0076011E">
        <w:rPr>
          <w:b/>
        </w:rPr>
        <w:tab/>
      </w:r>
      <w:r w:rsidR="0001415C" w:rsidRPr="0076011E">
        <w:rPr>
          <w:b/>
        </w:rPr>
        <w:tab/>
        <w:t>Test Method:  Auto</w:t>
      </w:r>
    </w:p>
    <w:p w:rsidR="00323BC7" w:rsidRPr="0076011E" w:rsidRDefault="00323BC7" w:rsidP="000C2F2B">
      <w:pPr>
        <w:ind w:firstLine="0"/>
        <w:rPr>
          <w:b/>
        </w:rPr>
      </w:pPr>
      <w:r w:rsidRPr="0076011E">
        <w:rPr>
          <w:b/>
        </w:rPr>
        <w:t>Version: 1.0</w:t>
      </w:r>
    </w:p>
    <w:p w:rsidR="00323BC7" w:rsidRPr="0076011E" w:rsidRDefault="00323BC7" w:rsidP="000C2F2B">
      <w:pPr>
        <w:ind w:firstLine="0"/>
        <w:rPr>
          <w:b/>
          <w:bCs/>
          <w:color w:val="000000"/>
        </w:rPr>
      </w:pPr>
      <w:r w:rsidRPr="0076011E">
        <w:rPr>
          <w:b/>
        </w:rPr>
        <w:t xml:space="preserve">Test Case Name: </w:t>
      </w:r>
      <w:r w:rsidRPr="0076011E">
        <w:t>C</w:t>
      </w:r>
      <w:r w:rsidR="009000C9" w:rsidRPr="0076011E">
        <w:t>heck connectivity</w:t>
      </w:r>
    </w:p>
    <w:p w:rsidR="000C2F2B" w:rsidRPr="0076011E" w:rsidRDefault="00323BC7" w:rsidP="000C2F2B">
      <w:pPr>
        <w:ind w:firstLine="0"/>
      </w:pPr>
      <w:r w:rsidRPr="0076011E">
        <w:rPr>
          <w:b/>
        </w:rPr>
        <w:t xml:space="preserve">Test Case Description: </w:t>
      </w:r>
      <w:r w:rsidRPr="0076011E">
        <w:t>C</w:t>
      </w:r>
      <w:r w:rsidR="00C11E27" w:rsidRPr="0076011E">
        <w:t xml:space="preserve">heck if devices are </w:t>
      </w:r>
      <w:r w:rsidR="009000C9" w:rsidRPr="0076011E">
        <w:t>connected to network and GPS is                available.</w:t>
      </w:r>
    </w:p>
    <w:p w:rsidR="000C2F2B" w:rsidRPr="0076011E" w:rsidRDefault="00323BC7" w:rsidP="000C2F2B">
      <w:pPr>
        <w:tabs>
          <w:tab w:val="left" w:pos="4515"/>
        </w:tabs>
        <w:ind w:firstLine="0"/>
      </w:pPr>
      <w:r w:rsidRPr="0076011E">
        <w:rPr>
          <w:b/>
        </w:rPr>
        <w:t xml:space="preserve">Pre-requisites: </w:t>
      </w:r>
      <w:r w:rsidR="00A561D7" w:rsidRPr="0076011E">
        <w:t>Application is activated.</w:t>
      </w:r>
    </w:p>
    <w:p w:rsidR="00323BC7" w:rsidRDefault="000C2F2B" w:rsidP="000C2F2B">
      <w:pPr>
        <w:tabs>
          <w:tab w:val="left" w:pos="4515"/>
        </w:tabs>
        <w:ind w:firstLine="0"/>
      </w:pPr>
      <w:r>
        <w:rPr>
          <w:sz w:val="23"/>
          <w:szCs w:val="23"/>
        </w:rPr>
        <w:tab/>
      </w:r>
    </w:p>
    <w:tbl>
      <w:tblPr>
        <w:tblW w:w="8680" w:type="dxa"/>
        <w:tblInd w:w="108" w:type="dxa"/>
        <w:tblLayout w:type="fixed"/>
        <w:tblLook w:val="04A0" w:firstRow="1" w:lastRow="0" w:firstColumn="1" w:lastColumn="0" w:noHBand="0" w:noVBand="1"/>
      </w:tblPr>
      <w:tblGrid>
        <w:gridCol w:w="709"/>
        <w:gridCol w:w="1418"/>
        <w:gridCol w:w="1479"/>
        <w:gridCol w:w="2010"/>
        <w:gridCol w:w="1755"/>
        <w:gridCol w:w="1309"/>
      </w:tblGrid>
      <w:tr w:rsidR="00323BC7" w:rsidTr="00732F94">
        <w:trPr>
          <w:trHeight w:val="351"/>
        </w:trPr>
        <w:tc>
          <w:tcPr>
            <w:tcW w:w="709" w:type="dxa"/>
            <w:tcBorders>
              <w:top w:val="single" w:sz="4" w:space="0" w:color="000000"/>
              <w:left w:val="single" w:sz="4" w:space="0" w:color="000000"/>
              <w:bottom w:val="single" w:sz="4" w:space="0" w:color="000000"/>
              <w:right w:val="nil"/>
            </w:tcBorders>
            <w:hideMark/>
          </w:tcPr>
          <w:p w:rsidR="00323BC7" w:rsidRDefault="0025689C" w:rsidP="009C4ECF">
            <w:pPr>
              <w:snapToGrid w:val="0"/>
              <w:ind w:firstLine="0"/>
              <w:rPr>
                <w:b/>
              </w:rPr>
            </w:pPr>
            <w:r>
              <w:rPr>
                <w:b/>
              </w:rPr>
              <w:t>Step No.</w:t>
            </w:r>
          </w:p>
        </w:tc>
        <w:tc>
          <w:tcPr>
            <w:tcW w:w="1418" w:type="dxa"/>
            <w:tcBorders>
              <w:top w:val="single" w:sz="4" w:space="0" w:color="000000"/>
              <w:left w:val="single" w:sz="4" w:space="0" w:color="000000"/>
              <w:bottom w:val="single" w:sz="4" w:space="0" w:color="000000"/>
              <w:right w:val="nil"/>
            </w:tcBorders>
            <w:hideMark/>
          </w:tcPr>
          <w:p w:rsidR="00323BC7" w:rsidRDefault="00323BC7" w:rsidP="009C4ECF">
            <w:pPr>
              <w:snapToGrid w:val="0"/>
              <w:ind w:firstLine="0"/>
              <w:rPr>
                <w:b/>
              </w:rPr>
            </w:pPr>
            <w:r>
              <w:rPr>
                <w:b/>
              </w:rPr>
              <w:t>Step Description</w:t>
            </w:r>
          </w:p>
        </w:tc>
        <w:tc>
          <w:tcPr>
            <w:tcW w:w="1479" w:type="dxa"/>
            <w:tcBorders>
              <w:top w:val="single" w:sz="4" w:space="0" w:color="000000"/>
              <w:left w:val="single" w:sz="4" w:space="0" w:color="000000"/>
              <w:bottom w:val="single" w:sz="4" w:space="0" w:color="000000"/>
              <w:right w:val="nil"/>
            </w:tcBorders>
            <w:hideMark/>
          </w:tcPr>
          <w:p w:rsidR="00323BC7" w:rsidRDefault="00323BC7" w:rsidP="009C4ECF">
            <w:pPr>
              <w:snapToGrid w:val="0"/>
              <w:ind w:firstLine="0"/>
              <w:rPr>
                <w:b/>
              </w:rPr>
            </w:pPr>
            <w:r>
              <w:rPr>
                <w:b/>
              </w:rPr>
              <w:t>Input Data</w:t>
            </w:r>
          </w:p>
        </w:tc>
        <w:tc>
          <w:tcPr>
            <w:tcW w:w="2010" w:type="dxa"/>
            <w:tcBorders>
              <w:top w:val="single" w:sz="4" w:space="0" w:color="000000"/>
              <w:left w:val="single" w:sz="4" w:space="0" w:color="000000"/>
              <w:bottom w:val="single" w:sz="4" w:space="0" w:color="000000"/>
              <w:right w:val="nil"/>
            </w:tcBorders>
            <w:hideMark/>
          </w:tcPr>
          <w:p w:rsidR="00323BC7" w:rsidRDefault="00323BC7" w:rsidP="009C4ECF">
            <w:pPr>
              <w:snapToGrid w:val="0"/>
              <w:ind w:firstLine="0"/>
              <w:rPr>
                <w:b/>
              </w:rPr>
            </w:pPr>
            <w:r>
              <w:rPr>
                <w:b/>
              </w:rPr>
              <w:t>Expected Result</w:t>
            </w:r>
          </w:p>
        </w:tc>
        <w:tc>
          <w:tcPr>
            <w:tcW w:w="1755" w:type="dxa"/>
            <w:tcBorders>
              <w:top w:val="single" w:sz="4" w:space="0" w:color="000000"/>
              <w:left w:val="single" w:sz="4" w:space="0" w:color="000000"/>
              <w:bottom w:val="single" w:sz="4" w:space="0" w:color="000000"/>
              <w:right w:val="single" w:sz="4" w:space="0" w:color="000000"/>
            </w:tcBorders>
            <w:hideMark/>
          </w:tcPr>
          <w:p w:rsidR="00323BC7" w:rsidRDefault="00323BC7" w:rsidP="009C4ECF">
            <w:pPr>
              <w:snapToGrid w:val="0"/>
              <w:ind w:firstLine="0"/>
              <w:rPr>
                <w:b/>
              </w:rPr>
            </w:pPr>
            <w:r>
              <w:rPr>
                <w:b/>
              </w:rPr>
              <w:t>Actual Result</w:t>
            </w:r>
          </w:p>
        </w:tc>
        <w:tc>
          <w:tcPr>
            <w:tcW w:w="1309" w:type="dxa"/>
            <w:tcBorders>
              <w:top w:val="single" w:sz="4" w:space="0" w:color="000000"/>
              <w:left w:val="single" w:sz="4" w:space="0" w:color="000000"/>
              <w:bottom w:val="single" w:sz="4" w:space="0" w:color="000000"/>
              <w:right w:val="single" w:sz="4" w:space="0" w:color="000000"/>
            </w:tcBorders>
            <w:hideMark/>
          </w:tcPr>
          <w:p w:rsidR="00323BC7" w:rsidRDefault="00323BC7" w:rsidP="009C4ECF">
            <w:pPr>
              <w:snapToGrid w:val="0"/>
              <w:ind w:firstLine="0"/>
              <w:rPr>
                <w:b/>
              </w:rPr>
            </w:pPr>
            <w:r>
              <w:rPr>
                <w:b/>
              </w:rPr>
              <w:t>Pass/Fail</w:t>
            </w:r>
          </w:p>
        </w:tc>
      </w:tr>
      <w:tr w:rsidR="00323BC7" w:rsidTr="00732F94">
        <w:trPr>
          <w:trHeight w:val="351"/>
        </w:trPr>
        <w:tc>
          <w:tcPr>
            <w:tcW w:w="709" w:type="dxa"/>
            <w:tcBorders>
              <w:top w:val="single" w:sz="4" w:space="0" w:color="000000"/>
              <w:left w:val="single" w:sz="4" w:space="0" w:color="000000"/>
              <w:bottom w:val="single" w:sz="4" w:space="0" w:color="000000"/>
              <w:right w:val="nil"/>
            </w:tcBorders>
            <w:hideMark/>
          </w:tcPr>
          <w:p w:rsidR="00323BC7" w:rsidRDefault="00323BC7" w:rsidP="0025689C">
            <w:pPr>
              <w:snapToGrid w:val="0"/>
              <w:ind w:firstLine="0"/>
            </w:pPr>
            <w:r>
              <w:t>1</w:t>
            </w:r>
            <w:r w:rsidR="0025689C">
              <w:t>.</w:t>
            </w:r>
          </w:p>
        </w:tc>
        <w:tc>
          <w:tcPr>
            <w:tcW w:w="1418" w:type="dxa"/>
            <w:tcBorders>
              <w:top w:val="single" w:sz="4" w:space="0" w:color="000000"/>
              <w:left w:val="single" w:sz="4" w:space="0" w:color="000000"/>
              <w:bottom w:val="single" w:sz="4" w:space="0" w:color="000000"/>
              <w:right w:val="nil"/>
            </w:tcBorders>
            <w:hideMark/>
          </w:tcPr>
          <w:p w:rsidR="00323BC7" w:rsidRDefault="00A561D7" w:rsidP="009C4ECF">
            <w:pPr>
              <w:snapToGrid w:val="0"/>
              <w:ind w:firstLine="0"/>
            </w:pPr>
            <w:r>
              <w:t>Child device is connected to network or GPS.</w:t>
            </w:r>
          </w:p>
        </w:tc>
        <w:tc>
          <w:tcPr>
            <w:tcW w:w="1479" w:type="dxa"/>
            <w:tcBorders>
              <w:top w:val="single" w:sz="4" w:space="0" w:color="000000"/>
              <w:left w:val="single" w:sz="4" w:space="0" w:color="000000"/>
              <w:bottom w:val="single" w:sz="4" w:space="0" w:color="000000"/>
              <w:right w:val="nil"/>
            </w:tcBorders>
            <w:hideMark/>
          </w:tcPr>
          <w:p w:rsidR="00323BC7" w:rsidRDefault="00323BC7" w:rsidP="009C4ECF">
            <w:pPr>
              <w:snapToGrid w:val="0"/>
              <w:ind w:firstLine="0"/>
              <w:jc w:val="left"/>
            </w:pPr>
          </w:p>
        </w:tc>
        <w:tc>
          <w:tcPr>
            <w:tcW w:w="2010" w:type="dxa"/>
            <w:tcBorders>
              <w:top w:val="single" w:sz="4" w:space="0" w:color="000000"/>
              <w:left w:val="single" w:sz="4" w:space="0" w:color="000000"/>
              <w:bottom w:val="single" w:sz="4" w:space="0" w:color="000000"/>
              <w:right w:val="nil"/>
            </w:tcBorders>
            <w:hideMark/>
          </w:tcPr>
          <w:p w:rsidR="00323BC7" w:rsidRDefault="00A561D7" w:rsidP="009C4ECF">
            <w:pPr>
              <w:snapToGrid w:val="0"/>
              <w:ind w:firstLine="0"/>
            </w:pPr>
            <w:r>
              <w:t xml:space="preserve">Application works fine if connection is established else it shows connection error. </w:t>
            </w:r>
          </w:p>
        </w:tc>
        <w:tc>
          <w:tcPr>
            <w:tcW w:w="1755" w:type="dxa"/>
            <w:tcBorders>
              <w:top w:val="single" w:sz="4" w:space="0" w:color="000000"/>
              <w:left w:val="single" w:sz="4" w:space="0" w:color="000000"/>
              <w:bottom w:val="single" w:sz="4" w:space="0" w:color="000000"/>
              <w:right w:val="single" w:sz="4" w:space="0" w:color="000000"/>
            </w:tcBorders>
            <w:hideMark/>
          </w:tcPr>
          <w:p w:rsidR="00323BC7" w:rsidRDefault="00A561D7" w:rsidP="009C4ECF">
            <w:pPr>
              <w:snapToGrid w:val="0"/>
              <w:ind w:firstLine="0"/>
            </w:pPr>
            <w:r>
              <w:t>Application works fine without connection error.</w:t>
            </w:r>
          </w:p>
        </w:tc>
        <w:tc>
          <w:tcPr>
            <w:tcW w:w="1309" w:type="dxa"/>
            <w:tcBorders>
              <w:top w:val="single" w:sz="4" w:space="0" w:color="000000"/>
              <w:left w:val="single" w:sz="4" w:space="0" w:color="000000"/>
              <w:bottom w:val="single" w:sz="4" w:space="0" w:color="000000"/>
              <w:right w:val="single" w:sz="4" w:space="0" w:color="000000"/>
            </w:tcBorders>
            <w:hideMark/>
          </w:tcPr>
          <w:p w:rsidR="00323BC7" w:rsidRDefault="00323BC7" w:rsidP="00732F94">
            <w:pPr>
              <w:snapToGrid w:val="0"/>
              <w:ind w:firstLine="0"/>
            </w:pPr>
            <w:r>
              <w:t>Pass</w:t>
            </w:r>
          </w:p>
        </w:tc>
      </w:tr>
      <w:tr w:rsidR="00323BC7" w:rsidTr="00732F94">
        <w:trPr>
          <w:trHeight w:val="233"/>
        </w:trPr>
        <w:tc>
          <w:tcPr>
            <w:tcW w:w="709" w:type="dxa"/>
            <w:tcBorders>
              <w:top w:val="single" w:sz="4" w:space="0" w:color="000000"/>
              <w:left w:val="single" w:sz="4" w:space="0" w:color="000000"/>
              <w:bottom w:val="single" w:sz="4" w:space="0" w:color="000000"/>
              <w:right w:val="nil"/>
            </w:tcBorders>
            <w:hideMark/>
          </w:tcPr>
          <w:p w:rsidR="00323BC7" w:rsidRDefault="0025689C" w:rsidP="009C4ECF">
            <w:pPr>
              <w:snapToGrid w:val="0"/>
              <w:ind w:firstLine="0"/>
            </w:pPr>
            <w:r>
              <w:t>2.</w:t>
            </w:r>
          </w:p>
        </w:tc>
        <w:tc>
          <w:tcPr>
            <w:tcW w:w="1418" w:type="dxa"/>
            <w:tcBorders>
              <w:top w:val="single" w:sz="4" w:space="0" w:color="000000"/>
              <w:left w:val="single" w:sz="4" w:space="0" w:color="000000"/>
              <w:bottom w:val="single" w:sz="4" w:space="0" w:color="000000"/>
              <w:right w:val="nil"/>
            </w:tcBorders>
          </w:tcPr>
          <w:p w:rsidR="00323BC7" w:rsidRPr="00A561D7" w:rsidRDefault="00732F94" w:rsidP="00A561D7">
            <w:pPr>
              <w:pStyle w:val="Default"/>
              <w:spacing w:line="360" w:lineRule="auto"/>
              <w:jc w:val="both"/>
              <w:rPr>
                <w:rFonts w:ascii="Times New Roman" w:hAnsi="Times New Roman" w:cs="Times New Roman"/>
                <w:sz w:val="23"/>
                <w:szCs w:val="23"/>
              </w:rPr>
            </w:pPr>
            <w:r>
              <w:rPr>
                <w:rFonts w:ascii="Times New Roman" w:hAnsi="Times New Roman" w:cs="Times New Roman"/>
                <w:sz w:val="23"/>
                <w:szCs w:val="23"/>
              </w:rPr>
              <w:t xml:space="preserve">Parent device </w:t>
            </w:r>
            <w:r w:rsidR="00A561D7">
              <w:rPr>
                <w:rFonts w:ascii="Times New Roman" w:hAnsi="Times New Roman" w:cs="Times New Roman"/>
                <w:sz w:val="23"/>
                <w:szCs w:val="23"/>
              </w:rPr>
              <w:t>is connected to netw</w:t>
            </w:r>
            <w:r w:rsidR="00A561D7">
              <w:t>ork.</w:t>
            </w:r>
          </w:p>
        </w:tc>
        <w:tc>
          <w:tcPr>
            <w:tcW w:w="1479" w:type="dxa"/>
            <w:tcBorders>
              <w:top w:val="single" w:sz="4" w:space="0" w:color="000000"/>
              <w:left w:val="single" w:sz="4" w:space="0" w:color="000000"/>
              <w:bottom w:val="single" w:sz="4" w:space="0" w:color="000000"/>
              <w:right w:val="nil"/>
            </w:tcBorders>
          </w:tcPr>
          <w:p w:rsidR="00323BC7" w:rsidRDefault="00323BC7" w:rsidP="009C4ECF">
            <w:pPr>
              <w:snapToGrid w:val="0"/>
            </w:pPr>
          </w:p>
        </w:tc>
        <w:tc>
          <w:tcPr>
            <w:tcW w:w="2010" w:type="dxa"/>
            <w:tcBorders>
              <w:top w:val="single" w:sz="4" w:space="0" w:color="000000"/>
              <w:left w:val="single" w:sz="4" w:space="0" w:color="000000"/>
              <w:bottom w:val="single" w:sz="4" w:space="0" w:color="000000"/>
              <w:right w:val="nil"/>
            </w:tcBorders>
            <w:hideMark/>
          </w:tcPr>
          <w:p w:rsidR="00323BC7" w:rsidRDefault="004F566F" w:rsidP="009C4ECF">
            <w:pPr>
              <w:snapToGrid w:val="0"/>
              <w:ind w:firstLine="0"/>
            </w:pPr>
            <w:r>
              <w:t>Application works fine if connection is established else it shows connection error.</w:t>
            </w:r>
          </w:p>
        </w:tc>
        <w:tc>
          <w:tcPr>
            <w:tcW w:w="1755" w:type="dxa"/>
            <w:tcBorders>
              <w:top w:val="single" w:sz="4" w:space="0" w:color="000000"/>
              <w:left w:val="single" w:sz="4" w:space="0" w:color="000000"/>
              <w:bottom w:val="single" w:sz="4" w:space="0" w:color="000000"/>
              <w:right w:val="single" w:sz="4" w:space="0" w:color="000000"/>
            </w:tcBorders>
            <w:hideMark/>
          </w:tcPr>
          <w:p w:rsidR="00323BC7" w:rsidRDefault="004F566F" w:rsidP="009C4ECF">
            <w:pPr>
              <w:snapToGrid w:val="0"/>
              <w:ind w:firstLine="0"/>
            </w:pPr>
            <w:r>
              <w:t>Application works fine without connection error.</w:t>
            </w:r>
          </w:p>
        </w:tc>
        <w:tc>
          <w:tcPr>
            <w:tcW w:w="1309" w:type="dxa"/>
            <w:tcBorders>
              <w:top w:val="single" w:sz="4" w:space="0" w:color="000000"/>
              <w:left w:val="single" w:sz="4" w:space="0" w:color="000000"/>
              <w:bottom w:val="single" w:sz="4" w:space="0" w:color="000000"/>
              <w:right w:val="single" w:sz="4" w:space="0" w:color="000000"/>
            </w:tcBorders>
            <w:hideMark/>
          </w:tcPr>
          <w:p w:rsidR="00323BC7" w:rsidRDefault="00323BC7" w:rsidP="00732F94">
            <w:pPr>
              <w:snapToGrid w:val="0"/>
              <w:ind w:firstLine="0"/>
            </w:pPr>
            <w:r>
              <w:t>Pass</w:t>
            </w:r>
          </w:p>
        </w:tc>
      </w:tr>
    </w:tbl>
    <w:p w:rsidR="00323BC7" w:rsidRPr="005668A1" w:rsidRDefault="00290E66" w:rsidP="00323BC7">
      <w:pPr>
        <w:rPr>
          <w:sz w:val="20"/>
          <w:szCs w:val="20"/>
        </w:rPr>
      </w:pPr>
      <w:r>
        <w:tab/>
      </w:r>
      <w:r>
        <w:tab/>
      </w:r>
      <w:r>
        <w:tab/>
      </w:r>
      <w:r>
        <w:tab/>
      </w:r>
      <w:r w:rsidRPr="005668A1">
        <w:rPr>
          <w:sz w:val="20"/>
          <w:szCs w:val="20"/>
        </w:rPr>
        <w:t>Table 9</w:t>
      </w:r>
      <w:r w:rsidR="00366D2F" w:rsidRPr="005668A1">
        <w:rPr>
          <w:sz w:val="20"/>
          <w:szCs w:val="20"/>
        </w:rPr>
        <w:t>.</w:t>
      </w:r>
      <w:r w:rsidR="005B48D8">
        <w:rPr>
          <w:sz w:val="20"/>
          <w:szCs w:val="20"/>
        </w:rPr>
        <w:t>2.</w:t>
      </w:r>
      <w:r w:rsidR="00366D2F" w:rsidRPr="005668A1">
        <w:rPr>
          <w:sz w:val="20"/>
          <w:szCs w:val="20"/>
        </w:rPr>
        <w:t>6</w:t>
      </w:r>
      <w:r w:rsidR="00323BC7" w:rsidRPr="005668A1">
        <w:rPr>
          <w:sz w:val="20"/>
          <w:szCs w:val="20"/>
        </w:rPr>
        <w:t>: C</w:t>
      </w:r>
      <w:r w:rsidR="00A561D7" w:rsidRPr="005668A1">
        <w:rPr>
          <w:sz w:val="20"/>
          <w:szCs w:val="20"/>
        </w:rPr>
        <w:t>heck connectivity</w:t>
      </w:r>
    </w:p>
    <w:p w:rsidR="00323BC7" w:rsidRDefault="00366D2F" w:rsidP="00323BC7">
      <w:r>
        <w:rPr>
          <w:b/>
        </w:rPr>
        <w:t>Test Case Status [P</w:t>
      </w:r>
      <w:r w:rsidR="00323BC7">
        <w:rPr>
          <w:b/>
        </w:rPr>
        <w:t xml:space="preserve">ass/Fail]: </w:t>
      </w:r>
      <w:r w:rsidR="00323BC7">
        <w:rPr>
          <w:b/>
        </w:rPr>
        <w:tab/>
      </w:r>
      <w:r w:rsidR="00323BC7">
        <w:t>Pass</w:t>
      </w: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323BC7" w:rsidRDefault="00323BC7" w:rsidP="004F09E4">
      <w:pPr>
        <w:ind w:firstLine="0"/>
        <w:jc w:val="center"/>
        <w:rPr>
          <w:b/>
          <w:smallCaps/>
          <w:sz w:val="28"/>
          <w:szCs w:val="28"/>
        </w:rPr>
      </w:pPr>
    </w:p>
    <w:p w:rsidR="00A5393B" w:rsidRDefault="00A5393B" w:rsidP="00A5393B">
      <w:pPr>
        <w:rPr>
          <w:b/>
        </w:rPr>
      </w:pPr>
    </w:p>
    <w:p w:rsidR="00A5393B" w:rsidRPr="0076011E" w:rsidRDefault="00A5393B" w:rsidP="00732F94">
      <w:pPr>
        <w:ind w:firstLine="0"/>
        <w:rPr>
          <w:b/>
        </w:rPr>
      </w:pPr>
      <w:r w:rsidRPr="0076011E">
        <w:rPr>
          <w:b/>
        </w:rPr>
        <w:t xml:space="preserve">Test case </w:t>
      </w:r>
      <w:r w:rsidR="006F3F98" w:rsidRPr="0076011E">
        <w:rPr>
          <w:b/>
        </w:rPr>
        <w:t>7</w:t>
      </w:r>
      <w:r w:rsidRPr="0076011E">
        <w:rPr>
          <w:b/>
        </w:rPr>
        <w:t xml:space="preserve"> – </w:t>
      </w:r>
    </w:p>
    <w:p w:rsidR="00A5393B" w:rsidRPr="0076011E" w:rsidRDefault="00A5393B" w:rsidP="00732F94">
      <w:pPr>
        <w:ind w:firstLine="0"/>
        <w:rPr>
          <w:b/>
        </w:rPr>
      </w:pPr>
      <w:r w:rsidRPr="0076011E">
        <w:rPr>
          <w:b/>
        </w:rPr>
        <w:t>Test Case ID: 7</w:t>
      </w:r>
      <w:r w:rsidRPr="0076011E">
        <w:rPr>
          <w:b/>
        </w:rPr>
        <w:tab/>
      </w:r>
      <w:r w:rsidRPr="0076011E">
        <w:rPr>
          <w:b/>
        </w:rPr>
        <w:tab/>
        <w:t xml:space="preserve">Test Method:  </w:t>
      </w:r>
      <w:r w:rsidR="0035205B" w:rsidRPr="0076011E">
        <w:rPr>
          <w:b/>
        </w:rPr>
        <w:t>Manual</w:t>
      </w:r>
    </w:p>
    <w:p w:rsidR="00A5393B" w:rsidRPr="0076011E" w:rsidRDefault="00A5393B" w:rsidP="00732F94">
      <w:pPr>
        <w:ind w:firstLine="0"/>
        <w:rPr>
          <w:b/>
        </w:rPr>
      </w:pPr>
      <w:r w:rsidRPr="0076011E">
        <w:rPr>
          <w:b/>
        </w:rPr>
        <w:t>Version: 1.0</w:t>
      </w:r>
    </w:p>
    <w:p w:rsidR="00732F94" w:rsidRPr="0076011E" w:rsidRDefault="00A5393B" w:rsidP="00732F94">
      <w:pPr>
        <w:ind w:firstLine="0"/>
        <w:rPr>
          <w:b/>
          <w:bCs/>
          <w:color w:val="000000"/>
        </w:rPr>
      </w:pPr>
      <w:r w:rsidRPr="0076011E">
        <w:rPr>
          <w:b/>
        </w:rPr>
        <w:t xml:space="preserve">Test Case Name: </w:t>
      </w:r>
      <w:r w:rsidR="001466EA" w:rsidRPr="0076011E">
        <w:t>QR scan</w:t>
      </w:r>
    </w:p>
    <w:p w:rsidR="00A5393B" w:rsidRPr="0076011E" w:rsidRDefault="00A5393B" w:rsidP="00732F94">
      <w:pPr>
        <w:ind w:firstLine="0"/>
        <w:rPr>
          <w:b/>
          <w:bCs/>
          <w:color w:val="000000"/>
        </w:rPr>
      </w:pPr>
      <w:r w:rsidRPr="0076011E">
        <w:rPr>
          <w:b/>
        </w:rPr>
        <w:t xml:space="preserve">Test Case Description: </w:t>
      </w:r>
      <w:r w:rsidRPr="0076011E">
        <w:t>Check</w:t>
      </w:r>
      <w:r w:rsidR="001466EA" w:rsidRPr="0076011E">
        <w:t xml:space="preserve"> if valid application is initialized to scan QR code.</w:t>
      </w:r>
    </w:p>
    <w:p w:rsidR="00A5393B" w:rsidRPr="0076011E" w:rsidRDefault="00A5393B" w:rsidP="00732F94">
      <w:pPr>
        <w:ind w:firstLine="0"/>
      </w:pPr>
      <w:r w:rsidRPr="0076011E">
        <w:rPr>
          <w:b/>
        </w:rPr>
        <w:t xml:space="preserve">Pre-requisites: </w:t>
      </w:r>
      <w:r w:rsidR="001466EA" w:rsidRPr="0076011E">
        <w:t>Child application is working.</w:t>
      </w:r>
    </w:p>
    <w:p w:rsidR="00732F94" w:rsidRDefault="00732F94" w:rsidP="00732F94">
      <w:pPr>
        <w:ind w:firstLine="0"/>
      </w:pPr>
    </w:p>
    <w:tbl>
      <w:tblPr>
        <w:tblW w:w="8680" w:type="dxa"/>
        <w:tblInd w:w="108" w:type="dxa"/>
        <w:tblLayout w:type="fixed"/>
        <w:tblLook w:val="04A0" w:firstRow="1" w:lastRow="0" w:firstColumn="1" w:lastColumn="0" w:noHBand="0" w:noVBand="1"/>
      </w:tblPr>
      <w:tblGrid>
        <w:gridCol w:w="709"/>
        <w:gridCol w:w="1843"/>
        <w:gridCol w:w="1054"/>
        <w:gridCol w:w="2010"/>
        <w:gridCol w:w="1614"/>
        <w:gridCol w:w="1450"/>
      </w:tblGrid>
      <w:tr w:rsidR="00A5393B" w:rsidTr="00B77C7A">
        <w:trPr>
          <w:trHeight w:val="351"/>
        </w:trPr>
        <w:tc>
          <w:tcPr>
            <w:tcW w:w="709" w:type="dxa"/>
            <w:tcBorders>
              <w:top w:val="single" w:sz="4" w:space="0" w:color="000000"/>
              <w:left w:val="single" w:sz="4" w:space="0" w:color="000000"/>
              <w:bottom w:val="single" w:sz="4" w:space="0" w:color="000000"/>
              <w:right w:val="nil"/>
            </w:tcBorders>
            <w:hideMark/>
          </w:tcPr>
          <w:p w:rsidR="00A5393B" w:rsidRDefault="00523CFC" w:rsidP="009C4ECF">
            <w:pPr>
              <w:snapToGrid w:val="0"/>
              <w:ind w:firstLine="0"/>
              <w:rPr>
                <w:b/>
              </w:rPr>
            </w:pPr>
            <w:r>
              <w:rPr>
                <w:b/>
              </w:rPr>
              <w:t>Step No.</w:t>
            </w:r>
          </w:p>
        </w:tc>
        <w:tc>
          <w:tcPr>
            <w:tcW w:w="1843" w:type="dxa"/>
            <w:tcBorders>
              <w:top w:val="single" w:sz="4" w:space="0" w:color="000000"/>
              <w:left w:val="single" w:sz="4" w:space="0" w:color="000000"/>
              <w:bottom w:val="single" w:sz="4" w:space="0" w:color="000000"/>
              <w:right w:val="nil"/>
            </w:tcBorders>
            <w:hideMark/>
          </w:tcPr>
          <w:p w:rsidR="00A5393B" w:rsidRDefault="00A5393B" w:rsidP="009C4ECF">
            <w:pPr>
              <w:snapToGrid w:val="0"/>
              <w:ind w:firstLine="0"/>
              <w:rPr>
                <w:b/>
              </w:rPr>
            </w:pPr>
            <w:r>
              <w:rPr>
                <w:b/>
              </w:rPr>
              <w:t>Step Description</w:t>
            </w:r>
          </w:p>
        </w:tc>
        <w:tc>
          <w:tcPr>
            <w:tcW w:w="1054" w:type="dxa"/>
            <w:tcBorders>
              <w:top w:val="single" w:sz="4" w:space="0" w:color="000000"/>
              <w:left w:val="single" w:sz="4" w:space="0" w:color="000000"/>
              <w:bottom w:val="single" w:sz="4" w:space="0" w:color="000000"/>
              <w:right w:val="nil"/>
            </w:tcBorders>
            <w:hideMark/>
          </w:tcPr>
          <w:p w:rsidR="00A5393B" w:rsidRDefault="00A5393B" w:rsidP="009C4ECF">
            <w:pPr>
              <w:snapToGrid w:val="0"/>
              <w:ind w:firstLine="0"/>
              <w:rPr>
                <w:b/>
              </w:rPr>
            </w:pPr>
            <w:r>
              <w:rPr>
                <w:b/>
              </w:rPr>
              <w:t>Input Data</w:t>
            </w:r>
          </w:p>
        </w:tc>
        <w:tc>
          <w:tcPr>
            <w:tcW w:w="2010" w:type="dxa"/>
            <w:tcBorders>
              <w:top w:val="single" w:sz="4" w:space="0" w:color="000000"/>
              <w:left w:val="single" w:sz="4" w:space="0" w:color="000000"/>
              <w:bottom w:val="single" w:sz="4" w:space="0" w:color="000000"/>
              <w:right w:val="nil"/>
            </w:tcBorders>
            <w:hideMark/>
          </w:tcPr>
          <w:p w:rsidR="00A5393B" w:rsidRDefault="00A5393B" w:rsidP="009C4ECF">
            <w:pPr>
              <w:snapToGrid w:val="0"/>
              <w:ind w:firstLine="0"/>
              <w:rPr>
                <w:b/>
              </w:rPr>
            </w:pPr>
            <w:r>
              <w:rPr>
                <w:b/>
              </w:rPr>
              <w:t>Expected Result</w:t>
            </w:r>
          </w:p>
        </w:tc>
        <w:tc>
          <w:tcPr>
            <w:tcW w:w="1614" w:type="dxa"/>
            <w:tcBorders>
              <w:top w:val="single" w:sz="4" w:space="0" w:color="000000"/>
              <w:left w:val="single" w:sz="4" w:space="0" w:color="000000"/>
              <w:bottom w:val="single" w:sz="4" w:space="0" w:color="000000"/>
              <w:right w:val="single" w:sz="4" w:space="0" w:color="000000"/>
            </w:tcBorders>
            <w:hideMark/>
          </w:tcPr>
          <w:p w:rsidR="00A5393B" w:rsidRDefault="00A5393B" w:rsidP="009C4ECF">
            <w:pPr>
              <w:snapToGrid w:val="0"/>
              <w:ind w:firstLine="0"/>
              <w:rPr>
                <w:b/>
              </w:rPr>
            </w:pPr>
            <w:r>
              <w:rPr>
                <w:b/>
              </w:rPr>
              <w:t>Actual Result</w:t>
            </w:r>
          </w:p>
        </w:tc>
        <w:tc>
          <w:tcPr>
            <w:tcW w:w="1450" w:type="dxa"/>
            <w:tcBorders>
              <w:top w:val="single" w:sz="4" w:space="0" w:color="000000"/>
              <w:left w:val="single" w:sz="4" w:space="0" w:color="000000"/>
              <w:bottom w:val="single" w:sz="4" w:space="0" w:color="000000"/>
              <w:right w:val="single" w:sz="4" w:space="0" w:color="000000"/>
            </w:tcBorders>
            <w:hideMark/>
          </w:tcPr>
          <w:p w:rsidR="00A5393B" w:rsidRDefault="00A5393B" w:rsidP="009C4ECF">
            <w:pPr>
              <w:snapToGrid w:val="0"/>
              <w:ind w:firstLine="0"/>
              <w:rPr>
                <w:b/>
              </w:rPr>
            </w:pPr>
            <w:r>
              <w:rPr>
                <w:b/>
              </w:rPr>
              <w:t>Pass/Fail</w:t>
            </w:r>
          </w:p>
        </w:tc>
      </w:tr>
      <w:tr w:rsidR="00A5393B" w:rsidTr="00B77C7A">
        <w:trPr>
          <w:trHeight w:val="351"/>
        </w:trPr>
        <w:tc>
          <w:tcPr>
            <w:tcW w:w="709" w:type="dxa"/>
            <w:tcBorders>
              <w:top w:val="single" w:sz="4" w:space="0" w:color="000000"/>
              <w:left w:val="single" w:sz="4" w:space="0" w:color="000000"/>
              <w:bottom w:val="single" w:sz="4" w:space="0" w:color="000000"/>
              <w:right w:val="nil"/>
            </w:tcBorders>
            <w:hideMark/>
          </w:tcPr>
          <w:p w:rsidR="00A5393B" w:rsidRDefault="00A5393B" w:rsidP="00523CFC">
            <w:pPr>
              <w:snapToGrid w:val="0"/>
              <w:ind w:firstLine="0"/>
            </w:pPr>
            <w:r>
              <w:t>1</w:t>
            </w:r>
            <w:r w:rsidR="00523CFC">
              <w:t>.</w:t>
            </w:r>
          </w:p>
        </w:tc>
        <w:tc>
          <w:tcPr>
            <w:tcW w:w="1843" w:type="dxa"/>
            <w:tcBorders>
              <w:top w:val="single" w:sz="4" w:space="0" w:color="000000"/>
              <w:left w:val="single" w:sz="4" w:space="0" w:color="000000"/>
              <w:bottom w:val="single" w:sz="4" w:space="0" w:color="000000"/>
              <w:right w:val="nil"/>
            </w:tcBorders>
            <w:hideMark/>
          </w:tcPr>
          <w:p w:rsidR="001466EA" w:rsidRDefault="001466EA" w:rsidP="009C4ECF">
            <w:pPr>
              <w:snapToGrid w:val="0"/>
              <w:ind w:firstLine="0"/>
            </w:pPr>
            <w:r>
              <w:t>After we click ‘Scan QR code’ button, pop-up</w:t>
            </w:r>
            <w:r w:rsidR="00373707">
              <w:t xml:space="preserve"> dialog box </w:t>
            </w:r>
            <w:r>
              <w:t>to select available QR code scan application.</w:t>
            </w:r>
          </w:p>
          <w:p w:rsidR="00A5393B" w:rsidRPr="001466EA" w:rsidRDefault="00A5393B" w:rsidP="001466EA"/>
        </w:tc>
        <w:tc>
          <w:tcPr>
            <w:tcW w:w="1054" w:type="dxa"/>
            <w:tcBorders>
              <w:top w:val="single" w:sz="4" w:space="0" w:color="000000"/>
              <w:left w:val="single" w:sz="4" w:space="0" w:color="000000"/>
              <w:bottom w:val="single" w:sz="4" w:space="0" w:color="000000"/>
              <w:right w:val="nil"/>
            </w:tcBorders>
            <w:hideMark/>
          </w:tcPr>
          <w:p w:rsidR="00A5393B" w:rsidRDefault="00A5393B" w:rsidP="009C4ECF">
            <w:pPr>
              <w:snapToGrid w:val="0"/>
              <w:ind w:firstLine="0"/>
              <w:jc w:val="left"/>
            </w:pPr>
          </w:p>
        </w:tc>
        <w:tc>
          <w:tcPr>
            <w:tcW w:w="2010" w:type="dxa"/>
            <w:tcBorders>
              <w:top w:val="single" w:sz="4" w:space="0" w:color="000000"/>
              <w:left w:val="single" w:sz="4" w:space="0" w:color="000000"/>
              <w:bottom w:val="single" w:sz="4" w:space="0" w:color="000000"/>
              <w:right w:val="nil"/>
            </w:tcBorders>
            <w:hideMark/>
          </w:tcPr>
          <w:p w:rsidR="00A5393B" w:rsidRDefault="009F1D56" w:rsidP="009F1D56">
            <w:pPr>
              <w:snapToGrid w:val="0"/>
              <w:ind w:firstLine="0"/>
            </w:pPr>
            <w:r>
              <w:t>Valid QR code scan application opened after selection.</w:t>
            </w:r>
          </w:p>
        </w:tc>
        <w:tc>
          <w:tcPr>
            <w:tcW w:w="1614" w:type="dxa"/>
            <w:tcBorders>
              <w:top w:val="single" w:sz="4" w:space="0" w:color="000000"/>
              <w:left w:val="single" w:sz="4" w:space="0" w:color="000000"/>
              <w:bottom w:val="single" w:sz="4" w:space="0" w:color="000000"/>
              <w:right w:val="single" w:sz="4" w:space="0" w:color="000000"/>
            </w:tcBorders>
            <w:hideMark/>
          </w:tcPr>
          <w:p w:rsidR="00A5393B" w:rsidRDefault="009F1D56" w:rsidP="009C4ECF">
            <w:pPr>
              <w:snapToGrid w:val="0"/>
              <w:ind w:firstLine="0"/>
            </w:pPr>
            <w:r>
              <w:t>QRDroid application opened after we select it.</w:t>
            </w:r>
          </w:p>
        </w:tc>
        <w:tc>
          <w:tcPr>
            <w:tcW w:w="1450" w:type="dxa"/>
            <w:tcBorders>
              <w:top w:val="single" w:sz="4" w:space="0" w:color="000000"/>
              <w:left w:val="single" w:sz="4" w:space="0" w:color="000000"/>
              <w:bottom w:val="single" w:sz="4" w:space="0" w:color="000000"/>
              <w:right w:val="single" w:sz="4" w:space="0" w:color="000000"/>
            </w:tcBorders>
            <w:hideMark/>
          </w:tcPr>
          <w:p w:rsidR="00A5393B" w:rsidRDefault="00A5393B" w:rsidP="002B6023">
            <w:pPr>
              <w:snapToGrid w:val="0"/>
              <w:ind w:firstLine="0"/>
            </w:pPr>
            <w:r>
              <w:t>Pass</w:t>
            </w:r>
          </w:p>
        </w:tc>
      </w:tr>
      <w:tr w:rsidR="00A5393B" w:rsidTr="00B77C7A">
        <w:trPr>
          <w:trHeight w:val="233"/>
        </w:trPr>
        <w:tc>
          <w:tcPr>
            <w:tcW w:w="709" w:type="dxa"/>
            <w:tcBorders>
              <w:top w:val="single" w:sz="4" w:space="0" w:color="000000"/>
              <w:left w:val="single" w:sz="4" w:space="0" w:color="000000"/>
              <w:bottom w:val="single" w:sz="4" w:space="0" w:color="000000"/>
              <w:right w:val="nil"/>
            </w:tcBorders>
            <w:hideMark/>
          </w:tcPr>
          <w:p w:rsidR="00A5393B" w:rsidRDefault="00523CFC" w:rsidP="009C4ECF">
            <w:pPr>
              <w:snapToGrid w:val="0"/>
              <w:ind w:firstLine="0"/>
            </w:pPr>
            <w:r>
              <w:t>2.</w:t>
            </w:r>
          </w:p>
        </w:tc>
        <w:tc>
          <w:tcPr>
            <w:tcW w:w="1843" w:type="dxa"/>
            <w:tcBorders>
              <w:top w:val="single" w:sz="4" w:space="0" w:color="000000"/>
              <w:left w:val="single" w:sz="4" w:space="0" w:color="000000"/>
              <w:bottom w:val="single" w:sz="4" w:space="0" w:color="000000"/>
              <w:right w:val="nil"/>
            </w:tcBorders>
          </w:tcPr>
          <w:p w:rsidR="00A5393B" w:rsidRPr="00A561D7" w:rsidRDefault="0035205B" w:rsidP="0035205B">
            <w:pPr>
              <w:pStyle w:val="Default"/>
              <w:spacing w:line="360" w:lineRule="auto"/>
              <w:jc w:val="both"/>
              <w:rPr>
                <w:rFonts w:ascii="Times New Roman" w:hAnsi="Times New Roman" w:cs="Times New Roman"/>
                <w:sz w:val="23"/>
                <w:szCs w:val="23"/>
              </w:rPr>
            </w:pPr>
            <w:r>
              <w:rPr>
                <w:rFonts w:ascii="Times New Roman" w:hAnsi="Times New Roman" w:cs="Times New Roman"/>
                <w:sz w:val="23"/>
                <w:szCs w:val="23"/>
              </w:rPr>
              <w:t>Camera gets activated to scan QR code after selection of application.</w:t>
            </w:r>
          </w:p>
        </w:tc>
        <w:tc>
          <w:tcPr>
            <w:tcW w:w="1054" w:type="dxa"/>
            <w:tcBorders>
              <w:top w:val="single" w:sz="4" w:space="0" w:color="000000"/>
              <w:left w:val="single" w:sz="4" w:space="0" w:color="000000"/>
              <w:bottom w:val="single" w:sz="4" w:space="0" w:color="000000"/>
              <w:right w:val="nil"/>
            </w:tcBorders>
          </w:tcPr>
          <w:p w:rsidR="00A5393B" w:rsidRDefault="00A5393B" w:rsidP="009C4ECF">
            <w:pPr>
              <w:snapToGrid w:val="0"/>
            </w:pPr>
          </w:p>
        </w:tc>
        <w:tc>
          <w:tcPr>
            <w:tcW w:w="2010" w:type="dxa"/>
            <w:tcBorders>
              <w:top w:val="single" w:sz="4" w:space="0" w:color="000000"/>
              <w:left w:val="single" w:sz="4" w:space="0" w:color="000000"/>
              <w:bottom w:val="single" w:sz="4" w:space="0" w:color="000000"/>
              <w:right w:val="nil"/>
            </w:tcBorders>
            <w:hideMark/>
          </w:tcPr>
          <w:p w:rsidR="00A5393B" w:rsidRDefault="0035205B" w:rsidP="009C4ECF">
            <w:pPr>
              <w:snapToGrid w:val="0"/>
              <w:ind w:firstLine="0"/>
            </w:pPr>
            <w:r>
              <w:t>Camera scan QR code and data is displayed with the help of toast.</w:t>
            </w:r>
          </w:p>
        </w:tc>
        <w:tc>
          <w:tcPr>
            <w:tcW w:w="1614" w:type="dxa"/>
            <w:tcBorders>
              <w:top w:val="single" w:sz="4" w:space="0" w:color="000000"/>
              <w:left w:val="single" w:sz="4" w:space="0" w:color="000000"/>
              <w:bottom w:val="single" w:sz="4" w:space="0" w:color="000000"/>
              <w:right w:val="single" w:sz="4" w:space="0" w:color="000000"/>
            </w:tcBorders>
            <w:hideMark/>
          </w:tcPr>
          <w:p w:rsidR="00A5393B" w:rsidRDefault="0035205B" w:rsidP="009C4ECF">
            <w:pPr>
              <w:snapToGrid w:val="0"/>
              <w:ind w:firstLine="0"/>
            </w:pPr>
            <w:r>
              <w:t>QR code gets scanned and data is displayed.</w:t>
            </w:r>
          </w:p>
        </w:tc>
        <w:tc>
          <w:tcPr>
            <w:tcW w:w="1450" w:type="dxa"/>
            <w:tcBorders>
              <w:top w:val="single" w:sz="4" w:space="0" w:color="000000"/>
              <w:left w:val="single" w:sz="4" w:space="0" w:color="000000"/>
              <w:bottom w:val="single" w:sz="4" w:space="0" w:color="000000"/>
              <w:right w:val="single" w:sz="4" w:space="0" w:color="000000"/>
            </w:tcBorders>
            <w:hideMark/>
          </w:tcPr>
          <w:p w:rsidR="00A5393B" w:rsidRDefault="00A5393B" w:rsidP="002B6023">
            <w:pPr>
              <w:snapToGrid w:val="0"/>
              <w:ind w:firstLine="0"/>
            </w:pPr>
            <w:r>
              <w:t>Pass</w:t>
            </w:r>
          </w:p>
        </w:tc>
      </w:tr>
    </w:tbl>
    <w:p w:rsidR="00A5393B" w:rsidRPr="005668A1" w:rsidRDefault="00290E66" w:rsidP="00A5393B">
      <w:pPr>
        <w:rPr>
          <w:sz w:val="20"/>
          <w:szCs w:val="20"/>
        </w:rPr>
      </w:pPr>
      <w:r>
        <w:tab/>
      </w:r>
      <w:r>
        <w:tab/>
      </w:r>
      <w:r>
        <w:tab/>
      </w:r>
      <w:r>
        <w:tab/>
      </w:r>
      <w:r w:rsidRPr="005668A1">
        <w:rPr>
          <w:sz w:val="20"/>
          <w:szCs w:val="20"/>
        </w:rPr>
        <w:t>Table 9</w:t>
      </w:r>
      <w:r w:rsidR="005B48D8">
        <w:rPr>
          <w:sz w:val="20"/>
          <w:szCs w:val="20"/>
        </w:rPr>
        <w:t>.2.7</w:t>
      </w:r>
      <w:r w:rsidR="00A5393B" w:rsidRPr="005668A1">
        <w:rPr>
          <w:sz w:val="20"/>
          <w:szCs w:val="20"/>
        </w:rPr>
        <w:t xml:space="preserve">: </w:t>
      </w:r>
      <w:r w:rsidR="00300694" w:rsidRPr="005668A1">
        <w:rPr>
          <w:sz w:val="20"/>
          <w:szCs w:val="20"/>
        </w:rPr>
        <w:t>QR scan</w:t>
      </w:r>
    </w:p>
    <w:p w:rsidR="00A5393B" w:rsidRDefault="006F3A28" w:rsidP="00A5393B">
      <w:r>
        <w:rPr>
          <w:b/>
        </w:rPr>
        <w:t>Test Case Status [P</w:t>
      </w:r>
      <w:r w:rsidR="00A5393B">
        <w:rPr>
          <w:b/>
        </w:rPr>
        <w:t xml:space="preserve">ass/Fail]: </w:t>
      </w:r>
      <w:r w:rsidR="00A5393B">
        <w:rPr>
          <w:b/>
        </w:rPr>
        <w:tab/>
      </w:r>
      <w:r w:rsidR="00A5393B">
        <w:t>Pass</w:t>
      </w:r>
    </w:p>
    <w:p w:rsidR="00A5393B" w:rsidRDefault="00A5393B" w:rsidP="004F09E4">
      <w:pPr>
        <w:ind w:firstLine="0"/>
        <w:jc w:val="center"/>
        <w:rPr>
          <w:b/>
          <w:smallCaps/>
          <w:sz w:val="28"/>
          <w:szCs w:val="28"/>
        </w:rPr>
      </w:pPr>
    </w:p>
    <w:p w:rsidR="00A5393B" w:rsidRDefault="00A5393B" w:rsidP="004F09E4">
      <w:pPr>
        <w:ind w:firstLine="0"/>
        <w:jc w:val="center"/>
        <w:rPr>
          <w:b/>
          <w:smallCaps/>
          <w:sz w:val="28"/>
          <w:szCs w:val="28"/>
        </w:rPr>
      </w:pPr>
    </w:p>
    <w:p w:rsidR="00A5393B" w:rsidRDefault="00A5393B" w:rsidP="004F09E4">
      <w:pPr>
        <w:ind w:firstLine="0"/>
        <w:jc w:val="center"/>
        <w:rPr>
          <w:b/>
          <w:smallCaps/>
          <w:sz w:val="28"/>
          <w:szCs w:val="28"/>
        </w:rPr>
      </w:pPr>
    </w:p>
    <w:p w:rsidR="00A5393B" w:rsidRDefault="00A5393B" w:rsidP="00D2394C">
      <w:pPr>
        <w:ind w:firstLine="0"/>
        <w:rPr>
          <w:b/>
          <w:smallCaps/>
          <w:sz w:val="28"/>
          <w:szCs w:val="28"/>
        </w:rPr>
      </w:pPr>
    </w:p>
    <w:p w:rsidR="005668A1" w:rsidRDefault="005668A1" w:rsidP="00D2394C">
      <w:pPr>
        <w:ind w:firstLine="0"/>
        <w:rPr>
          <w:b/>
          <w:smallCaps/>
          <w:sz w:val="28"/>
          <w:szCs w:val="28"/>
        </w:rPr>
      </w:pPr>
    </w:p>
    <w:p w:rsidR="00D2394C" w:rsidRDefault="00D2394C" w:rsidP="00D2394C">
      <w:pPr>
        <w:ind w:firstLine="0"/>
        <w:rPr>
          <w:b/>
          <w:smallCaps/>
          <w:sz w:val="28"/>
          <w:szCs w:val="28"/>
        </w:rPr>
      </w:pPr>
    </w:p>
    <w:p w:rsidR="004F09E4" w:rsidRDefault="004F09E4" w:rsidP="004F09E4">
      <w:pPr>
        <w:ind w:firstLine="0"/>
        <w:jc w:val="center"/>
        <w:rPr>
          <w:b/>
          <w:smallCaps/>
          <w:sz w:val="28"/>
          <w:szCs w:val="28"/>
        </w:rPr>
      </w:pPr>
      <w:r w:rsidRPr="00C3718B">
        <w:rPr>
          <w:b/>
          <w:smallCaps/>
          <w:sz w:val="28"/>
          <w:szCs w:val="28"/>
        </w:rPr>
        <w:lastRenderedPageBreak/>
        <w:t>CHAPTER</w:t>
      </w:r>
      <w:r w:rsidR="00290E66">
        <w:rPr>
          <w:b/>
          <w:smallCaps/>
          <w:sz w:val="28"/>
          <w:szCs w:val="28"/>
        </w:rPr>
        <w:t xml:space="preserve"> 10</w:t>
      </w:r>
    </w:p>
    <w:p w:rsidR="004F09E4" w:rsidRDefault="00F84B41" w:rsidP="004F09E4">
      <w:pPr>
        <w:ind w:firstLine="0"/>
        <w:jc w:val="center"/>
        <w:rPr>
          <w:b/>
          <w:smallCaps/>
          <w:sz w:val="28"/>
          <w:szCs w:val="28"/>
        </w:rPr>
      </w:pPr>
      <w:r>
        <w:rPr>
          <w:b/>
          <w:smallCaps/>
          <w:sz w:val="28"/>
          <w:szCs w:val="28"/>
        </w:rPr>
        <w:t>RESULT</w:t>
      </w:r>
    </w:p>
    <w:p w:rsidR="00213923" w:rsidRPr="00A946C3" w:rsidRDefault="00213923" w:rsidP="00213923">
      <w:pPr>
        <w:ind w:firstLine="0"/>
        <w:rPr>
          <w:b/>
        </w:rPr>
      </w:pPr>
      <w:r>
        <w:rPr>
          <w:b/>
        </w:rPr>
        <w:t>10.1 RESULT PHASES</w:t>
      </w:r>
      <w:r w:rsidRPr="00A946C3">
        <w:rPr>
          <w:b/>
        </w:rPr>
        <w:t xml:space="preserve"> : </w:t>
      </w:r>
    </w:p>
    <w:p w:rsidR="00C11A80" w:rsidRDefault="00C11A80" w:rsidP="00C11A80">
      <w:r>
        <w:t>Result of the application is obtained in the four main phases. These phases comprise of both parent and child side applications.</w:t>
      </w:r>
    </w:p>
    <w:p w:rsidR="001774FA" w:rsidRDefault="001774FA" w:rsidP="00C11A80">
      <w:pPr>
        <w:ind w:firstLine="0"/>
      </w:pPr>
    </w:p>
    <w:p w:rsidR="00C11A80" w:rsidRPr="00C11A80" w:rsidRDefault="005B48D8" w:rsidP="00C11A80">
      <w:pPr>
        <w:ind w:firstLine="0"/>
      </w:pPr>
      <w:r>
        <w:rPr>
          <w:b/>
        </w:rPr>
        <w:t>10</w:t>
      </w:r>
      <w:r w:rsidR="000E1DE9">
        <w:rPr>
          <w:b/>
        </w:rPr>
        <w:t>.1</w:t>
      </w:r>
      <w:r w:rsidR="00AE2FF2">
        <w:rPr>
          <w:b/>
        </w:rPr>
        <w:t>.1</w:t>
      </w:r>
      <w:r w:rsidR="00C11A80" w:rsidRPr="00BB6FFF">
        <w:rPr>
          <w:b/>
        </w:rPr>
        <w:t xml:space="preserve"> QR</w:t>
      </w:r>
      <w:r w:rsidR="003A6596">
        <w:rPr>
          <w:b/>
        </w:rPr>
        <w:t xml:space="preserve"> </w:t>
      </w:r>
      <w:r w:rsidR="00B62913">
        <w:rPr>
          <w:b/>
        </w:rPr>
        <w:t>Code Scanning</w:t>
      </w:r>
      <w:r w:rsidR="00C11A80" w:rsidRPr="00BB6FFF">
        <w:rPr>
          <w:b/>
        </w:rPr>
        <w:t>:</w:t>
      </w:r>
    </w:p>
    <w:p w:rsidR="00C11A80" w:rsidRDefault="00C11A80" w:rsidP="00C11A80">
      <w:r>
        <w:tab/>
        <w:t>Result produces at this phase includes the decoded QR code (i.e. in the string format) along with the location Co-ordinates (Longitude and Latitude) of the location where the actual scanning of QR code took place.</w:t>
      </w:r>
    </w:p>
    <w:p w:rsidR="00C11A80" w:rsidRDefault="00C11A80" w:rsidP="00C11A80">
      <w:r>
        <w:tab/>
        <w:t>QR code is uniquely used in our application building which makes this application superior in terms of Security constraints as compared with other application. Popular applications in this domain use traditional Email-Password for the authentication.</w:t>
      </w:r>
    </w:p>
    <w:p w:rsidR="00C11A80" w:rsidRPr="00356751" w:rsidRDefault="00C11A80" w:rsidP="00C11A80"/>
    <w:p w:rsidR="00C11A80" w:rsidRPr="00BB6FFF" w:rsidRDefault="005B48D8" w:rsidP="001774FA">
      <w:pPr>
        <w:ind w:firstLine="0"/>
        <w:rPr>
          <w:b/>
        </w:rPr>
      </w:pPr>
      <w:r>
        <w:rPr>
          <w:b/>
        </w:rPr>
        <w:t>10</w:t>
      </w:r>
      <w:r w:rsidR="000E1DE9">
        <w:rPr>
          <w:b/>
        </w:rPr>
        <w:t>.</w:t>
      </w:r>
      <w:r w:rsidR="00AE2FF2">
        <w:rPr>
          <w:b/>
        </w:rPr>
        <w:t>1.</w:t>
      </w:r>
      <w:r w:rsidR="000E1DE9">
        <w:rPr>
          <w:b/>
        </w:rPr>
        <w:t>2</w:t>
      </w:r>
      <w:r w:rsidR="007C4CFA">
        <w:rPr>
          <w:b/>
        </w:rPr>
        <w:t xml:space="preserve"> D</w:t>
      </w:r>
      <w:r w:rsidR="00B62913">
        <w:rPr>
          <w:b/>
        </w:rPr>
        <w:t>isplay On Map</w:t>
      </w:r>
      <w:r w:rsidR="00AE2FF2">
        <w:rPr>
          <w:b/>
        </w:rPr>
        <w:t>:</w:t>
      </w:r>
    </w:p>
    <w:p w:rsidR="00C11A80" w:rsidRDefault="00C11A80" w:rsidP="00C11A80">
      <w:r>
        <w:tab/>
        <w:t>This is the result on the Parent side of application. After Server pushes message which includes Co-ordinates (Latitude, Longitude), using these co-ordinates, the exact location is displayed on the Google Map.</w:t>
      </w:r>
    </w:p>
    <w:p w:rsidR="00C11A80" w:rsidRDefault="00C11A80" w:rsidP="00C11A80">
      <w:r>
        <w:tab/>
        <w:t>All the applications in this domain uses the same method of display with minor changes in aesthetics.</w:t>
      </w:r>
    </w:p>
    <w:p w:rsidR="00C11A80" w:rsidRDefault="00C11A80" w:rsidP="00C11A80"/>
    <w:p w:rsidR="00C11A80" w:rsidRPr="00BB6FFF" w:rsidRDefault="005B48D8" w:rsidP="00A83121">
      <w:pPr>
        <w:ind w:firstLine="0"/>
        <w:rPr>
          <w:b/>
        </w:rPr>
      </w:pPr>
      <w:r>
        <w:rPr>
          <w:b/>
        </w:rPr>
        <w:t>10</w:t>
      </w:r>
      <w:r w:rsidR="000E1DE9">
        <w:rPr>
          <w:b/>
        </w:rPr>
        <w:t>.</w:t>
      </w:r>
      <w:r w:rsidR="00AE2FF2">
        <w:rPr>
          <w:b/>
        </w:rPr>
        <w:t>1.</w:t>
      </w:r>
      <w:r w:rsidR="000E1DE9">
        <w:rPr>
          <w:b/>
        </w:rPr>
        <w:t>3</w:t>
      </w:r>
      <w:r w:rsidR="00290E66">
        <w:rPr>
          <w:b/>
        </w:rPr>
        <w:t xml:space="preserve"> D</w:t>
      </w:r>
      <w:r w:rsidR="00B62913">
        <w:rPr>
          <w:b/>
        </w:rPr>
        <w:t xml:space="preserve">isplay </w:t>
      </w:r>
      <w:r w:rsidR="00223769">
        <w:rPr>
          <w:b/>
        </w:rPr>
        <w:t>Address</w:t>
      </w:r>
      <w:r w:rsidR="00AE2FF2">
        <w:rPr>
          <w:b/>
        </w:rPr>
        <w:t>:</w:t>
      </w:r>
    </w:p>
    <w:p w:rsidR="00C11A80" w:rsidRDefault="00C11A80" w:rsidP="00C11A80">
      <w:r>
        <w:tab/>
        <w:t>This is unique result generated on Parent side of application. After reception of server’s push message, using Reverse GeoCoding functionality, location (Area) of the location pointed by co-ordinates is fetched and displayed it in Toast.</w:t>
      </w:r>
    </w:p>
    <w:p w:rsidR="00C11A80" w:rsidRDefault="00C11A80" w:rsidP="00C11A80">
      <w:r>
        <w:tab/>
        <w:t>This functionality makes application stands different from existing application as it eliminates the need of loading Google map on each run.</w:t>
      </w:r>
    </w:p>
    <w:p w:rsidR="00C11A80" w:rsidRPr="00BB6FFF" w:rsidRDefault="00C11A80" w:rsidP="00C11A80">
      <w:pPr>
        <w:rPr>
          <w:b/>
        </w:rPr>
      </w:pPr>
    </w:p>
    <w:p w:rsidR="00C11A80" w:rsidRPr="00BB6FFF" w:rsidRDefault="005F478C" w:rsidP="007C1472">
      <w:pPr>
        <w:ind w:firstLine="0"/>
        <w:rPr>
          <w:b/>
        </w:rPr>
      </w:pPr>
      <w:r>
        <w:rPr>
          <w:b/>
        </w:rPr>
        <w:t>10</w:t>
      </w:r>
      <w:r w:rsidR="000E1DE9">
        <w:rPr>
          <w:b/>
        </w:rPr>
        <w:t>.</w:t>
      </w:r>
      <w:r w:rsidR="00AE2FF2">
        <w:rPr>
          <w:b/>
        </w:rPr>
        <w:t>1.</w:t>
      </w:r>
      <w:r w:rsidR="000E1DE9">
        <w:rPr>
          <w:b/>
        </w:rPr>
        <w:t>4</w:t>
      </w:r>
      <w:r w:rsidR="00290E66">
        <w:rPr>
          <w:b/>
        </w:rPr>
        <w:t xml:space="preserve"> N</w:t>
      </w:r>
      <w:r w:rsidR="00B62913">
        <w:rPr>
          <w:b/>
        </w:rPr>
        <w:t>otifications Alert</w:t>
      </w:r>
      <w:r w:rsidR="00290E66">
        <w:rPr>
          <w:b/>
        </w:rPr>
        <w:t xml:space="preserve">: </w:t>
      </w:r>
    </w:p>
    <w:p w:rsidR="00C11A80" w:rsidRDefault="00C11A80" w:rsidP="00C11A80">
      <w:r>
        <w:tab/>
        <w:t xml:space="preserve">This Result is the </w:t>
      </w:r>
      <w:r w:rsidR="00924A77">
        <w:t>key, which</w:t>
      </w:r>
      <w:r>
        <w:t xml:space="preserve"> distinguishes this application from existing ones.</w:t>
      </w:r>
      <w:r w:rsidRPr="00662398">
        <w:t xml:space="preserve"> </w:t>
      </w:r>
      <w:r>
        <w:t xml:space="preserve">After reception of server’s push message, using co-ordinates and </w:t>
      </w:r>
      <w:r>
        <w:lastRenderedPageBreak/>
        <w:t>Mathematical Model, The notification is generated as the result if it satisfies the condition specified in mathematical model.</w:t>
      </w:r>
    </w:p>
    <w:p w:rsidR="00DB1D11" w:rsidRPr="00AE2FF2" w:rsidRDefault="00C11A80" w:rsidP="00AE2FF2">
      <w:r>
        <w:tab/>
        <w:t>This result endorses security with the added advantage of lower battery consumption.</w:t>
      </w:r>
    </w:p>
    <w:p w:rsidR="00DB1D11" w:rsidRPr="00A946C3" w:rsidRDefault="005B48D8" w:rsidP="003D1C4E">
      <w:pPr>
        <w:ind w:firstLine="0"/>
        <w:rPr>
          <w:b/>
        </w:rPr>
      </w:pPr>
      <w:r>
        <w:rPr>
          <w:b/>
        </w:rPr>
        <w:t>10</w:t>
      </w:r>
      <w:r w:rsidR="00A946C3">
        <w:rPr>
          <w:b/>
        </w:rPr>
        <w:t>.2 COMPARATIVE ANALYSIS CHART</w:t>
      </w:r>
      <w:r w:rsidR="00AE2FF2" w:rsidRPr="00A946C3">
        <w:rPr>
          <w:b/>
        </w:rPr>
        <w:t xml:space="preserve"> : </w:t>
      </w:r>
    </w:p>
    <w:tbl>
      <w:tblPr>
        <w:tblStyle w:val="TableGrid"/>
        <w:tblpPr w:leftFromText="180" w:rightFromText="180" w:vertAnchor="page" w:horzAnchor="margin" w:tblpY="3781"/>
        <w:tblW w:w="9180" w:type="dxa"/>
        <w:tblLook w:val="04A0" w:firstRow="1" w:lastRow="0" w:firstColumn="1" w:lastColumn="0" w:noHBand="0" w:noVBand="1"/>
      </w:tblPr>
      <w:tblGrid>
        <w:gridCol w:w="1951"/>
        <w:gridCol w:w="1985"/>
        <w:gridCol w:w="2126"/>
        <w:gridCol w:w="1559"/>
        <w:gridCol w:w="1559"/>
      </w:tblGrid>
      <w:tr w:rsidR="00AE2FF2" w:rsidTr="00AE2FF2">
        <w:trPr>
          <w:trHeight w:val="933"/>
        </w:trPr>
        <w:tc>
          <w:tcPr>
            <w:tcW w:w="1951" w:type="dxa"/>
          </w:tcPr>
          <w:p w:rsidR="00AE2FF2" w:rsidRPr="00AE2FF2" w:rsidRDefault="00AE2FF2" w:rsidP="00AE2FF2">
            <w:pPr>
              <w:ind w:firstLine="0"/>
              <w:rPr>
                <w:b/>
              </w:rPr>
            </w:pPr>
            <w:r w:rsidRPr="00AE2FF2">
              <w:rPr>
                <w:b/>
              </w:rPr>
              <w:t>Comparison</w:t>
            </w:r>
          </w:p>
          <w:p w:rsidR="00AE2FF2" w:rsidRPr="00AE2FF2" w:rsidRDefault="00AE2FF2" w:rsidP="00AE2FF2">
            <w:pPr>
              <w:ind w:firstLine="0"/>
              <w:rPr>
                <w:b/>
              </w:rPr>
            </w:pPr>
            <w:r w:rsidRPr="00AE2FF2">
              <w:rPr>
                <w:b/>
              </w:rPr>
              <w:t xml:space="preserve">Parameter  </w:t>
            </w:r>
          </w:p>
        </w:tc>
        <w:tc>
          <w:tcPr>
            <w:tcW w:w="1985" w:type="dxa"/>
          </w:tcPr>
          <w:p w:rsidR="00AE2FF2" w:rsidRPr="00AE2FF2" w:rsidRDefault="00AE2FF2" w:rsidP="00AE2FF2">
            <w:pPr>
              <w:ind w:firstLine="0"/>
              <w:rPr>
                <w:b/>
              </w:rPr>
            </w:pPr>
            <w:r w:rsidRPr="00AE2FF2">
              <w:rPr>
                <w:b/>
              </w:rPr>
              <w:t>School Bus Tracking</w:t>
            </w:r>
          </w:p>
        </w:tc>
        <w:tc>
          <w:tcPr>
            <w:tcW w:w="2126" w:type="dxa"/>
          </w:tcPr>
          <w:p w:rsidR="00AE2FF2" w:rsidRPr="00AE2FF2" w:rsidRDefault="00AE2FF2" w:rsidP="00AE2FF2">
            <w:pPr>
              <w:ind w:firstLine="0"/>
              <w:rPr>
                <w:b/>
              </w:rPr>
            </w:pPr>
            <w:r w:rsidRPr="00AE2FF2">
              <w:rPr>
                <w:b/>
              </w:rPr>
              <w:t>Life360 Family Locator</w:t>
            </w:r>
          </w:p>
        </w:tc>
        <w:tc>
          <w:tcPr>
            <w:tcW w:w="1559" w:type="dxa"/>
          </w:tcPr>
          <w:p w:rsidR="00AE2FF2" w:rsidRPr="00AE2FF2" w:rsidRDefault="00AE2FF2" w:rsidP="00AE2FF2">
            <w:pPr>
              <w:ind w:firstLine="0"/>
              <w:rPr>
                <w:b/>
              </w:rPr>
            </w:pPr>
            <w:r w:rsidRPr="00AE2FF2">
              <w:rPr>
                <w:b/>
              </w:rPr>
              <w:t xml:space="preserve">Where’s </w:t>
            </w:r>
          </w:p>
          <w:p w:rsidR="00AE2FF2" w:rsidRPr="00AE2FF2" w:rsidRDefault="00AE2FF2" w:rsidP="00AE2FF2">
            <w:pPr>
              <w:ind w:firstLine="0"/>
              <w:rPr>
                <w:b/>
              </w:rPr>
            </w:pPr>
            <w:r w:rsidRPr="00AE2FF2">
              <w:rPr>
                <w:b/>
              </w:rPr>
              <w:t>My droid</w:t>
            </w:r>
          </w:p>
        </w:tc>
        <w:tc>
          <w:tcPr>
            <w:tcW w:w="1559" w:type="dxa"/>
          </w:tcPr>
          <w:p w:rsidR="00AE2FF2" w:rsidRPr="00AE2FF2" w:rsidRDefault="00AE2FF2" w:rsidP="00AE2FF2">
            <w:pPr>
              <w:ind w:firstLine="0"/>
              <w:rPr>
                <w:b/>
              </w:rPr>
            </w:pPr>
            <w:r w:rsidRPr="00AE2FF2">
              <w:rPr>
                <w:b/>
              </w:rPr>
              <w:t>Cell Phone Tracker</w:t>
            </w:r>
          </w:p>
        </w:tc>
      </w:tr>
      <w:tr w:rsidR="00AE2FF2" w:rsidTr="00AE2FF2">
        <w:trPr>
          <w:trHeight w:val="933"/>
        </w:trPr>
        <w:tc>
          <w:tcPr>
            <w:tcW w:w="1951" w:type="dxa"/>
          </w:tcPr>
          <w:p w:rsidR="00AE2FF2" w:rsidRPr="000E764C" w:rsidRDefault="00AE2FF2" w:rsidP="00AE2FF2">
            <w:pPr>
              <w:ind w:firstLine="0"/>
            </w:pPr>
            <w:r w:rsidRPr="000E764C">
              <w:t>User Group</w:t>
            </w:r>
          </w:p>
        </w:tc>
        <w:tc>
          <w:tcPr>
            <w:tcW w:w="1985" w:type="dxa"/>
          </w:tcPr>
          <w:p w:rsidR="00AE2FF2" w:rsidRPr="000E764C" w:rsidRDefault="00AE2FF2" w:rsidP="00AE2FF2">
            <w:pPr>
              <w:ind w:firstLine="0"/>
            </w:pPr>
            <w:r w:rsidRPr="000E764C">
              <w:t>Scalable</w:t>
            </w:r>
          </w:p>
        </w:tc>
        <w:tc>
          <w:tcPr>
            <w:tcW w:w="2126" w:type="dxa"/>
          </w:tcPr>
          <w:p w:rsidR="00AE2FF2" w:rsidRPr="000E764C" w:rsidRDefault="00AE2FF2" w:rsidP="00AE2FF2">
            <w:pPr>
              <w:ind w:firstLine="0"/>
            </w:pPr>
            <w:r w:rsidRPr="000E764C">
              <w:t>Family</w:t>
            </w:r>
          </w:p>
        </w:tc>
        <w:tc>
          <w:tcPr>
            <w:tcW w:w="1559" w:type="dxa"/>
          </w:tcPr>
          <w:p w:rsidR="00AE2FF2" w:rsidRPr="000E764C" w:rsidRDefault="00AE2FF2" w:rsidP="00AE2FF2">
            <w:pPr>
              <w:ind w:firstLine="0"/>
            </w:pPr>
            <w:r w:rsidRPr="000E764C">
              <w:t>Single</w:t>
            </w:r>
          </w:p>
        </w:tc>
        <w:tc>
          <w:tcPr>
            <w:tcW w:w="1559" w:type="dxa"/>
          </w:tcPr>
          <w:p w:rsidR="00AE2FF2" w:rsidRPr="000E764C" w:rsidRDefault="00AE2FF2" w:rsidP="00AE2FF2">
            <w:pPr>
              <w:ind w:firstLine="0"/>
            </w:pPr>
            <w:r w:rsidRPr="000E764C">
              <w:t>5(maximum)</w:t>
            </w:r>
          </w:p>
        </w:tc>
      </w:tr>
      <w:tr w:rsidR="00AE2FF2" w:rsidTr="00AE2FF2">
        <w:trPr>
          <w:trHeight w:val="933"/>
        </w:trPr>
        <w:tc>
          <w:tcPr>
            <w:tcW w:w="1951" w:type="dxa"/>
          </w:tcPr>
          <w:p w:rsidR="00AE2FF2" w:rsidRPr="000E764C" w:rsidRDefault="00AE2FF2" w:rsidP="00AE2FF2">
            <w:pPr>
              <w:ind w:firstLine="0"/>
            </w:pPr>
            <w:r w:rsidRPr="000E764C">
              <w:t>Authentication Type</w:t>
            </w:r>
          </w:p>
        </w:tc>
        <w:tc>
          <w:tcPr>
            <w:tcW w:w="1985" w:type="dxa"/>
          </w:tcPr>
          <w:p w:rsidR="00AE2FF2" w:rsidRPr="000E764C" w:rsidRDefault="002E57A2" w:rsidP="00AE2FF2">
            <w:pPr>
              <w:ind w:firstLine="0"/>
            </w:pPr>
            <w:r>
              <w:t>QR-</w:t>
            </w:r>
            <w:r w:rsidR="00AE2FF2" w:rsidRPr="000E764C">
              <w:t>Code Scanning</w:t>
            </w:r>
          </w:p>
        </w:tc>
        <w:tc>
          <w:tcPr>
            <w:tcW w:w="2126" w:type="dxa"/>
          </w:tcPr>
          <w:p w:rsidR="00AE2FF2" w:rsidRPr="000E764C" w:rsidRDefault="00AE2FF2" w:rsidP="00AE2FF2">
            <w:pPr>
              <w:ind w:firstLine="0"/>
            </w:pPr>
            <w:r w:rsidRPr="000E764C">
              <w:t>Email-Password</w:t>
            </w:r>
          </w:p>
        </w:tc>
        <w:tc>
          <w:tcPr>
            <w:tcW w:w="1559" w:type="dxa"/>
          </w:tcPr>
          <w:p w:rsidR="00AE2FF2" w:rsidRPr="000E764C" w:rsidRDefault="00AE2FF2" w:rsidP="00AE2FF2">
            <w:pPr>
              <w:ind w:firstLine="0"/>
            </w:pPr>
            <w:r w:rsidRPr="000E764C">
              <w:t>Text code</w:t>
            </w:r>
          </w:p>
        </w:tc>
        <w:tc>
          <w:tcPr>
            <w:tcW w:w="1559" w:type="dxa"/>
          </w:tcPr>
          <w:p w:rsidR="00AE2FF2" w:rsidRPr="000E764C" w:rsidRDefault="00AE2FF2" w:rsidP="00AE2FF2">
            <w:pPr>
              <w:ind w:firstLine="0"/>
            </w:pPr>
            <w:r w:rsidRPr="000E764C">
              <w:t>Email-Password</w:t>
            </w:r>
          </w:p>
        </w:tc>
      </w:tr>
      <w:tr w:rsidR="00AE2FF2" w:rsidTr="00AE2FF2">
        <w:trPr>
          <w:trHeight w:val="933"/>
        </w:trPr>
        <w:tc>
          <w:tcPr>
            <w:tcW w:w="1951" w:type="dxa"/>
          </w:tcPr>
          <w:p w:rsidR="00AE2FF2" w:rsidRPr="000E764C" w:rsidRDefault="00AE2FF2" w:rsidP="0044053A">
            <w:pPr>
              <w:ind w:firstLine="0"/>
            </w:pPr>
            <w:r w:rsidRPr="000E764C">
              <w:t>GPS/GPRS option</w:t>
            </w:r>
          </w:p>
        </w:tc>
        <w:tc>
          <w:tcPr>
            <w:tcW w:w="1985" w:type="dxa"/>
          </w:tcPr>
          <w:p w:rsidR="00AE2FF2" w:rsidRPr="000E764C" w:rsidRDefault="00AE2FF2" w:rsidP="00AE2FF2">
            <w:pPr>
              <w:ind w:firstLine="0"/>
            </w:pPr>
            <w:r w:rsidRPr="000E764C">
              <w:t>Yes</w:t>
            </w:r>
          </w:p>
        </w:tc>
        <w:tc>
          <w:tcPr>
            <w:tcW w:w="2126" w:type="dxa"/>
          </w:tcPr>
          <w:p w:rsidR="00AE2FF2" w:rsidRPr="000E764C" w:rsidRDefault="00AE2FF2" w:rsidP="00AE2FF2">
            <w:pPr>
              <w:ind w:firstLine="0"/>
            </w:pPr>
            <w:r w:rsidRPr="000E764C">
              <w:t>Yes</w:t>
            </w:r>
          </w:p>
        </w:tc>
        <w:tc>
          <w:tcPr>
            <w:tcW w:w="1559" w:type="dxa"/>
          </w:tcPr>
          <w:p w:rsidR="00AE2FF2" w:rsidRPr="000E764C" w:rsidRDefault="00AE2FF2" w:rsidP="00AE2FF2">
            <w:pPr>
              <w:ind w:firstLine="0"/>
            </w:pPr>
            <w:r w:rsidRPr="000E764C">
              <w:t>Only GPS</w:t>
            </w:r>
          </w:p>
        </w:tc>
        <w:tc>
          <w:tcPr>
            <w:tcW w:w="1559" w:type="dxa"/>
          </w:tcPr>
          <w:p w:rsidR="00AE2FF2" w:rsidRPr="000E764C" w:rsidRDefault="00AE2FF2" w:rsidP="00AE2FF2">
            <w:pPr>
              <w:ind w:firstLine="0"/>
            </w:pPr>
            <w:r w:rsidRPr="000E764C">
              <w:t>Yes</w:t>
            </w:r>
          </w:p>
        </w:tc>
      </w:tr>
      <w:tr w:rsidR="00AE2FF2" w:rsidTr="00AE2FF2">
        <w:trPr>
          <w:trHeight w:val="933"/>
        </w:trPr>
        <w:tc>
          <w:tcPr>
            <w:tcW w:w="1951" w:type="dxa"/>
          </w:tcPr>
          <w:p w:rsidR="00AE2FF2" w:rsidRPr="000E764C" w:rsidRDefault="00AE2FF2" w:rsidP="0044053A">
            <w:pPr>
              <w:ind w:firstLine="0"/>
            </w:pPr>
            <w:r w:rsidRPr="000E764C">
              <w:t>Cost</w:t>
            </w:r>
          </w:p>
        </w:tc>
        <w:tc>
          <w:tcPr>
            <w:tcW w:w="1985" w:type="dxa"/>
          </w:tcPr>
          <w:p w:rsidR="00AE2FF2" w:rsidRPr="000E764C" w:rsidRDefault="00AE2FF2" w:rsidP="00AE2FF2">
            <w:pPr>
              <w:ind w:firstLine="0"/>
            </w:pPr>
            <w:r w:rsidRPr="000E764C">
              <w:t>Free</w:t>
            </w:r>
          </w:p>
        </w:tc>
        <w:tc>
          <w:tcPr>
            <w:tcW w:w="2126" w:type="dxa"/>
          </w:tcPr>
          <w:p w:rsidR="00AE2FF2" w:rsidRPr="000E764C" w:rsidRDefault="00AE2FF2" w:rsidP="00AE2FF2">
            <w:pPr>
              <w:ind w:firstLine="0"/>
            </w:pPr>
            <w:r w:rsidRPr="000E764C">
              <w:t>Free</w:t>
            </w:r>
          </w:p>
        </w:tc>
        <w:tc>
          <w:tcPr>
            <w:tcW w:w="1559" w:type="dxa"/>
          </w:tcPr>
          <w:p w:rsidR="00AE2FF2" w:rsidRPr="000E764C" w:rsidRDefault="00AE2FF2" w:rsidP="00AE2FF2">
            <w:pPr>
              <w:ind w:firstLine="0"/>
            </w:pPr>
            <w:r w:rsidRPr="000E764C">
              <w:t>Free</w:t>
            </w:r>
          </w:p>
        </w:tc>
        <w:tc>
          <w:tcPr>
            <w:tcW w:w="1559" w:type="dxa"/>
          </w:tcPr>
          <w:p w:rsidR="00AE2FF2" w:rsidRPr="000E764C" w:rsidRDefault="00AE2FF2" w:rsidP="00AE2FF2">
            <w:pPr>
              <w:ind w:firstLine="0"/>
            </w:pPr>
            <w:r w:rsidRPr="000E764C">
              <w:t>Free(7 days only)</w:t>
            </w:r>
          </w:p>
        </w:tc>
      </w:tr>
      <w:tr w:rsidR="00AE2FF2" w:rsidTr="00AE2FF2">
        <w:trPr>
          <w:trHeight w:val="933"/>
        </w:trPr>
        <w:tc>
          <w:tcPr>
            <w:tcW w:w="1951" w:type="dxa"/>
          </w:tcPr>
          <w:p w:rsidR="00AE2FF2" w:rsidRPr="000E764C" w:rsidRDefault="00AE2FF2" w:rsidP="0044053A">
            <w:pPr>
              <w:ind w:firstLine="0"/>
            </w:pPr>
            <w:r w:rsidRPr="000E764C">
              <w:t>Battery Consumption</w:t>
            </w:r>
          </w:p>
        </w:tc>
        <w:tc>
          <w:tcPr>
            <w:tcW w:w="1985" w:type="dxa"/>
          </w:tcPr>
          <w:p w:rsidR="00AE2FF2" w:rsidRPr="000E764C" w:rsidRDefault="00AE2FF2" w:rsidP="00AE2FF2">
            <w:pPr>
              <w:ind w:firstLine="0"/>
            </w:pPr>
            <w:r w:rsidRPr="000E764C">
              <w:t>Moderate</w:t>
            </w:r>
          </w:p>
        </w:tc>
        <w:tc>
          <w:tcPr>
            <w:tcW w:w="2126" w:type="dxa"/>
          </w:tcPr>
          <w:p w:rsidR="00AE2FF2" w:rsidRPr="000E764C" w:rsidRDefault="00AE2FF2" w:rsidP="00AE2FF2">
            <w:pPr>
              <w:ind w:firstLine="0"/>
            </w:pPr>
            <w:r w:rsidRPr="000E764C">
              <w:t>High</w:t>
            </w:r>
          </w:p>
        </w:tc>
        <w:tc>
          <w:tcPr>
            <w:tcW w:w="1559" w:type="dxa"/>
          </w:tcPr>
          <w:p w:rsidR="00AE2FF2" w:rsidRPr="000E764C" w:rsidRDefault="00AE2FF2" w:rsidP="00AE2FF2">
            <w:pPr>
              <w:ind w:firstLine="0"/>
            </w:pPr>
            <w:r w:rsidRPr="000E764C">
              <w:t>Low</w:t>
            </w:r>
          </w:p>
        </w:tc>
        <w:tc>
          <w:tcPr>
            <w:tcW w:w="1559" w:type="dxa"/>
          </w:tcPr>
          <w:p w:rsidR="00AE2FF2" w:rsidRPr="000E764C" w:rsidRDefault="00AE2FF2" w:rsidP="00AE2FF2">
            <w:pPr>
              <w:ind w:firstLine="0"/>
            </w:pPr>
            <w:r w:rsidRPr="000E764C">
              <w:t>Moderate</w:t>
            </w:r>
          </w:p>
        </w:tc>
      </w:tr>
      <w:tr w:rsidR="00AE2FF2" w:rsidTr="00AE2FF2">
        <w:trPr>
          <w:trHeight w:val="933"/>
        </w:trPr>
        <w:tc>
          <w:tcPr>
            <w:tcW w:w="1951" w:type="dxa"/>
          </w:tcPr>
          <w:p w:rsidR="00AE2FF2" w:rsidRPr="000E764C" w:rsidRDefault="00AE2FF2" w:rsidP="0044053A">
            <w:pPr>
              <w:ind w:firstLine="0"/>
            </w:pPr>
            <w:r w:rsidRPr="000E764C">
              <w:t>Size</w:t>
            </w:r>
          </w:p>
        </w:tc>
        <w:tc>
          <w:tcPr>
            <w:tcW w:w="1985" w:type="dxa"/>
          </w:tcPr>
          <w:p w:rsidR="00AE2FF2" w:rsidRPr="000E764C" w:rsidRDefault="002E57A2" w:rsidP="00AE2FF2">
            <w:pPr>
              <w:ind w:firstLine="0"/>
            </w:pPr>
            <w:r>
              <w:t>2</w:t>
            </w:r>
            <w:r w:rsidR="00AE2FF2" w:rsidRPr="000E764C">
              <w:t>.</w:t>
            </w:r>
            <w:r>
              <w:t>47</w:t>
            </w:r>
            <w:r w:rsidR="00AE2FF2" w:rsidRPr="000E764C">
              <w:t>Mb</w:t>
            </w:r>
          </w:p>
        </w:tc>
        <w:tc>
          <w:tcPr>
            <w:tcW w:w="2126" w:type="dxa"/>
          </w:tcPr>
          <w:p w:rsidR="00AE2FF2" w:rsidRPr="000E764C" w:rsidRDefault="00AE2FF2" w:rsidP="00AE2FF2">
            <w:pPr>
              <w:ind w:firstLine="0"/>
            </w:pPr>
            <w:r w:rsidRPr="000E764C">
              <w:t>7.03Mb</w:t>
            </w:r>
          </w:p>
        </w:tc>
        <w:tc>
          <w:tcPr>
            <w:tcW w:w="1559" w:type="dxa"/>
          </w:tcPr>
          <w:p w:rsidR="00AE2FF2" w:rsidRPr="000E764C" w:rsidRDefault="00AE2FF2" w:rsidP="00AE2FF2">
            <w:pPr>
              <w:ind w:firstLine="0"/>
            </w:pPr>
            <w:r w:rsidRPr="000E764C">
              <w:t>650Kb</w:t>
            </w:r>
          </w:p>
        </w:tc>
        <w:tc>
          <w:tcPr>
            <w:tcW w:w="1559" w:type="dxa"/>
          </w:tcPr>
          <w:p w:rsidR="00AE2FF2" w:rsidRPr="000E764C" w:rsidRDefault="00AE2FF2" w:rsidP="00AE2FF2">
            <w:pPr>
              <w:ind w:firstLine="0"/>
            </w:pPr>
            <w:r w:rsidRPr="000E764C">
              <w:t>5.07Mb</w:t>
            </w:r>
          </w:p>
          <w:p w:rsidR="00AE2FF2" w:rsidRPr="000E764C" w:rsidRDefault="00AE2FF2" w:rsidP="00AE2FF2">
            <w:pPr>
              <w:jc w:val="center"/>
            </w:pPr>
          </w:p>
        </w:tc>
      </w:tr>
      <w:tr w:rsidR="00AE2FF2" w:rsidTr="00AE2FF2">
        <w:trPr>
          <w:trHeight w:val="933"/>
        </w:trPr>
        <w:tc>
          <w:tcPr>
            <w:tcW w:w="1951" w:type="dxa"/>
          </w:tcPr>
          <w:p w:rsidR="00AE2FF2" w:rsidRPr="000E764C" w:rsidRDefault="00AE2FF2" w:rsidP="0044053A">
            <w:pPr>
              <w:ind w:firstLine="0"/>
            </w:pPr>
            <w:r w:rsidRPr="000E764C">
              <w:t>Background Run</w:t>
            </w:r>
          </w:p>
        </w:tc>
        <w:tc>
          <w:tcPr>
            <w:tcW w:w="1985" w:type="dxa"/>
          </w:tcPr>
          <w:p w:rsidR="00AE2FF2" w:rsidRPr="000E764C" w:rsidRDefault="00AE2FF2" w:rsidP="00AE2FF2">
            <w:pPr>
              <w:ind w:firstLine="0"/>
            </w:pPr>
            <w:r w:rsidRPr="000E764C">
              <w:t>Yes</w:t>
            </w:r>
          </w:p>
        </w:tc>
        <w:tc>
          <w:tcPr>
            <w:tcW w:w="2126" w:type="dxa"/>
          </w:tcPr>
          <w:p w:rsidR="00AE2FF2" w:rsidRPr="000E764C" w:rsidRDefault="00AE2FF2" w:rsidP="00AE2FF2">
            <w:pPr>
              <w:ind w:firstLine="0"/>
            </w:pPr>
            <w:r w:rsidRPr="000E764C">
              <w:t>No</w:t>
            </w:r>
          </w:p>
        </w:tc>
        <w:tc>
          <w:tcPr>
            <w:tcW w:w="1559" w:type="dxa"/>
          </w:tcPr>
          <w:p w:rsidR="00AE2FF2" w:rsidRPr="000E764C" w:rsidRDefault="00AE2FF2" w:rsidP="00AE2FF2">
            <w:pPr>
              <w:ind w:firstLine="0"/>
            </w:pPr>
            <w:r w:rsidRPr="000E764C">
              <w:t>Yes</w:t>
            </w:r>
          </w:p>
        </w:tc>
        <w:tc>
          <w:tcPr>
            <w:tcW w:w="1559" w:type="dxa"/>
          </w:tcPr>
          <w:p w:rsidR="00AE2FF2" w:rsidRPr="000E764C" w:rsidRDefault="00AE2FF2" w:rsidP="00AE2FF2">
            <w:pPr>
              <w:ind w:firstLine="0"/>
            </w:pPr>
            <w:r>
              <w:t>Y</w:t>
            </w:r>
            <w:r w:rsidRPr="000E764C">
              <w:t>es</w:t>
            </w:r>
          </w:p>
        </w:tc>
      </w:tr>
      <w:tr w:rsidR="00AE2FF2" w:rsidTr="00AE2FF2">
        <w:trPr>
          <w:trHeight w:val="933"/>
        </w:trPr>
        <w:tc>
          <w:tcPr>
            <w:tcW w:w="1951" w:type="dxa"/>
          </w:tcPr>
          <w:p w:rsidR="00AE2FF2" w:rsidRPr="000E764C" w:rsidRDefault="00AE2FF2" w:rsidP="0044053A">
            <w:pPr>
              <w:ind w:firstLine="0"/>
            </w:pPr>
            <w:r w:rsidRPr="000E764C">
              <w:t>Message Facility</w:t>
            </w:r>
          </w:p>
        </w:tc>
        <w:tc>
          <w:tcPr>
            <w:tcW w:w="1985" w:type="dxa"/>
          </w:tcPr>
          <w:p w:rsidR="00AE2FF2" w:rsidRPr="000E764C" w:rsidRDefault="00AE2FF2" w:rsidP="00AE2FF2">
            <w:pPr>
              <w:ind w:firstLine="0"/>
            </w:pPr>
            <w:r w:rsidRPr="000E764C">
              <w:t>Server Push Messages</w:t>
            </w:r>
          </w:p>
        </w:tc>
        <w:tc>
          <w:tcPr>
            <w:tcW w:w="2126" w:type="dxa"/>
          </w:tcPr>
          <w:p w:rsidR="00AE2FF2" w:rsidRPr="000E764C" w:rsidRDefault="00AE2FF2" w:rsidP="00AE2FF2">
            <w:pPr>
              <w:ind w:firstLine="0"/>
            </w:pPr>
            <w:r w:rsidRPr="000E764C">
              <w:t>User Interaction</w:t>
            </w:r>
          </w:p>
        </w:tc>
        <w:tc>
          <w:tcPr>
            <w:tcW w:w="1559" w:type="dxa"/>
          </w:tcPr>
          <w:p w:rsidR="00AE2FF2" w:rsidRPr="000E764C" w:rsidRDefault="00AE2FF2" w:rsidP="00AE2FF2">
            <w:pPr>
              <w:ind w:firstLine="0"/>
            </w:pPr>
            <w:r w:rsidRPr="000E764C">
              <w:t>Absent</w:t>
            </w:r>
          </w:p>
        </w:tc>
        <w:tc>
          <w:tcPr>
            <w:tcW w:w="1559" w:type="dxa"/>
          </w:tcPr>
          <w:p w:rsidR="00AE2FF2" w:rsidRPr="000E764C" w:rsidRDefault="00AE2FF2" w:rsidP="00AE2FF2">
            <w:pPr>
              <w:ind w:firstLine="0"/>
            </w:pPr>
            <w:r w:rsidRPr="000E764C">
              <w:t>User Interaction</w:t>
            </w:r>
          </w:p>
        </w:tc>
      </w:tr>
      <w:tr w:rsidR="00AE2FF2" w:rsidTr="00AE2FF2">
        <w:trPr>
          <w:trHeight w:val="933"/>
        </w:trPr>
        <w:tc>
          <w:tcPr>
            <w:tcW w:w="1951" w:type="dxa"/>
          </w:tcPr>
          <w:p w:rsidR="00AE2FF2" w:rsidRPr="000E764C" w:rsidRDefault="00AE2FF2" w:rsidP="0044053A">
            <w:pPr>
              <w:ind w:firstLine="0"/>
            </w:pPr>
            <w:r w:rsidRPr="000E764C">
              <w:t>Separate Child-Parent applications</w:t>
            </w:r>
          </w:p>
        </w:tc>
        <w:tc>
          <w:tcPr>
            <w:tcW w:w="1985" w:type="dxa"/>
          </w:tcPr>
          <w:p w:rsidR="00AE2FF2" w:rsidRPr="000E764C" w:rsidRDefault="00AE2FF2" w:rsidP="00AE2FF2">
            <w:pPr>
              <w:ind w:firstLine="0"/>
            </w:pPr>
            <w:r w:rsidRPr="000E764C">
              <w:t>Yes</w:t>
            </w:r>
          </w:p>
        </w:tc>
        <w:tc>
          <w:tcPr>
            <w:tcW w:w="2126" w:type="dxa"/>
          </w:tcPr>
          <w:p w:rsidR="00AE2FF2" w:rsidRPr="000E764C" w:rsidRDefault="00AE2FF2" w:rsidP="00AE2FF2">
            <w:pPr>
              <w:ind w:firstLine="0"/>
            </w:pPr>
            <w:r w:rsidRPr="000E764C">
              <w:t>No</w:t>
            </w:r>
          </w:p>
        </w:tc>
        <w:tc>
          <w:tcPr>
            <w:tcW w:w="1559" w:type="dxa"/>
          </w:tcPr>
          <w:p w:rsidR="00AE2FF2" w:rsidRPr="000E764C" w:rsidRDefault="00AE2FF2" w:rsidP="00AE2FF2">
            <w:pPr>
              <w:ind w:firstLine="0"/>
            </w:pPr>
            <w:r w:rsidRPr="000E764C">
              <w:t>No</w:t>
            </w:r>
          </w:p>
        </w:tc>
        <w:tc>
          <w:tcPr>
            <w:tcW w:w="1559" w:type="dxa"/>
          </w:tcPr>
          <w:p w:rsidR="00AE2FF2" w:rsidRPr="000E764C" w:rsidRDefault="00AE2FF2" w:rsidP="00AE2FF2">
            <w:r w:rsidRPr="000E764C">
              <w:t>No</w:t>
            </w:r>
          </w:p>
        </w:tc>
      </w:tr>
    </w:tbl>
    <w:p w:rsidR="00854C78" w:rsidRPr="0028435A" w:rsidRDefault="005B48D8" w:rsidP="00854C78">
      <w:pPr>
        <w:jc w:val="center"/>
        <w:rPr>
          <w:sz w:val="20"/>
          <w:szCs w:val="20"/>
        </w:rPr>
      </w:pPr>
      <w:r>
        <w:rPr>
          <w:sz w:val="20"/>
          <w:szCs w:val="20"/>
        </w:rPr>
        <w:t>Table 10</w:t>
      </w:r>
      <w:r w:rsidR="00854C78" w:rsidRPr="0028435A">
        <w:rPr>
          <w:sz w:val="20"/>
          <w:szCs w:val="20"/>
        </w:rPr>
        <w:t>.</w:t>
      </w:r>
      <w:r w:rsidR="00854C78">
        <w:rPr>
          <w:sz w:val="20"/>
          <w:szCs w:val="20"/>
        </w:rPr>
        <w:t>2: Comparative Analysis</w:t>
      </w:r>
    </w:p>
    <w:p w:rsidR="00DB1D11" w:rsidRDefault="00DB1D11" w:rsidP="009160A8">
      <w:pPr>
        <w:ind w:firstLine="0"/>
        <w:jc w:val="center"/>
        <w:rPr>
          <w:b/>
          <w:smallCaps/>
          <w:sz w:val="28"/>
          <w:szCs w:val="28"/>
        </w:rPr>
      </w:pPr>
    </w:p>
    <w:p w:rsidR="00DB1D11" w:rsidRDefault="00DB1D11" w:rsidP="00DE0B2C">
      <w:pPr>
        <w:ind w:firstLine="0"/>
        <w:rPr>
          <w:b/>
          <w:smallCaps/>
          <w:sz w:val="28"/>
          <w:szCs w:val="28"/>
        </w:rPr>
      </w:pPr>
    </w:p>
    <w:p w:rsidR="00DE0B2C" w:rsidRDefault="00DE0B2C" w:rsidP="00DE0B2C">
      <w:pPr>
        <w:ind w:firstLine="0"/>
        <w:rPr>
          <w:b/>
          <w:smallCaps/>
          <w:sz w:val="28"/>
          <w:szCs w:val="28"/>
        </w:rPr>
      </w:pPr>
    </w:p>
    <w:p w:rsidR="002970EB" w:rsidRDefault="00DA7625" w:rsidP="009160A8">
      <w:pPr>
        <w:ind w:firstLine="0"/>
        <w:jc w:val="center"/>
        <w:rPr>
          <w:smallCaps/>
          <w:sz w:val="28"/>
          <w:szCs w:val="28"/>
        </w:rPr>
      </w:pPr>
      <w:r w:rsidRPr="00C3718B">
        <w:rPr>
          <w:b/>
          <w:smallCaps/>
          <w:sz w:val="28"/>
          <w:szCs w:val="28"/>
        </w:rPr>
        <w:t>CHAPTER 1</w:t>
      </w:r>
      <w:r w:rsidR="005B48D8">
        <w:rPr>
          <w:b/>
          <w:smallCaps/>
          <w:sz w:val="28"/>
          <w:szCs w:val="28"/>
        </w:rPr>
        <w:t>1</w:t>
      </w:r>
    </w:p>
    <w:p w:rsidR="002970EB" w:rsidRDefault="002970EB" w:rsidP="009160A8">
      <w:pPr>
        <w:ind w:firstLine="0"/>
        <w:jc w:val="center"/>
        <w:rPr>
          <w:b/>
          <w:sz w:val="28"/>
          <w:szCs w:val="28"/>
        </w:rPr>
      </w:pPr>
      <w:r>
        <w:rPr>
          <w:b/>
          <w:sz w:val="28"/>
          <w:szCs w:val="28"/>
        </w:rPr>
        <w:t>DEPLOYMENT AND MAINTAINANCE</w:t>
      </w:r>
    </w:p>
    <w:p w:rsidR="00842D52" w:rsidRDefault="00842D52" w:rsidP="009160A8">
      <w:pPr>
        <w:ind w:firstLine="0"/>
        <w:jc w:val="center"/>
        <w:rPr>
          <w:b/>
          <w:sz w:val="28"/>
          <w:szCs w:val="28"/>
        </w:rPr>
      </w:pPr>
    </w:p>
    <w:p w:rsidR="00756683" w:rsidRDefault="005B48D8" w:rsidP="00EE36C7">
      <w:pPr>
        <w:ind w:firstLine="0"/>
        <w:rPr>
          <w:b/>
        </w:rPr>
      </w:pPr>
      <w:r>
        <w:rPr>
          <w:b/>
        </w:rPr>
        <w:t>11</w:t>
      </w:r>
      <w:r w:rsidR="00EB7361" w:rsidRPr="00EB7361">
        <w:rPr>
          <w:b/>
        </w:rPr>
        <w:t>.1 INSTALLATION AND UN-INSTALLATION</w:t>
      </w:r>
    </w:p>
    <w:p w:rsidR="00B665F0" w:rsidRDefault="00B665F0" w:rsidP="00B174E1">
      <w:pPr>
        <w:pStyle w:val="ListParagraph"/>
        <w:numPr>
          <w:ilvl w:val="0"/>
          <w:numId w:val="4"/>
        </w:numPr>
        <w:ind w:left="0" w:firstLine="270"/>
      </w:pPr>
      <w:r w:rsidRPr="00B665F0">
        <w:t xml:space="preserve">Initially </w:t>
      </w:r>
      <w:r>
        <w:t xml:space="preserve"> application need to be installed in both child device and parent device</w:t>
      </w:r>
    </w:p>
    <w:p w:rsidR="00B665F0" w:rsidRDefault="00B665F0" w:rsidP="00B174E1">
      <w:pPr>
        <w:pStyle w:val="ListParagraph"/>
        <w:numPr>
          <w:ilvl w:val="0"/>
          <w:numId w:val="4"/>
        </w:numPr>
        <w:ind w:left="0" w:firstLine="270"/>
      </w:pPr>
      <w:r>
        <w:t>For this purpose, as it is android applicatio</w:t>
      </w:r>
      <w:r w:rsidR="00C11E27">
        <w:t>n .apk file need to be copied</w:t>
      </w:r>
    </w:p>
    <w:p w:rsidR="00B665F0" w:rsidRDefault="00B665F0" w:rsidP="00B174E1">
      <w:pPr>
        <w:pStyle w:val="ListParagraph"/>
        <w:numPr>
          <w:ilvl w:val="0"/>
          <w:numId w:val="4"/>
        </w:numPr>
        <w:ind w:left="0" w:firstLine="270"/>
      </w:pPr>
      <w:r>
        <w:t>Child device having facility to scan the I-card must be installed in school bus</w:t>
      </w:r>
    </w:p>
    <w:p w:rsidR="00B665F0" w:rsidRDefault="00B665F0" w:rsidP="00B174E1">
      <w:pPr>
        <w:pStyle w:val="ListParagraph"/>
        <w:numPr>
          <w:ilvl w:val="0"/>
          <w:numId w:val="4"/>
        </w:numPr>
        <w:ind w:left="0" w:firstLine="270"/>
      </w:pPr>
      <w:r>
        <w:t>Child device provides the facility of scanning at entry as well as exit.</w:t>
      </w:r>
    </w:p>
    <w:p w:rsidR="00267D59" w:rsidRDefault="00C11E27" w:rsidP="00B174E1">
      <w:pPr>
        <w:pStyle w:val="ListParagraph"/>
        <w:numPr>
          <w:ilvl w:val="0"/>
          <w:numId w:val="4"/>
        </w:numPr>
        <w:ind w:left="0" w:firstLine="270"/>
      </w:pPr>
      <w:r>
        <w:t xml:space="preserve">Parent device should install parent application which will track child device </w:t>
      </w:r>
    </w:p>
    <w:p w:rsidR="00267D59" w:rsidRDefault="00C11E27" w:rsidP="00B174E1">
      <w:pPr>
        <w:pStyle w:val="ListParagraph"/>
        <w:numPr>
          <w:ilvl w:val="0"/>
          <w:numId w:val="4"/>
        </w:numPr>
        <w:ind w:left="0" w:firstLine="270"/>
      </w:pPr>
      <w:r>
        <w:t xml:space="preserve">Internet connection is mandatory during execution. </w:t>
      </w:r>
    </w:p>
    <w:p w:rsidR="00267D59" w:rsidRDefault="00267D59" w:rsidP="00B174E1">
      <w:pPr>
        <w:pStyle w:val="ListParagraph"/>
        <w:numPr>
          <w:ilvl w:val="0"/>
          <w:numId w:val="4"/>
        </w:numPr>
        <w:ind w:left="0" w:firstLine="270"/>
      </w:pPr>
      <w:r>
        <w:t>Un-installation of an application is same as that of other android application.</w:t>
      </w:r>
    </w:p>
    <w:p w:rsidR="00842D52" w:rsidRDefault="00D90949" w:rsidP="00D90949">
      <w:pPr>
        <w:tabs>
          <w:tab w:val="left" w:pos="2676"/>
        </w:tabs>
        <w:ind w:firstLine="0"/>
        <w:rPr>
          <w:b/>
          <w:sz w:val="28"/>
          <w:szCs w:val="28"/>
        </w:rPr>
      </w:pPr>
      <w:r>
        <w:rPr>
          <w:b/>
          <w:sz w:val="28"/>
          <w:szCs w:val="28"/>
        </w:rPr>
        <w:tab/>
      </w:r>
    </w:p>
    <w:p w:rsidR="00CB53E8" w:rsidRDefault="005B48D8" w:rsidP="00EE36C7">
      <w:pPr>
        <w:ind w:firstLine="0"/>
        <w:rPr>
          <w:b/>
          <w:sz w:val="28"/>
          <w:szCs w:val="28"/>
        </w:rPr>
      </w:pPr>
      <w:r>
        <w:rPr>
          <w:b/>
          <w:sz w:val="28"/>
          <w:szCs w:val="28"/>
        </w:rPr>
        <w:t>11</w:t>
      </w:r>
      <w:r w:rsidR="00842D52" w:rsidRPr="00842D52">
        <w:rPr>
          <w:b/>
          <w:sz w:val="28"/>
          <w:szCs w:val="28"/>
        </w:rPr>
        <w:t>.</w:t>
      </w:r>
      <w:r w:rsidR="00842D52">
        <w:rPr>
          <w:b/>
          <w:sz w:val="28"/>
          <w:szCs w:val="28"/>
        </w:rPr>
        <w:t>2</w:t>
      </w:r>
      <w:r w:rsidR="00842D52" w:rsidRPr="00842D52">
        <w:rPr>
          <w:b/>
          <w:sz w:val="28"/>
          <w:szCs w:val="28"/>
        </w:rPr>
        <w:t xml:space="preserve"> </w:t>
      </w:r>
      <w:r w:rsidR="00EB7361" w:rsidRPr="00EB7361">
        <w:rPr>
          <w:b/>
        </w:rPr>
        <w:t>USER MANUAL</w:t>
      </w:r>
    </w:p>
    <w:p w:rsidR="00842D52" w:rsidRPr="00CB53E8" w:rsidRDefault="00763435" w:rsidP="00CB53E8">
      <w:pPr>
        <w:ind w:left="432" w:firstLine="0"/>
        <w:rPr>
          <w:b/>
          <w:sz w:val="28"/>
          <w:szCs w:val="28"/>
        </w:rPr>
      </w:pPr>
      <w:r>
        <w:t xml:space="preserve">      </w:t>
      </w:r>
      <w:r w:rsidR="00207E07">
        <w:t>When application is deployed for the use in rea</w:t>
      </w:r>
      <w:r>
        <w:t xml:space="preserve">l time environment user can take </w:t>
      </w:r>
      <w:r w:rsidR="00207E07">
        <w:t>help of following points for its usage:</w:t>
      </w:r>
    </w:p>
    <w:p w:rsidR="009924A6" w:rsidRDefault="009924A6" w:rsidP="00B174E1">
      <w:pPr>
        <w:pStyle w:val="ListParagraph"/>
        <w:numPr>
          <w:ilvl w:val="0"/>
          <w:numId w:val="4"/>
        </w:numPr>
      </w:pPr>
      <w:r>
        <w:t>For child device application, basic requirement is child must have an I-card consists of unique QR code.</w:t>
      </w:r>
    </w:p>
    <w:p w:rsidR="009924A6" w:rsidRDefault="009924A6" w:rsidP="00B174E1">
      <w:pPr>
        <w:pStyle w:val="ListParagraph"/>
        <w:numPr>
          <w:ilvl w:val="0"/>
          <w:numId w:val="4"/>
        </w:numPr>
      </w:pPr>
      <w:r>
        <w:t>Each child must scan his/her I-card with the help of device installed in a bus.</w:t>
      </w:r>
    </w:p>
    <w:p w:rsidR="009924A6" w:rsidRDefault="009924A6" w:rsidP="00B174E1">
      <w:pPr>
        <w:pStyle w:val="ListParagraph"/>
        <w:numPr>
          <w:ilvl w:val="0"/>
          <w:numId w:val="4"/>
        </w:numPr>
      </w:pPr>
      <w:r>
        <w:t>Each child need to scan the I-card at the time of entry and exit this confirms the attendance of child in a school bus</w:t>
      </w:r>
    </w:p>
    <w:p w:rsidR="009924A6" w:rsidRDefault="009924A6" w:rsidP="00B174E1">
      <w:pPr>
        <w:pStyle w:val="ListParagraph"/>
        <w:numPr>
          <w:ilvl w:val="0"/>
          <w:numId w:val="4"/>
        </w:numPr>
      </w:pPr>
      <w:r>
        <w:t>For parent application, initially parent need to register to the application</w:t>
      </w:r>
    </w:p>
    <w:p w:rsidR="009924A6" w:rsidRDefault="009924A6" w:rsidP="00B174E1">
      <w:pPr>
        <w:pStyle w:val="ListParagraph"/>
        <w:numPr>
          <w:ilvl w:val="0"/>
          <w:numId w:val="4"/>
        </w:numPr>
      </w:pPr>
      <w:r>
        <w:t>During registration information like Name,</w:t>
      </w:r>
      <w:r w:rsidR="00DA7625">
        <w:t xml:space="preserve"> </w:t>
      </w:r>
      <w:r>
        <w:t>Email-ID,</w:t>
      </w:r>
      <w:r w:rsidR="00DA7625">
        <w:t xml:space="preserve"> </w:t>
      </w:r>
      <w:r>
        <w:t>Child_name,</w:t>
      </w:r>
      <w:r w:rsidR="00DA7625">
        <w:t xml:space="preserve"> </w:t>
      </w:r>
      <w:r w:rsidR="00BB62A4">
        <w:t>Child_id need to provide</w:t>
      </w:r>
      <w:r>
        <w:t>.</w:t>
      </w:r>
    </w:p>
    <w:p w:rsidR="009924A6" w:rsidRDefault="009924A6" w:rsidP="00B174E1">
      <w:pPr>
        <w:pStyle w:val="ListParagraph"/>
        <w:numPr>
          <w:ilvl w:val="0"/>
          <w:numId w:val="4"/>
        </w:numPr>
      </w:pPr>
      <w:r>
        <w:t>After registration, whenever parents want to see the position of a school bus, they can request for co-ordinates by selecting the option ‘get co-ordinates’</w:t>
      </w:r>
    </w:p>
    <w:p w:rsidR="009924A6" w:rsidRDefault="009924A6" w:rsidP="00B174E1">
      <w:pPr>
        <w:pStyle w:val="ListParagraph"/>
        <w:numPr>
          <w:ilvl w:val="0"/>
          <w:numId w:val="4"/>
        </w:numPr>
      </w:pPr>
      <w:r>
        <w:t xml:space="preserve">Another facility is parent can directly see the position on map by selecting the </w:t>
      </w:r>
      <w:r w:rsidR="003556B6">
        <w:t>option ‘show</w:t>
      </w:r>
      <w:r>
        <w:t xml:space="preserve"> on map’</w:t>
      </w:r>
    </w:p>
    <w:p w:rsidR="009924A6" w:rsidRDefault="006C1095" w:rsidP="00B174E1">
      <w:pPr>
        <w:pStyle w:val="ListParagraph"/>
        <w:numPr>
          <w:ilvl w:val="0"/>
          <w:numId w:val="4"/>
        </w:numPr>
      </w:pPr>
      <w:r>
        <w:t xml:space="preserve">Parents get </w:t>
      </w:r>
      <w:r w:rsidR="009924A6">
        <w:t>notified continuously after fix interval of time about the location of a school bus.</w:t>
      </w:r>
    </w:p>
    <w:p w:rsidR="00ED6E0C" w:rsidRDefault="00ED6E0C" w:rsidP="00ED6E0C">
      <w:pPr>
        <w:ind w:firstLine="0"/>
        <w:jc w:val="left"/>
      </w:pPr>
    </w:p>
    <w:p w:rsidR="00C11E27" w:rsidRDefault="00C11E27" w:rsidP="00ED6E0C">
      <w:pPr>
        <w:ind w:firstLine="0"/>
        <w:jc w:val="left"/>
      </w:pPr>
    </w:p>
    <w:p w:rsidR="00ED6E0C" w:rsidRDefault="005B48D8" w:rsidP="00ED6E0C">
      <w:pPr>
        <w:ind w:firstLine="0"/>
        <w:jc w:val="center"/>
        <w:rPr>
          <w:b/>
          <w:sz w:val="28"/>
          <w:szCs w:val="28"/>
        </w:rPr>
      </w:pPr>
      <w:r>
        <w:rPr>
          <w:b/>
          <w:sz w:val="28"/>
          <w:szCs w:val="28"/>
        </w:rPr>
        <w:t>CHAPTER 12</w:t>
      </w:r>
    </w:p>
    <w:p w:rsidR="005B5AD9" w:rsidRDefault="0079661D" w:rsidP="005B5AD9">
      <w:pPr>
        <w:ind w:firstLine="0"/>
        <w:jc w:val="center"/>
        <w:rPr>
          <w:b/>
          <w:sz w:val="28"/>
          <w:szCs w:val="28"/>
        </w:rPr>
      </w:pPr>
      <w:r w:rsidRPr="00ED6E0C">
        <w:rPr>
          <w:b/>
          <w:sz w:val="28"/>
          <w:szCs w:val="28"/>
        </w:rPr>
        <w:t>CONCLUSION</w:t>
      </w:r>
    </w:p>
    <w:p w:rsidR="00140452" w:rsidRDefault="00140452" w:rsidP="003A0D81"/>
    <w:p w:rsidR="001C09BF" w:rsidRDefault="003556B6" w:rsidP="003A0D81">
      <w:r>
        <w:t xml:space="preserve">Implementation of </w:t>
      </w:r>
      <w:r w:rsidR="005B5AD9">
        <w:t>school bus tracki</w:t>
      </w:r>
      <w:r w:rsidR="00124EBB">
        <w:t xml:space="preserve">ng system resulted in improving </w:t>
      </w:r>
      <w:r w:rsidR="005B5AD9" w:rsidRPr="00077EF9">
        <w:t xml:space="preserve">overall safety </w:t>
      </w:r>
      <w:r w:rsidR="005B5AD9">
        <w:t>and security of school going children.</w:t>
      </w:r>
      <w:r w:rsidR="00B8260C">
        <w:t xml:space="preserve">  Usage of QR code technique helps in maintaining the record of entry and exit.</w:t>
      </w:r>
      <w:r>
        <w:t xml:space="preserve"> </w:t>
      </w:r>
      <w:r w:rsidR="00B8260C">
        <w:t>Thus this helps in avoiding the unnecessary notifications to parent even when the child is on leave.</w:t>
      </w:r>
      <w:r>
        <w:t xml:space="preserve"> </w:t>
      </w:r>
      <w:r w:rsidR="00B8260C">
        <w:t>QR code is provided on I-card of each child so explicitly no need to carry any special card.</w:t>
      </w:r>
      <w:r w:rsidR="001C09BF">
        <w:t xml:space="preserve"> It</w:t>
      </w:r>
      <w:r w:rsidR="00B8260C">
        <w:t xml:space="preserve"> is offered in simplified format.</w:t>
      </w:r>
      <w:r w:rsidR="00B8260C" w:rsidRPr="00B8260C">
        <w:t xml:space="preserve"> </w:t>
      </w:r>
      <w:r w:rsidR="00B8260C" w:rsidRPr="00077EF9">
        <w:t>As the system is focusing on every individual there is no limitations for unique path and vehicle.</w:t>
      </w:r>
    </w:p>
    <w:p w:rsidR="001C09BF" w:rsidRDefault="00B8260C" w:rsidP="003A0D81">
      <w:r>
        <w:t>GCM technology helps in improving message passing efficiency as there is facility to store messages even when the application is offline. For accurate co-ordinate fetching we have used</w:t>
      </w:r>
      <w:r w:rsidR="003556B6">
        <w:t xml:space="preserve"> both the services GPS/GPRS. A</w:t>
      </w:r>
      <w:r>
        <w:t>ccurate coordinates are fetched at run time.</w:t>
      </w:r>
    </w:p>
    <w:p w:rsidR="000D0846" w:rsidRPr="00077EF9" w:rsidRDefault="00B8260C" w:rsidP="003A0D81">
      <w:r>
        <w:t>School bus tracking system is thus efficient and useful application for parents to assure safety of their children. This application shows l</w:t>
      </w:r>
      <w:r w:rsidR="000A351E">
        <w:t>ocation of bus on map which add-ons</w:t>
      </w:r>
      <w:r>
        <w:t xml:space="preserve"> t</w:t>
      </w:r>
      <w:r w:rsidR="006C1095">
        <w:t>o the utility of software. Parents are</w:t>
      </w:r>
      <w:r>
        <w:t xml:space="preserve"> </w:t>
      </w:r>
      <w:r w:rsidR="000A351E">
        <w:t>updated</w:t>
      </w:r>
      <w:r w:rsidR="006C1095" w:rsidRPr="006C1095">
        <w:t xml:space="preserve"> </w:t>
      </w:r>
      <w:r w:rsidR="006C1095">
        <w:t>automatically</w:t>
      </w:r>
      <w:r>
        <w:t xml:space="preserve"> after fixed </w:t>
      </w:r>
      <w:r w:rsidR="006C1095">
        <w:t>time. P</w:t>
      </w:r>
      <w:r>
        <w:t xml:space="preserve">arent device needs to have internet connectivity and updates will be provided. </w:t>
      </w:r>
      <w:r w:rsidR="000D0846" w:rsidRPr="00077EF9">
        <w:t xml:space="preserve">It results into an efficient </w:t>
      </w:r>
      <w:r w:rsidR="006C1095" w:rsidRPr="00077EF9">
        <w:t>application, which</w:t>
      </w:r>
      <w:r w:rsidR="000D0846" w:rsidRPr="00077EF9">
        <w:t xml:space="preserve"> can serve best for personal as well as business purpose.</w:t>
      </w:r>
    </w:p>
    <w:p w:rsidR="00B8260C" w:rsidRDefault="00B8260C" w:rsidP="003A0D81">
      <w:pPr>
        <w:ind w:firstLine="0"/>
      </w:pPr>
    </w:p>
    <w:p w:rsidR="000D0846" w:rsidRPr="00B8260C" w:rsidRDefault="000D0846" w:rsidP="003A0D81">
      <w:pPr>
        <w:ind w:firstLine="0"/>
      </w:pPr>
    </w:p>
    <w:p w:rsidR="003064A5" w:rsidRDefault="003064A5" w:rsidP="003A0D81">
      <w:pPr>
        <w:pStyle w:val="ListParagraph"/>
        <w:ind w:left="0" w:firstLine="0"/>
      </w:pPr>
      <w:r>
        <w:t>.</w:t>
      </w:r>
    </w:p>
    <w:p w:rsidR="003064A5" w:rsidRDefault="003064A5" w:rsidP="003A0D81"/>
    <w:p w:rsidR="000B6C32" w:rsidRDefault="000B6C32" w:rsidP="003A0D81"/>
    <w:p w:rsidR="000B6C32" w:rsidRDefault="000B6C32" w:rsidP="00EE36C7">
      <w:pPr>
        <w:jc w:val="left"/>
      </w:pPr>
    </w:p>
    <w:p w:rsidR="000B6C32" w:rsidRDefault="000B6C32" w:rsidP="00EE36C7">
      <w:pPr>
        <w:pStyle w:val="ListParagraph"/>
        <w:ind w:left="0"/>
      </w:pPr>
    </w:p>
    <w:p w:rsidR="000B6C32" w:rsidRDefault="000B6C32" w:rsidP="00EE36C7">
      <w:pPr>
        <w:jc w:val="left"/>
      </w:pPr>
    </w:p>
    <w:p w:rsidR="00EC4FD3" w:rsidRDefault="000B6C32" w:rsidP="00EC4FD3">
      <w:pPr>
        <w:ind w:firstLine="0"/>
        <w:jc w:val="left"/>
      </w:pPr>
      <w:r>
        <w:t xml:space="preserve">      </w:t>
      </w:r>
    </w:p>
    <w:p w:rsidR="00EC4FD3" w:rsidRDefault="00EC4FD3" w:rsidP="00EC4FD3">
      <w:pPr>
        <w:ind w:firstLine="0"/>
        <w:jc w:val="left"/>
      </w:pPr>
    </w:p>
    <w:p w:rsidR="00EC4FD3" w:rsidRDefault="00EC4FD3" w:rsidP="00EC4FD3">
      <w:pPr>
        <w:ind w:firstLine="0"/>
        <w:jc w:val="left"/>
      </w:pPr>
    </w:p>
    <w:p w:rsidR="00EC4FD3" w:rsidRDefault="00EC4FD3" w:rsidP="00EC4FD3">
      <w:pPr>
        <w:ind w:firstLine="0"/>
        <w:jc w:val="center"/>
        <w:rPr>
          <w:b/>
          <w:sz w:val="28"/>
          <w:szCs w:val="28"/>
        </w:rPr>
      </w:pPr>
      <w:r>
        <w:rPr>
          <w:b/>
          <w:sz w:val="28"/>
          <w:szCs w:val="28"/>
        </w:rPr>
        <w:lastRenderedPageBreak/>
        <w:t>CHAPTER 13</w:t>
      </w:r>
    </w:p>
    <w:p w:rsidR="00F47167" w:rsidRDefault="00EC4FD3" w:rsidP="00F47167">
      <w:pPr>
        <w:ind w:firstLine="0"/>
        <w:jc w:val="center"/>
        <w:rPr>
          <w:b/>
          <w:sz w:val="28"/>
          <w:szCs w:val="28"/>
        </w:rPr>
      </w:pPr>
      <w:r>
        <w:rPr>
          <w:b/>
          <w:sz w:val="28"/>
          <w:szCs w:val="28"/>
        </w:rPr>
        <w:t>REFERENCES</w:t>
      </w:r>
    </w:p>
    <w:p w:rsidR="00D46AED" w:rsidRPr="00F47167" w:rsidRDefault="00D46AED" w:rsidP="00F47167">
      <w:pPr>
        <w:ind w:firstLine="0"/>
        <w:rPr>
          <w:b/>
          <w:sz w:val="28"/>
          <w:szCs w:val="28"/>
        </w:rPr>
      </w:pPr>
      <w:r w:rsidRPr="00D46AED">
        <w:rPr>
          <w:b/>
          <w:szCs w:val="28"/>
        </w:rPr>
        <w:t>13.1</w:t>
      </w:r>
      <w:r>
        <w:rPr>
          <w:b/>
          <w:szCs w:val="28"/>
        </w:rPr>
        <w:t xml:space="preserve"> </w:t>
      </w:r>
      <w:r w:rsidRPr="00D46AED">
        <w:rPr>
          <w:b/>
          <w:szCs w:val="28"/>
        </w:rPr>
        <w:t>B</w:t>
      </w:r>
      <w:r>
        <w:rPr>
          <w:b/>
          <w:szCs w:val="28"/>
        </w:rPr>
        <w:t>O</w:t>
      </w:r>
      <w:r w:rsidRPr="00D46AED">
        <w:rPr>
          <w:b/>
          <w:szCs w:val="28"/>
        </w:rPr>
        <w:t>OKS</w:t>
      </w:r>
    </w:p>
    <w:p w:rsidR="00D46AED" w:rsidRPr="00D46AED" w:rsidRDefault="00D46AED" w:rsidP="00D46AED">
      <w:pPr>
        <w:pStyle w:val="ListParagraph"/>
        <w:numPr>
          <w:ilvl w:val="0"/>
          <w:numId w:val="32"/>
        </w:numPr>
        <w:rPr>
          <w:szCs w:val="28"/>
        </w:rPr>
      </w:pPr>
      <w:r w:rsidRPr="00D46AED">
        <w:rPr>
          <w:szCs w:val="28"/>
        </w:rPr>
        <w:t>Agile software development, Alistair Cockburn, Addison Wesley Publication</w:t>
      </w:r>
    </w:p>
    <w:p w:rsidR="00D46AED" w:rsidRPr="00D46AED" w:rsidRDefault="00D46AED" w:rsidP="00D46AED">
      <w:pPr>
        <w:pStyle w:val="ListParagraph"/>
        <w:numPr>
          <w:ilvl w:val="0"/>
          <w:numId w:val="32"/>
        </w:numPr>
        <w:rPr>
          <w:b/>
          <w:szCs w:val="28"/>
        </w:rPr>
      </w:pPr>
      <w:r>
        <w:rPr>
          <w:szCs w:val="28"/>
        </w:rPr>
        <w:t>Distilled UML 2.0, Martin Fowler, Addison-Wesley Press</w:t>
      </w:r>
    </w:p>
    <w:p w:rsidR="00D46AED" w:rsidRPr="00D46AED" w:rsidRDefault="00D46AED" w:rsidP="00D46AED">
      <w:pPr>
        <w:pStyle w:val="ListParagraph"/>
        <w:numPr>
          <w:ilvl w:val="0"/>
          <w:numId w:val="32"/>
        </w:numPr>
        <w:rPr>
          <w:b/>
          <w:szCs w:val="28"/>
        </w:rPr>
      </w:pPr>
      <w:r>
        <w:rPr>
          <w:szCs w:val="28"/>
        </w:rPr>
        <w:t>Head First Java, O</w:t>
      </w:r>
      <w:r w:rsidR="006F1FA7">
        <w:rPr>
          <w:szCs w:val="28"/>
        </w:rPr>
        <w:t>’</w:t>
      </w:r>
      <w:r>
        <w:rPr>
          <w:szCs w:val="28"/>
        </w:rPr>
        <w:t>REILLY, Kathy Sierra, Burt Bates</w:t>
      </w:r>
    </w:p>
    <w:p w:rsidR="006F1FA7" w:rsidRPr="006F1FA7" w:rsidRDefault="00D46AED" w:rsidP="00D46AED">
      <w:pPr>
        <w:pStyle w:val="ListParagraph"/>
        <w:numPr>
          <w:ilvl w:val="0"/>
          <w:numId w:val="32"/>
        </w:numPr>
        <w:rPr>
          <w:b/>
          <w:szCs w:val="28"/>
        </w:rPr>
      </w:pPr>
      <w:r>
        <w:rPr>
          <w:szCs w:val="28"/>
        </w:rPr>
        <w:t>Java – The complete Reference, Osborne, Herb Schildt</w:t>
      </w:r>
    </w:p>
    <w:p w:rsidR="00D46AED" w:rsidRPr="00D46AED" w:rsidRDefault="006F1FA7" w:rsidP="00D46AED">
      <w:pPr>
        <w:pStyle w:val="ListParagraph"/>
        <w:numPr>
          <w:ilvl w:val="0"/>
          <w:numId w:val="32"/>
        </w:numPr>
        <w:rPr>
          <w:b/>
          <w:szCs w:val="28"/>
        </w:rPr>
      </w:pPr>
      <w:r>
        <w:rPr>
          <w:szCs w:val="28"/>
        </w:rPr>
        <w:t xml:space="preserve">Learning Android, O’REILLY, Marko Gargento </w:t>
      </w:r>
      <w:r w:rsidR="00D46AED">
        <w:rPr>
          <w:szCs w:val="28"/>
        </w:rPr>
        <w:t xml:space="preserve">   </w:t>
      </w:r>
    </w:p>
    <w:p w:rsidR="00D46AED" w:rsidRDefault="00D46AED" w:rsidP="00D46AED">
      <w:pPr>
        <w:ind w:firstLine="0"/>
        <w:rPr>
          <w:b/>
          <w:szCs w:val="28"/>
        </w:rPr>
      </w:pPr>
      <w:r>
        <w:rPr>
          <w:b/>
          <w:szCs w:val="28"/>
        </w:rPr>
        <w:t>13.2 WEBSITES</w:t>
      </w:r>
    </w:p>
    <w:p w:rsidR="00F47167" w:rsidRPr="00F47167" w:rsidRDefault="00FD7DFA" w:rsidP="00F47167">
      <w:pPr>
        <w:pStyle w:val="ListParagraph"/>
        <w:numPr>
          <w:ilvl w:val="1"/>
          <w:numId w:val="35"/>
        </w:numPr>
        <w:ind w:left="709"/>
      </w:pPr>
      <w:r>
        <w:t>http://</w:t>
      </w:r>
      <w:r w:rsidR="00F47167" w:rsidRPr="00F47167">
        <w:t>PHP.net</w:t>
      </w:r>
    </w:p>
    <w:p w:rsidR="00F47167" w:rsidRPr="00F47167" w:rsidRDefault="00FD7DFA" w:rsidP="00F47167">
      <w:pPr>
        <w:pStyle w:val="ListParagraph"/>
        <w:numPr>
          <w:ilvl w:val="1"/>
          <w:numId w:val="35"/>
        </w:numPr>
        <w:ind w:left="709"/>
      </w:pPr>
      <w:r>
        <w:t>http://</w:t>
      </w:r>
      <w:r w:rsidR="00F47167" w:rsidRPr="00F47167">
        <w:t>Android.developer.com</w:t>
      </w:r>
    </w:p>
    <w:p w:rsidR="00F47167" w:rsidRDefault="00FD7DFA" w:rsidP="00F47167">
      <w:pPr>
        <w:pStyle w:val="ListParagraph"/>
        <w:numPr>
          <w:ilvl w:val="1"/>
          <w:numId w:val="35"/>
        </w:numPr>
        <w:ind w:left="709"/>
      </w:pPr>
      <w:r w:rsidRPr="00FD7DFA">
        <w:t>http://W3school.com</w:t>
      </w:r>
    </w:p>
    <w:p w:rsidR="00FD7DFA" w:rsidRPr="00F47167" w:rsidRDefault="00FD7DFA" w:rsidP="00F47167">
      <w:pPr>
        <w:pStyle w:val="ListParagraph"/>
        <w:numPr>
          <w:ilvl w:val="1"/>
          <w:numId w:val="35"/>
        </w:numPr>
        <w:ind w:left="709"/>
      </w:pPr>
      <w:r>
        <w:t>http://agilemanifesto.org/principles.org</w:t>
      </w:r>
    </w:p>
    <w:p w:rsidR="00D46AED" w:rsidRPr="00D46AED" w:rsidRDefault="00D46AED" w:rsidP="00D46AED">
      <w:pPr>
        <w:ind w:firstLine="0"/>
        <w:rPr>
          <w:b/>
          <w:szCs w:val="28"/>
        </w:rPr>
      </w:pPr>
      <w:r>
        <w:rPr>
          <w:b/>
          <w:szCs w:val="28"/>
        </w:rPr>
        <w:t>13.3 RESEARCH PAPERS</w:t>
      </w:r>
    </w:p>
    <w:p w:rsidR="00EC4FD3" w:rsidRPr="00EC4FD3" w:rsidRDefault="00EC4FD3" w:rsidP="00EC4FD3">
      <w:pPr>
        <w:rPr>
          <w:i/>
        </w:rPr>
      </w:pPr>
      <w:r w:rsidRPr="00EC4FD3">
        <w:t>[1]</w:t>
      </w:r>
      <w:r w:rsidRPr="00EC4FD3">
        <w:tab/>
        <w:t xml:space="preserve">K.V.Barai,R.M.Samant,2011 ,”GPS/GPRS based system for vehicle tracking and traffic management”, </w:t>
      </w:r>
      <w:r w:rsidRPr="00EC4FD3">
        <w:rPr>
          <w:i/>
        </w:rPr>
        <w:t>ICWET’11</w:t>
      </w:r>
      <w:r w:rsidRPr="00EC4FD3">
        <w:t xml:space="preserve"> </w:t>
      </w:r>
      <w:r w:rsidRPr="00EC4FD3">
        <w:rPr>
          <w:i/>
        </w:rPr>
        <w:t>proceeding of the International Conference &amp; Workshop on Emerging Trends in Technology.</w:t>
      </w:r>
    </w:p>
    <w:p w:rsidR="00EC4FD3" w:rsidRPr="00EC4FD3" w:rsidRDefault="00EC4FD3" w:rsidP="00EC4FD3"/>
    <w:p w:rsidR="00EC4FD3" w:rsidRPr="00EC4FD3" w:rsidRDefault="00EC4FD3" w:rsidP="00EC4FD3">
      <w:r w:rsidRPr="00EC4FD3">
        <w:t>[2]</w:t>
      </w:r>
      <w:r w:rsidRPr="00EC4FD3">
        <w:tab/>
        <w:t xml:space="preserve">Tamil, E.M., D. B. Saleh, and M.Y.I. Idris,”  A Mobile Vehicle Tracking System with GPS/GSM Technology”, </w:t>
      </w:r>
      <w:r w:rsidRPr="00EC4FD3">
        <w:rPr>
          <w:i/>
        </w:rPr>
        <w:t>Proceedings of the  5</w:t>
      </w:r>
      <w:r w:rsidRPr="00EC4FD3">
        <w:rPr>
          <w:i/>
          <w:vertAlign w:val="superscript"/>
        </w:rPr>
        <w:t xml:space="preserve">th  </w:t>
      </w:r>
      <w:r w:rsidRPr="00EC4FD3">
        <w:rPr>
          <w:i/>
        </w:rPr>
        <w:t>Student  Conference  on  Research   and Development</w:t>
      </w:r>
      <w:r w:rsidRPr="00EC4FD3">
        <w:t>(SCORED), Permala  Bangi ,Malaysia, may  2007.</w:t>
      </w:r>
    </w:p>
    <w:p w:rsidR="00EC4FD3" w:rsidRPr="00EC4FD3" w:rsidRDefault="00EC4FD3" w:rsidP="00EC4FD3"/>
    <w:p w:rsidR="00EC4FD3" w:rsidRPr="00EC4FD3" w:rsidRDefault="00EC4FD3" w:rsidP="00EC4FD3">
      <w:r w:rsidRPr="00EC4FD3">
        <w:t>[3]</w:t>
      </w:r>
      <w:r w:rsidRPr="00EC4FD3">
        <w:tab/>
        <w:t xml:space="preserve">Khondker Shajadul Hasan, Tanzil Rahman, “ Cost-Effective GPS-GPRS Based Object Tracking System”, </w:t>
      </w:r>
      <w:r w:rsidRPr="00EC4FD3">
        <w:rPr>
          <w:i/>
        </w:rPr>
        <w:t>Proceedings of the International Multi-Conference of Engineers and Computer Scientist 2009</w:t>
      </w:r>
      <w:r w:rsidRPr="00EC4FD3">
        <w:t xml:space="preserve"> Vol I IMECS 2009, March 18-20,2009, Hong Kong.</w:t>
      </w:r>
    </w:p>
    <w:p w:rsidR="00EC4FD3" w:rsidRPr="00EC4FD3" w:rsidRDefault="00EC4FD3" w:rsidP="00EC4FD3"/>
    <w:p w:rsidR="00EC4FD3" w:rsidRPr="00EC4FD3" w:rsidRDefault="00EC4FD3" w:rsidP="00EC4FD3">
      <w:pPr>
        <w:rPr>
          <w:i/>
          <w:iCs/>
        </w:rPr>
      </w:pPr>
      <w:r w:rsidRPr="00EC4FD3">
        <w:t>[4]</w:t>
      </w:r>
      <w:r w:rsidRPr="00EC4FD3">
        <w:tab/>
        <w:t xml:space="preserve">Dr. Kamal Jain and Rahul Goel , </w:t>
      </w:r>
      <w:r w:rsidRPr="00EC4FD3">
        <w:rPr>
          <w:bCs/>
        </w:rPr>
        <w:t>GPS Based Low Cost Intelligent Vehicle Tracking System (IVTS)</w:t>
      </w:r>
      <w:r w:rsidRPr="00EC4FD3">
        <w:t xml:space="preserve">”, </w:t>
      </w:r>
      <w:r w:rsidRPr="00EC4FD3">
        <w:rPr>
          <w:i/>
          <w:iCs/>
        </w:rPr>
        <w:t>2012 International Conference on Traffic and Transportation Engineering (ICTTE 2012)</w:t>
      </w:r>
      <w:r w:rsidRPr="00EC4FD3">
        <w:rPr>
          <w:bCs/>
          <w:iCs/>
        </w:rPr>
        <w:t>IPCSIT vol. 26 (2012) © (2012) IACSIT Press, Singapore</w:t>
      </w:r>
      <w:r w:rsidRPr="00EC4FD3">
        <w:t>.</w:t>
      </w:r>
    </w:p>
    <w:p w:rsidR="00EC4FD3" w:rsidRPr="00EC4FD3" w:rsidRDefault="00EC4FD3" w:rsidP="00EC4FD3"/>
    <w:p w:rsidR="00EC4FD3" w:rsidRPr="00EC4FD3" w:rsidRDefault="00EC4FD3" w:rsidP="00EC4FD3">
      <w:pPr>
        <w:rPr>
          <w:b/>
          <w:bCs/>
        </w:rPr>
      </w:pPr>
      <w:r w:rsidRPr="00EC4FD3">
        <w:t xml:space="preserve">[5] Deepak Mishra, Apurv Vasal, Puneet Tandon, “A Novel and cost effective approach to public vehicle tracking system”, </w:t>
      </w:r>
      <w:r w:rsidRPr="00EC4FD3">
        <w:rPr>
          <w:i/>
        </w:rPr>
        <w:t>International Journal of</w:t>
      </w:r>
      <w:r w:rsidRPr="00EC4FD3">
        <w:t xml:space="preserve"> </w:t>
      </w:r>
      <w:r w:rsidRPr="00EC4FD3">
        <w:rPr>
          <w:i/>
        </w:rPr>
        <w:t xml:space="preserve">UbiComp </w:t>
      </w:r>
      <w:r w:rsidRPr="00EC4FD3">
        <w:t>(IJU), Vol.3, No.1, January 2012.</w:t>
      </w:r>
    </w:p>
    <w:p w:rsidR="0014703E" w:rsidRPr="00EC4FD3" w:rsidRDefault="0014703E" w:rsidP="00EC4FD3"/>
    <w:p w:rsidR="000B6C32" w:rsidRPr="00382F2D" w:rsidRDefault="000B6C32" w:rsidP="00EC4FD3"/>
    <w:p w:rsidR="00E31B70" w:rsidRPr="0011555A" w:rsidRDefault="00E31B70" w:rsidP="00EC4FD3">
      <w:pPr>
        <w:rPr>
          <w:b/>
          <w:smallCaps/>
        </w:rPr>
      </w:pPr>
    </w:p>
    <w:p w:rsidR="00E31B70" w:rsidRDefault="00E31B70"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8E5727">
      <w:pPr>
        <w:ind w:firstLine="0"/>
        <w:jc w:val="center"/>
        <w:rPr>
          <w:b/>
          <w:sz w:val="28"/>
          <w:szCs w:val="28"/>
        </w:rPr>
      </w:pPr>
      <w:r>
        <w:rPr>
          <w:b/>
          <w:sz w:val="28"/>
          <w:szCs w:val="28"/>
        </w:rPr>
        <w:lastRenderedPageBreak/>
        <w:t>ANNEXURE-A</w:t>
      </w:r>
    </w:p>
    <w:p w:rsidR="008E5727" w:rsidRDefault="008E5727" w:rsidP="008E5727">
      <w:pPr>
        <w:pStyle w:val="Text"/>
        <w:ind w:firstLine="0"/>
        <w:rPr>
          <w:sz w:val="18"/>
          <w:szCs w:val="18"/>
        </w:rPr>
      </w:pPr>
      <w:r>
        <w:rPr>
          <w:sz w:val="18"/>
          <w:szCs w:val="18"/>
        </w:rPr>
        <w:footnoteReference w:customMarkFollows="1" w:id="1"/>
        <w:sym w:font="Symbol" w:char="F020"/>
      </w:r>
    </w:p>
    <w:p w:rsidR="008E5727" w:rsidRDefault="008E5727" w:rsidP="008E5727">
      <w:pPr>
        <w:framePr w:w="9360" w:hSpace="187" w:vSpace="187" w:wrap="notBeside" w:vAnchor="text" w:hAnchor="page" w:xAlign="center" w:y="1"/>
        <w:tabs>
          <w:tab w:val="center" w:pos="4513"/>
          <w:tab w:val="left" w:pos="6510"/>
        </w:tabs>
        <w:jc w:val="center"/>
        <w:rPr>
          <w:sz w:val="48"/>
          <w:szCs w:val="48"/>
        </w:rPr>
      </w:pPr>
      <w:r>
        <w:rPr>
          <w:sz w:val="48"/>
          <w:szCs w:val="48"/>
        </w:rPr>
        <w:t>Towards a Secure Travel Assistance Device for GPS/GPRS Enabled Mobile Users to Aid Transit Riders with Special Needs</w:t>
      </w:r>
    </w:p>
    <w:p w:rsidR="008E5727" w:rsidRDefault="008E5727" w:rsidP="008E5727">
      <w:pPr>
        <w:pStyle w:val="Authors"/>
        <w:framePr w:wrap="notBeside" w:x="1335" w:y="-359"/>
        <w:spacing w:after="0"/>
        <w:rPr>
          <w:b/>
        </w:rPr>
      </w:pPr>
      <w:r>
        <w:rPr>
          <w:b/>
        </w:rPr>
        <w:t>Swapnil Mahajan, Suyash Jadhav, Sourabh Gavhale, Apurva Inamdar, Suvarna Baheti</w:t>
      </w:r>
    </w:p>
    <w:p w:rsidR="008E5727" w:rsidRPr="003A4286" w:rsidRDefault="008E5727" w:rsidP="008E5727">
      <w:pPr>
        <w:pStyle w:val="Authors"/>
        <w:framePr w:wrap="notBeside" w:x="1335" w:y="-359"/>
        <w:spacing w:after="0"/>
        <w:rPr>
          <w:b/>
          <w:lang w:eastAsia="zh-TW"/>
        </w:rPr>
      </w:pPr>
      <w:r>
        <w:rPr>
          <w:b/>
        </w:rPr>
        <w:t>{swapnilmahajan510,</w:t>
      </w:r>
      <w:r w:rsidRPr="001A614E">
        <w:t xml:space="preserve"> </w:t>
      </w:r>
      <w:r w:rsidRPr="001A614E">
        <w:rPr>
          <w:b/>
        </w:rPr>
        <w:t>suyashsjadhav</w:t>
      </w:r>
      <w:r>
        <w:rPr>
          <w:b/>
        </w:rPr>
        <w:t>,</w:t>
      </w:r>
      <w:r w:rsidRPr="001A614E">
        <w:t xml:space="preserve"> </w:t>
      </w:r>
      <w:r w:rsidRPr="001A614E">
        <w:rPr>
          <w:b/>
        </w:rPr>
        <w:t>sourabh.gavhale</w:t>
      </w:r>
      <w:r>
        <w:rPr>
          <w:b/>
        </w:rPr>
        <w:t>,</w:t>
      </w:r>
      <w:r w:rsidRPr="001A614E">
        <w:t xml:space="preserve"> </w:t>
      </w:r>
      <w:r w:rsidRPr="001A614E">
        <w:rPr>
          <w:b/>
        </w:rPr>
        <w:t>inamdarapurva</w:t>
      </w:r>
      <w:r>
        <w:rPr>
          <w:b/>
        </w:rPr>
        <w:t>,suvarna.baheti</w:t>
      </w:r>
      <w:r w:rsidRPr="001A614E">
        <w:rPr>
          <w:b/>
        </w:rPr>
        <w:t>}@gmail.com</w:t>
      </w:r>
    </w:p>
    <w:p w:rsidR="008E5727" w:rsidRDefault="008E5727" w:rsidP="008E5727">
      <w:pPr>
        <w:pStyle w:val="Authors"/>
        <w:framePr w:wrap="notBeside" w:x="1335" w:y="-359"/>
        <w:spacing w:after="0"/>
        <w:rPr>
          <w:b/>
        </w:rPr>
      </w:pPr>
      <w:r>
        <w:rPr>
          <w:b/>
        </w:rPr>
        <w:t>First Author Affiliation, Second Author Affiliation, Third Author Affiliation</w:t>
      </w:r>
    </w:p>
    <w:p w:rsidR="008E5727" w:rsidRPr="00904980" w:rsidRDefault="008E5727" w:rsidP="008E5727"/>
    <w:p w:rsidR="008E5727" w:rsidRDefault="008E5727" w:rsidP="008E5727">
      <w:pPr>
        <w:pStyle w:val="Abstract"/>
        <w:rPr>
          <w:i/>
        </w:rPr>
      </w:pPr>
      <w:r w:rsidRPr="0036116A">
        <w:rPr>
          <w:i/>
          <w:iCs/>
        </w:rPr>
        <w:t>Abstract</w:t>
      </w:r>
      <w:r w:rsidRPr="0036116A">
        <w:rPr>
          <w:i/>
        </w:rPr>
        <w:t xml:space="preserve">— </w:t>
      </w:r>
      <w:r w:rsidRPr="00935E57">
        <w:rPr>
          <w:i/>
        </w:rPr>
        <w:t>As urban living environment is becoming more and more complex; the road condition is becoming worse because of heavy traffic, tremendous increase in accidents and most importantly the security issues that have been raised by recent incidences. To solve such problem with respect to school going children, a school bus tracking system has been developed. The system provides ANDROID Applications for the device in a bus as well as for parents of children travelling by the bus. A school bus tracking system determines the position of the bus with a GPS/GPRS enabled cell phone and displays the position on a Google map. This School Bus tracking system not only meets the security expectations of parents by providing features as Alert Messages and Conformance of Attendance of the Child on the bus, but also provides convenience to parents as it notifies when school bus comes near the house.</w:t>
      </w:r>
    </w:p>
    <w:p w:rsidR="008E5727" w:rsidRPr="00CD26C3" w:rsidRDefault="008E5727" w:rsidP="008E5727"/>
    <w:p w:rsidR="008E5727" w:rsidRDefault="008E5727" w:rsidP="008E5727">
      <w:pPr>
        <w:pStyle w:val="IndexTerms"/>
      </w:pPr>
      <w:bookmarkStart w:id="1" w:name="PointTmp"/>
      <w:r>
        <w:rPr>
          <w:i/>
          <w:iCs/>
        </w:rPr>
        <w:t>Index Terms</w:t>
      </w:r>
      <w:r>
        <w:t>—</w:t>
      </w:r>
      <w:r w:rsidRPr="00CD26C3">
        <w:rPr>
          <w:i/>
        </w:rPr>
        <w:t xml:space="preserve"> </w:t>
      </w:r>
      <w:r>
        <w:rPr>
          <w:i/>
        </w:rPr>
        <w:t>Android, GPS, GPRS, QR code, Google maps</w:t>
      </w:r>
      <w:r>
        <w:t>.</w:t>
      </w:r>
    </w:p>
    <w:p w:rsidR="008E5727" w:rsidRDefault="008E5727" w:rsidP="008E5727"/>
    <w:bookmarkEnd w:id="1"/>
    <w:p w:rsidR="008E5727" w:rsidRPr="0036116A" w:rsidRDefault="008E5727" w:rsidP="008E5727">
      <w:pPr>
        <w:pStyle w:val="Heading1"/>
        <w:autoSpaceDE w:val="0"/>
        <w:autoSpaceDN w:val="0"/>
        <w:spacing w:before="240" w:after="80" w:line="240" w:lineRule="auto"/>
        <w:ind w:firstLine="0"/>
        <w:jc w:val="center"/>
        <w:rPr>
          <w:b w:val="0"/>
        </w:rPr>
      </w:pPr>
      <w:r w:rsidRPr="0036116A">
        <w:rPr>
          <w:b w:val="0"/>
        </w:rPr>
        <w:t>INTRODUCTION</w:t>
      </w:r>
    </w:p>
    <w:p w:rsidR="008E5727" w:rsidRDefault="008E5727" w:rsidP="008E5727">
      <w:pPr>
        <w:tabs>
          <w:tab w:val="center" w:pos="4513"/>
          <w:tab w:val="left" w:pos="6510"/>
        </w:tabs>
      </w:pPr>
      <w:r>
        <w:t xml:space="preserve">The  motivation behind this project is to assist and guide parents/guardians of school going children about vehicle position i.e. location of bus through which these children travels. System works with child phone (with Android O.S.) i.e. device to be tracked and parent phone (with Android O.S.) i.e. device used by user to track child phone. Both devices will be installed with developed android application. </w:t>
      </w:r>
    </w:p>
    <w:p w:rsidR="008E5727" w:rsidRDefault="008E5727" w:rsidP="008E5727">
      <w:pPr>
        <w:tabs>
          <w:tab w:val="center" w:pos="4513"/>
          <w:tab w:val="left" w:pos="6510"/>
        </w:tabs>
      </w:pPr>
      <w:r>
        <w:t xml:space="preserve">Server plays vital and important role of information management and communication between the child and parent phone. Child phone will be mounted with vehicle which is to be tracked. And parent device will be used by end-users which will track the related child. Child phone again uses the GPS or GPRS services to avail the co-ordinates. Usage of GPS or GPRS is been decided depending upon the </w:t>
      </w:r>
      <w:r>
        <w:lastRenderedPageBreak/>
        <w:t xml:space="preserve">accuracy they provide at run-time. Parent device will generate appropriate notifications as per position and condition of child device i.e. vehicle to be tracked. Co-ordinates will be sent by server to parent device using Google Cloud Messaging (GCM). Concept of QR code will be used to validate entry and exit of child in vehicle. This QR code will also satisfy real time situations very well. New technology Co-ordinates fetched by child device, sent to the parent phone will display exact position of vehicle on Google maps.  </w:t>
      </w:r>
    </w:p>
    <w:p w:rsidR="008E5727" w:rsidRPr="0036116A" w:rsidRDefault="008E5727" w:rsidP="008E5727">
      <w:pPr>
        <w:pStyle w:val="Text"/>
        <w:spacing w:line="240" w:lineRule="auto"/>
        <w:ind w:firstLine="0"/>
      </w:pPr>
      <w:r w:rsidRPr="0036116A">
        <w:t xml:space="preserve">. </w:t>
      </w:r>
    </w:p>
    <w:p w:rsidR="008E5727" w:rsidRDefault="008E5727" w:rsidP="008E5727">
      <w:pPr>
        <w:pStyle w:val="Heading1"/>
        <w:autoSpaceDE w:val="0"/>
        <w:autoSpaceDN w:val="0"/>
        <w:spacing w:before="240" w:after="80" w:line="240" w:lineRule="auto"/>
        <w:ind w:firstLine="0"/>
        <w:jc w:val="center"/>
        <w:rPr>
          <w:b w:val="0"/>
        </w:rPr>
      </w:pPr>
      <w:r>
        <w:rPr>
          <w:b w:val="0"/>
        </w:rPr>
        <w:t>PROBLEM DEFINITION</w:t>
      </w:r>
    </w:p>
    <w:p w:rsidR="008E5727" w:rsidRPr="00496600" w:rsidRDefault="008E5727" w:rsidP="00496600">
      <w:r w:rsidRPr="00496600">
        <w:t>Android tracking applications has reached new scale. Various applications has been researched and developed to track different objects. System uses GPS\GPRS services in the process. If we look at the modern traffic complexity and situation, need of advanced application comes up. This paper discusses new methodologies to tackle these situations. It introduces and describes the internet-based Client-server methodology using Java-Android Platform with inclusion of new technologies such as QR code and Google Cloud Messaging (GCM).</w:t>
      </w:r>
    </w:p>
    <w:p w:rsidR="008E5727" w:rsidRPr="0036116A" w:rsidRDefault="008E5727" w:rsidP="008E5727">
      <w:pPr>
        <w:pStyle w:val="Heading1"/>
        <w:autoSpaceDE w:val="0"/>
        <w:autoSpaceDN w:val="0"/>
        <w:spacing w:before="240" w:after="80" w:line="240" w:lineRule="auto"/>
        <w:ind w:firstLine="0"/>
        <w:jc w:val="center"/>
        <w:rPr>
          <w:b w:val="0"/>
        </w:rPr>
      </w:pPr>
      <w:r w:rsidRPr="0036116A">
        <w:rPr>
          <w:b w:val="0"/>
        </w:rPr>
        <w:t xml:space="preserve">MATH </w:t>
      </w:r>
    </w:p>
    <w:p w:rsidR="008E5727" w:rsidRDefault="008E5727" w:rsidP="008E5727">
      <w:pPr>
        <w:rPr>
          <w:noProof/>
        </w:rPr>
      </w:pPr>
      <w:r>
        <w:rPr>
          <w:noProof/>
        </w:rPr>
        <w:t xml:space="preserve"> Major concern of this application is to calculate the distance.Application is mainly intended to be energy efficient.Distance calculation formula includes very tidious calculations due to involvent of many trignometric functions. This application is very little concern about accurracy as it requires to generate a notification over a comparetively wide range of 0-1100 meters. It gives rise to the new formula/concept.</w:t>
      </w:r>
    </w:p>
    <w:p w:rsidR="008E5727" w:rsidRDefault="008E5727" w:rsidP="008E5727">
      <w:pPr>
        <w:rPr>
          <w:noProof/>
        </w:rPr>
      </w:pPr>
      <w:r>
        <w:rPr>
          <w:noProof/>
        </w:rPr>
        <w:t xml:space="preserve"> After bus is being located in the specified range about the predefined point, generation of notification is carried out on the Parent Type of Device.This formula plays a vital role in security as well as it leads to the energy efficiency of the application.</w:t>
      </w:r>
    </w:p>
    <w:p w:rsidR="008E5727" w:rsidRDefault="008E5727" w:rsidP="008E5727">
      <w:pPr>
        <w:rPr>
          <w:noProof/>
        </w:rPr>
      </w:pPr>
    </w:p>
    <w:p w:rsidR="008E5727" w:rsidRDefault="008E5727" w:rsidP="008E5727">
      <w:pPr>
        <w:tabs>
          <w:tab w:val="left" w:pos="4860"/>
        </w:tabs>
        <w:ind w:right="75"/>
        <w:jc w:val="center"/>
        <w:rPr>
          <w:noProof/>
        </w:rPr>
      </w:pPr>
      <w:r>
        <w:rPr>
          <w:noProof/>
        </w:rPr>
        <w:lastRenderedPageBreak/>
        <w:drawing>
          <wp:inline distT="0" distB="0" distL="0" distR="0">
            <wp:extent cx="200977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1905000"/>
                    </a:xfrm>
                    <a:prstGeom prst="rect">
                      <a:avLst/>
                    </a:prstGeom>
                    <a:noFill/>
                    <a:ln>
                      <a:noFill/>
                    </a:ln>
                  </pic:spPr>
                </pic:pic>
              </a:graphicData>
            </a:graphic>
          </wp:inline>
        </w:drawing>
      </w:r>
    </w:p>
    <w:p w:rsidR="008E5727" w:rsidRDefault="008E5727" w:rsidP="008E5727">
      <w:pPr>
        <w:jc w:val="center"/>
        <w:rPr>
          <w:noProof/>
        </w:rPr>
      </w:pPr>
    </w:p>
    <w:p w:rsidR="008E5727" w:rsidRDefault="008E5727" w:rsidP="008E5727">
      <w:pPr>
        <w:jc w:val="center"/>
        <w:rPr>
          <w:sz w:val="16"/>
          <w:szCs w:val="16"/>
        </w:rPr>
      </w:pPr>
      <w:r>
        <w:rPr>
          <w:sz w:val="16"/>
          <w:szCs w:val="16"/>
        </w:rPr>
        <w:t xml:space="preserve"> </w:t>
      </w:r>
      <w:r w:rsidRPr="009A4414">
        <w:rPr>
          <w:sz w:val="16"/>
          <w:szCs w:val="16"/>
        </w:rPr>
        <w:t>Fig.</w:t>
      </w:r>
      <w:r>
        <w:rPr>
          <w:sz w:val="16"/>
          <w:szCs w:val="16"/>
        </w:rPr>
        <w:t>1.Proposed A</w:t>
      </w:r>
      <w:r w:rsidRPr="009A4414">
        <w:rPr>
          <w:sz w:val="16"/>
          <w:szCs w:val="16"/>
        </w:rPr>
        <w:t>rchitecture</w:t>
      </w:r>
    </w:p>
    <w:p w:rsidR="008E5727" w:rsidRDefault="008E5727" w:rsidP="008E5727">
      <w:pPr>
        <w:pStyle w:val="NormalWeb"/>
        <w:spacing w:before="0" w:beforeAutospacing="0" w:after="0" w:afterAutospacing="0"/>
        <w:rPr>
          <w:sz w:val="20"/>
          <w:szCs w:val="20"/>
        </w:rPr>
      </w:pPr>
      <w:r>
        <w:rPr>
          <w:color w:val="000000"/>
          <w:kern w:val="24"/>
          <w:sz w:val="20"/>
          <w:szCs w:val="20"/>
        </w:rPr>
        <w:t>1.Calculate distance between Latitude of points</w:t>
      </w:r>
    </w:p>
    <w:p w:rsidR="008E5727" w:rsidRDefault="008E5727" w:rsidP="008E5727">
      <w:pPr>
        <w:pStyle w:val="NormalWeb"/>
        <w:spacing w:before="0" w:beforeAutospacing="0" w:after="0" w:afterAutospacing="0"/>
        <w:ind w:left="808" w:firstLine="202"/>
        <w:rPr>
          <w:color w:val="000000"/>
          <w:kern w:val="24"/>
          <w:sz w:val="20"/>
          <w:szCs w:val="20"/>
        </w:rPr>
      </w:pPr>
      <w:r>
        <w:rPr>
          <w:color w:val="000000"/>
          <w:kern w:val="24"/>
          <w:sz w:val="20"/>
          <w:szCs w:val="20"/>
        </w:rPr>
        <w:t>ΔΘ=| Θ1 - Θ2 |</w:t>
      </w:r>
    </w:p>
    <w:p w:rsidR="008E5727" w:rsidRDefault="008E5727" w:rsidP="008E5727">
      <w:pPr>
        <w:pStyle w:val="NormalWeb"/>
        <w:spacing w:before="0" w:beforeAutospacing="0" w:after="0" w:afterAutospacing="0"/>
        <w:rPr>
          <w:sz w:val="20"/>
          <w:szCs w:val="20"/>
        </w:rPr>
      </w:pPr>
    </w:p>
    <w:p w:rsidR="008E5727" w:rsidRDefault="008E5727" w:rsidP="008E5727">
      <w:pPr>
        <w:pStyle w:val="NormalWeb"/>
        <w:spacing w:before="0" w:beforeAutospacing="0" w:after="0" w:afterAutospacing="0"/>
        <w:rPr>
          <w:sz w:val="20"/>
          <w:szCs w:val="20"/>
        </w:rPr>
      </w:pPr>
      <w:r>
        <w:rPr>
          <w:color w:val="000000"/>
          <w:kern w:val="24"/>
          <w:sz w:val="20"/>
          <w:szCs w:val="20"/>
        </w:rPr>
        <w:t>2.Calculate distance between Longitude of points</w:t>
      </w:r>
    </w:p>
    <w:p w:rsidR="008E5727" w:rsidRDefault="008E5727" w:rsidP="008E5727">
      <w:pPr>
        <w:pStyle w:val="NormalWeb"/>
        <w:spacing w:before="0" w:beforeAutospacing="0" w:after="0" w:afterAutospacing="0"/>
        <w:ind w:left="1010"/>
        <w:rPr>
          <w:color w:val="000000"/>
          <w:kern w:val="24"/>
          <w:sz w:val="20"/>
          <w:szCs w:val="20"/>
        </w:rPr>
      </w:pPr>
      <w:r>
        <w:rPr>
          <w:color w:val="000000"/>
          <w:kern w:val="24"/>
          <w:sz w:val="20"/>
          <w:szCs w:val="20"/>
        </w:rPr>
        <w:t>Δλ=| λ1  -  λ2  |</w:t>
      </w:r>
    </w:p>
    <w:p w:rsidR="008E5727" w:rsidRDefault="008E5727" w:rsidP="008E5727">
      <w:pPr>
        <w:pStyle w:val="NormalWeb"/>
        <w:spacing w:before="0" w:beforeAutospacing="0" w:after="0" w:afterAutospacing="0"/>
        <w:rPr>
          <w:sz w:val="20"/>
          <w:szCs w:val="20"/>
        </w:rPr>
      </w:pPr>
    </w:p>
    <w:p w:rsidR="008E5727" w:rsidRDefault="008E5727" w:rsidP="008E5727">
      <w:pPr>
        <w:pStyle w:val="NormalWeb"/>
        <w:spacing w:before="0" w:beforeAutospacing="0" w:after="0" w:afterAutospacing="0"/>
        <w:rPr>
          <w:color w:val="000000"/>
          <w:kern w:val="24"/>
          <w:sz w:val="20"/>
          <w:szCs w:val="20"/>
        </w:rPr>
      </w:pPr>
      <w:r>
        <w:rPr>
          <w:color w:val="000000"/>
          <w:kern w:val="24"/>
          <w:sz w:val="20"/>
          <w:szCs w:val="20"/>
        </w:rPr>
        <w:t xml:space="preserve">3.Diff   = </w:t>
      </w:r>
      <w:r>
        <w:rPr>
          <w:color w:val="000000"/>
          <w:kern w:val="24"/>
          <w:sz w:val="20"/>
          <w:szCs w:val="20"/>
        </w:rPr>
        <w:tab/>
      </w:r>
      <w:r>
        <w:rPr>
          <w:color w:val="000000"/>
          <w:kern w:val="24"/>
          <w:sz w:val="20"/>
          <w:szCs w:val="20"/>
        </w:rPr>
        <w:tab/>
        <w:t>ΔΘ + Δλ.</w:t>
      </w:r>
    </w:p>
    <w:p w:rsidR="008E5727" w:rsidRDefault="008E5727" w:rsidP="008E5727">
      <w:pPr>
        <w:pStyle w:val="NormalWeb"/>
        <w:spacing w:before="0" w:beforeAutospacing="0" w:after="0" w:afterAutospacing="0"/>
        <w:rPr>
          <w:sz w:val="20"/>
          <w:szCs w:val="20"/>
        </w:rPr>
      </w:pPr>
    </w:p>
    <w:p w:rsidR="008E5727" w:rsidRPr="00D86B1F" w:rsidRDefault="008E5727" w:rsidP="008E5727">
      <w:pPr>
        <w:pStyle w:val="NormalWeb"/>
        <w:spacing w:before="0" w:beforeAutospacing="0" w:after="0" w:afterAutospacing="0"/>
        <w:rPr>
          <w:sz w:val="20"/>
          <w:szCs w:val="20"/>
        </w:rPr>
      </w:pPr>
      <w:r>
        <w:rPr>
          <w:color w:val="000000"/>
          <w:kern w:val="24"/>
          <w:sz w:val="20"/>
          <w:szCs w:val="20"/>
        </w:rPr>
        <w:t>4.If  (Diff&lt; =0.01°) then P2 is expected to be within the range of  0m to 1100m  from P1.</w:t>
      </w:r>
    </w:p>
    <w:p w:rsidR="008E5727" w:rsidRDefault="008E5727" w:rsidP="008E5727">
      <w:pPr>
        <w:rPr>
          <w:sz w:val="16"/>
          <w:szCs w:val="16"/>
        </w:rPr>
      </w:pPr>
    </w:p>
    <w:p w:rsidR="008E5727" w:rsidRDefault="008E5727" w:rsidP="008E5727">
      <w:pPr>
        <w:rPr>
          <w:noProof/>
        </w:rPr>
      </w:pPr>
    </w:p>
    <w:p w:rsidR="008E5727" w:rsidRPr="005020C1" w:rsidRDefault="008E5727" w:rsidP="008E5727">
      <w:pPr>
        <w:pStyle w:val="Heading1"/>
        <w:autoSpaceDE w:val="0"/>
        <w:autoSpaceDN w:val="0"/>
        <w:spacing w:before="240" w:after="80" w:line="240" w:lineRule="auto"/>
        <w:ind w:firstLine="0"/>
        <w:jc w:val="center"/>
        <w:rPr>
          <w:b w:val="0"/>
        </w:rPr>
      </w:pPr>
      <w:r>
        <w:rPr>
          <w:b w:val="0"/>
        </w:rPr>
        <w:t>Observations and Results</w:t>
      </w:r>
    </w:p>
    <w:p w:rsidR="008E5727" w:rsidRPr="007609AB" w:rsidRDefault="008E5727" w:rsidP="008E5727"/>
    <w:p w:rsidR="008E5727" w:rsidRDefault="008E5727" w:rsidP="008E5727">
      <w:pPr>
        <w:spacing w:after="240"/>
        <w:ind w:firstLine="227"/>
        <w:jc w:val="center"/>
        <w:rPr>
          <w:rFonts w:ascii="Times" w:hAnsi="Times"/>
          <w:sz w:val="16"/>
          <w:szCs w:val="16"/>
          <w:lang w:eastAsia="de-DE"/>
        </w:rPr>
      </w:pPr>
      <w:r>
        <w:rPr>
          <w:rFonts w:ascii="Times" w:hAnsi="Times"/>
          <w:sz w:val="16"/>
          <w:szCs w:val="16"/>
          <w:lang w:eastAsia="de-DE"/>
        </w:rPr>
        <w:t>Table 1.1 Evaluation of Related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930"/>
        <w:gridCol w:w="1550"/>
        <w:gridCol w:w="1395"/>
        <w:gridCol w:w="929"/>
        <w:gridCol w:w="929"/>
        <w:gridCol w:w="929"/>
        <w:gridCol w:w="1084"/>
      </w:tblGrid>
      <w:tr w:rsidR="008E5727" w:rsidRPr="00D639B2" w:rsidTr="002F5224">
        <w:trPr>
          <w:cantSplit/>
          <w:trHeight w:val="1583"/>
        </w:trPr>
        <w:tc>
          <w:tcPr>
            <w:tcW w:w="455"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left="113" w:right="113"/>
              <w:rPr>
                <w:rFonts w:eastAsia="SimSun"/>
                <w:b/>
                <w:bCs/>
                <w:sz w:val="16"/>
                <w:szCs w:val="16"/>
                <w:lang w:eastAsia="zh-CN"/>
              </w:rPr>
            </w:pPr>
            <w:r w:rsidRPr="00D639B2">
              <w:rPr>
                <w:rFonts w:ascii="Calibri" w:hAnsi="Calibri"/>
                <w:b/>
                <w:bCs/>
                <w:color w:val="000000"/>
                <w:sz w:val="16"/>
                <w:szCs w:val="16"/>
              </w:rPr>
              <w:t>Place1</w:t>
            </w:r>
          </w:p>
        </w:tc>
        <w:tc>
          <w:tcPr>
            <w:tcW w:w="545"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pacing w:before="20"/>
              <w:ind w:right="113"/>
              <w:rPr>
                <w:rFonts w:ascii="Calibri" w:hAnsi="Calibri"/>
                <w:b/>
                <w:bCs/>
                <w:color w:val="000000"/>
                <w:sz w:val="16"/>
                <w:szCs w:val="16"/>
                <w:lang w:eastAsia="zh-CN"/>
              </w:rPr>
            </w:pPr>
            <w:r>
              <w:rPr>
                <w:rFonts w:ascii="Calibri" w:hAnsi="Calibri"/>
                <w:b/>
                <w:bCs/>
                <w:color w:val="000000"/>
                <w:sz w:val="16"/>
                <w:szCs w:val="16"/>
              </w:rPr>
              <w:t>(Latitude,</w:t>
            </w:r>
            <w:r w:rsidRPr="00D639B2">
              <w:rPr>
                <w:rFonts w:ascii="Calibri" w:hAnsi="Calibri"/>
                <w:b/>
                <w:bCs/>
                <w:color w:val="000000"/>
                <w:sz w:val="16"/>
                <w:szCs w:val="16"/>
              </w:rPr>
              <w:t>Longitude)</w:t>
            </w:r>
          </w:p>
          <w:p w:rsidR="008E5727" w:rsidRPr="00D639B2" w:rsidRDefault="008E5727" w:rsidP="002F5224">
            <w:pPr>
              <w:tabs>
                <w:tab w:val="left" w:pos="6012"/>
              </w:tabs>
              <w:suppressAutoHyphens/>
              <w:spacing w:before="20"/>
              <w:ind w:right="113" w:firstLine="202"/>
              <w:jc w:val="center"/>
              <w:rPr>
                <w:rFonts w:eastAsia="SimSun"/>
                <w:b/>
                <w:bCs/>
                <w:sz w:val="16"/>
                <w:szCs w:val="16"/>
                <w:lang w:eastAsia="zh-CN"/>
              </w:rPr>
            </w:pPr>
            <w:r w:rsidRPr="00D639B2">
              <w:rPr>
                <w:rFonts w:ascii="Calibri" w:hAnsi="Calibri"/>
                <w:b/>
                <w:bCs/>
                <w:color w:val="000000"/>
                <w:sz w:val="16"/>
                <w:szCs w:val="16"/>
              </w:rPr>
              <w:t>(θ1, λ1)</w:t>
            </w:r>
          </w:p>
        </w:tc>
        <w:tc>
          <w:tcPr>
            <w:tcW w:w="909"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left="113" w:right="113"/>
              <w:rPr>
                <w:rFonts w:eastAsia="SimSun"/>
                <w:b/>
                <w:bCs/>
                <w:sz w:val="16"/>
                <w:szCs w:val="16"/>
                <w:lang w:eastAsia="zh-CN"/>
              </w:rPr>
            </w:pPr>
            <w:r w:rsidRPr="00D639B2">
              <w:rPr>
                <w:rFonts w:ascii="Calibri" w:hAnsi="Calibri"/>
                <w:b/>
                <w:bCs/>
                <w:color w:val="000000"/>
                <w:sz w:val="16"/>
                <w:szCs w:val="16"/>
              </w:rPr>
              <w:t>Place2</w:t>
            </w:r>
          </w:p>
        </w:tc>
        <w:tc>
          <w:tcPr>
            <w:tcW w:w="818"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pacing w:before="20"/>
              <w:ind w:right="113"/>
              <w:rPr>
                <w:rFonts w:ascii="Calibri" w:hAnsi="Calibri"/>
                <w:b/>
                <w:bCs/>
                <w:color w:val="000000"/>
                <w:sz w:val="16"/>
                <w:szCs w:val="16"/>
                <w:lang w:eastAsia="zh-CN"/>
              </w:rPr>
            </w:pPr>
            <w:r w:rsidRPr="00D639B2">
              <w:rPr>
                <w:rFonts w:ascii="Calibri" w:hAnsi="Calibri"/>
                <w:b/>
                <w:bCs/>
                <w:color w:val="000000"/>
                <w:sz w:val="16"/>
                <w:szCs w:val="16"/>
              </w:rPr>
              <w:t>Latitude, Longitude)</w:t>
            </w:r>
          </w:p>
          <w:p w:rsidR="008E5727" w:rsidRPr="00D639B2" w:rsidRDefault="008E5727" w:rsidP="002F5224">
            <w:pPr>
              <w:tabs>
                <w:tab w:val="left" w:pos="6012"/>
              </w:tabs>
              <w:suppressAutoHyphens/>
              <w:spacing w:before="20"/>
              <w:ind w:right="113" w:firstLine="202"/>
              <w:rPr>
                <w:rFonts w:eastAsia="SimSun"/>
                <w:b/>
                <w:bCs/>
                <w:sz w:val="16"/>
                <w:szCs w:val="16"/>
                <w:lang w:eastAsia="zh-CN"/>
              </w:rPr>
            </w:pPr>
            <w:r w:rsidRPr="00D639B2">
              <w:rPr>
                <w:rFonts w:ascii="Calibri" w:hAnsi="Calibri"/>
                <w:b/>
                <w:bCs/>
                <w:color w:val="000000"/>
                <w:sz w:val="16"/>
                <w:szCs w:val="16"/>
              </w:rPr>
              <w:t>(θ2, λ2)</w:t>
            </w:r>
          </w:p>
        </w:tc>
        <w:tc>
          <w:tcPr>
            <w:tcW w:w="545"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spacing w:before="20"/>
              <w:ind w:left="113" w:right="113"/>
              <w:rPr>
                <w:rFonts w:ascii="Calibri" w:hAnsi="Calibri"/>
                <w:b/>
                <w:bCs/>
                <w:color w:val="000000"/>
                <w:sz w:val="16"/>
                <w:szCs w:val="16"/>
                <w:lang w:eastAsia="zh-CN"/>
              </w:rPr>
            </w:pPr>
            <w:r w:rsidRPr="00D639B2">
              <w:rPr>
                <w:rFonts w:ascii="Calibri" w:hAnsi="Calibri"/>
                <w:b/>
                <w:bCs/>
                <w:color w:val="000000"/>
                <w:sz w:val="16"/>
                <w:szCs w:val="16"/>
              </w:rPr>
              <w:t>Δθ=</w:t>
            </w:r>
          </w:p>
          <w:p w:rsidR="008E5727" w:rsidRPr="00D639B2" w:rsidRDefault="008E5727" w:rsidP="002F5224">
            <w:pPr>
              <w:tabs>
                <w:tab w:val="left" w:pos="6012"/>
              </w:tabs>
              <w:suppressAutoHyphens/>
              <w:spacing w:before="20"/>
              <w:ind w:left="113" w:right="113"/>
              <w:rPr>
                <w:rFonts w:eastAsia="SimSun"/>
                <w:b/>
                <w:bCs/>
                <w:sz w:val="16"/>
                <w:szCs w:val="16"/>
                <w:lang w:eastAsia="zh-CN"/>
              </w:rPr>
            </w:pPr>
            <w:r w:rsidRPr="00D639B2">
              <w:rPr>
                <w:rFonts w:ascii="Calibri" w:hAnsi="Calibri"/>
                <w:b/>
                <w:bCs/>
                <w:color w:val="000000"/>
                <w:sz w:val="16"/>
                <w:szCs w:val="16"/>
              </w:rPr>
              <w:t>θ1-θ2</w:t>
            </w:r>
          </w:p>
        </w:tc>
        <w:tc>
          <w:tcPr>
            <w:tcW w:w="545"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spacing w:before="20"/>
              <w:ind w:left="113" w:right="113"/>
              <w:rPr>
                <w:rFonts w:ascii="Calibri" w:hAnsi="Calibri"/>
                <w:b/>
                <w:bCs/>
                <w:color w:val="000000"/>
                <w:sz w:val="16"/>
                <w:szCs w:val="16"/>
                <w:lang w:eastAsia="zh-CN"/>
              </w:rPr>
            </w:pPr>
            <w:r w:rsidRPr="00D639B2">
              <w:rPr>
                <w:rFonts w:ascii="Calibri" w:hAnsi="Calibri"/>
                <w:b/>
                <w:bCs/>
                <w:color w:val="000000"/>
                <w:sz w:val="16"/>
                <w:szCs w:val="16"/>
              </w:rPr>
              <w:t>Δλ=</w:t>
            </w:r>
          </w:p>
          <w:p w:rsidR="008E5727" w:rsidRPr="00D639B2" w:rsidRDefault="008E5727" w:rsidP="002F5224">
            <w:pPr>
              <w:tabs>
                <w:tab w:val="left" w:pos="6012"/>
              </w:tabs>
              <w:suppressAutoHyphens/>
              <w:spacing w:before="20"/>
              <w:ind w:left="113" w:right="113"/>
              <w:rPr>
                <w:rFonts w:eastAsia="SimSun"/>
                <w:b/>
                <w:bCs/>
                <w:sz w:val="16"/>
                <w:szCs w:val="16"/>
                <w:lang w:eastAsia="zh-CN"/>
              </w:rPr>
            </w:pPr>
            <w:r w:rsidRPr="00D639B2">
              <w:rPr>
                <w:rFonts w:ascii="Calibri" w:hAnsi="Calibri"/>
                <w:b/>
                <w:bCs/>
                <w:color w:val="000000"/>
                <w:sz w:val="16"/>
                <w:szCs w:val="16"/>
              </w:rPr>
              <w:t>λ1- λ2</w:t>
            </w:r>
          </w:p>
        </w:tc>
        <w:tc>
          <w:tcPr>
            <w:tcW w:w="545"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left="113" w:right="113"/>
              <w:rPr>
                <w:rFonts w:eastAsia="SimSun"/>
                <w:b/>
                <w:bCs/>
                <w:sz w:val="16"/>
                <w:szCs w:val="16"/>
                <w:lang w:eastAsia="zh-CN"/>
              </w:rPr>
            </w:pPr>
            <w:r w:rsidRPr="00D639B2">
              <w:rPr>
                <w:rFonts w:ascii="Calibri" w:hAnsi="Calibri"/>
                <w:b/>
                <w:bCs/>
                <w:color w:val="000000"/>
                <w:sz w:val="16"/>
                <w:szCs w:val="16"/>
              </w:rPr>
              <w:t>Δθ+Δλ</w:t>
            </w:r>
          </w:p>
        </w:tc>
        <w:tc>
          <w:tcPr>
            <w:tcW w:w="636" w:type="pc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left="113" w:right="113"/>
              <w:rPr>
                <w:rFonts w:eastAsia="SimSun"/>
                <w:b/>
                <w:bCs/>
                <w:sz w:val="16"/>
                <w:szCs w:val="16"/>
                <w:lang w:eastAsia="zh-CN"/>
              </w:rPr>
            </w:pPr>
            <w:r w:rsidRPr="00D639B2">
              <w:rPr>
                <w:rFonts w:ascii="Calibri" w:hAnsi="Calibri"/>
                <w:b/>
                <w:bCs/>
                <w:color w:val="000000"/>
                <w:sz w:val="16"/>
                <w:szCs w:val="16"/>
              </w:rPr>
              <w:t>Distance (m)</w:t>
            </w:r>
          </w:p>
        </w:tc>
      </w:tr>
      <w:tr w:rsidR="008E5727" w:rsidRPr="00D639B2" w:rsidTr="002F5224">
        <w:trPr>
          <w:cantSplit/>
          <w:trHeight w:val="647"/>
        </w:trPr>
        <w:tc>
          <w:tcPr>
            <w:tcW w:w="45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eastAsia="SimSun"/>
                <w:b/>
                <w:bCs/>
                <w:sz w:val="16"/>
                <w:szCs w:val="16"/>
                <w:lang w:eastAsia="zh-CN"/>
              </w:rPr>
            </w:pPr>
            <w:r w:rsidRPr="00D639B2">
              <w:rPr>
                <w:rFonts w:ascii="Calibri" w:hAnsi="Calibri"/>
                <w:b/>
                <w:bCs/>
                <w:color w:val="000000"/>
                <w:sz w:val="16"/>
                <w:szCs w:val="16"/>
              </w:rPr>
              <w:t>Sinhgad College</w:t>
            </w:r>
          </w:p>
        </w:tc>
        <w:tc>
          <w:tcPr>
            <w:tcW w:w="54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eastAsia="SimSun"/>
                <w:b/>
                <w:bCs/>
                <w:sz w:val="16"/>
                <w:szCs w:val="16"/>
                <w:lang w:eastAsia="zh-CN"/>
              </w:rPr>
            </w:pPr>
            <w:r>
              <w:rPr>
                <w:rFonts w:ascii="Calibri" w:hAnsi="Calibri"/>
                <w:b/>
                <w:bCs/>
                <w:color w:val="000000"/>
                <w:sz w:val="16"/>
                <w:szCs w:val="16"/>
              </w:rPr>
              <w:t>(</w:t>
            </w:r>
            <w:r w:rsidRPr="00D639B2">
              <w:rPr>
                <w:rFonts w:ascii="Calibri" w:hAnsi="Calibri"/>
                <w:b/>
                <w:bCs/>
                <w:color w:val="000000"/>
                <w:sz w:val="16"/>
                <w:szCs w:val="16"/>
              </w:rPr>
              <w:t>18.4684, 73.8351)</w:t>
            </w: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Jadhav Nagar</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(18.4676,</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73.8286)</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0.0008</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0.0065</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0.0073</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809.14</w:t>
            </w:r>
          </w:p>
        </w:tc>
      </w:tr>
      <w:tr w:rsidR="008E5727" w:rsidRPr="00D639B2" w:rsidTr="002F5224">
        <w:trPr>
          <w:cantSplit/>
          <w:trHeight w:val="440"/>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Default="008E5727" w:rsidP="002F5224">
            <w:pPr>
              <w:suppressAutoHyphens/>
              <w:spacing w:before="20"/>
              <w:rPr>
                <w:rFonts w:ascii="Calibri" w:hAnsi="Calibri"/>
                <w:b/>
                <w:bCs/>
                <w:color w:val="000000"/>
                <w:sz w:val="16"/>
                <w:szCs w:val="16"/>
              </w:rPr>
            </w:pPr>
            <w:r>
              <w:rPr>
                <w:rFonts w:ascii="Calibri" w:hAnsi="Calibri"/>
                <w:b/>
                <w:bCs/>
                <w:color w:val="000000"/>
                <w:sz w:val="16"/>
                <w:szCs w:val="16"/>
              </w:rPr>
              <w:t>Bhansali</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Campus</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(18.4695,</w:t>
            </w:r>
          </w:p>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73.8308)</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0.0011</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0.0043</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0.0054</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619.382</w:t>
            </w:r>
          </w:p>
        </w:tc>
      </w:tr>
      <w:tr w:rsidR="008E5727" w:rsidRPr="00D639B2" w:rsidTr="002F5224">
        <w:trPr>
          <w:cantSplit/>
          <w:trHeight w:val="395"/>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Jadhav Gadh</w:t>
            </w:r>
          </w:p>
        </w:tc>
        <w:tc>
          <w:tcPr>
            <w:tcW w:w="818" w:type="pct"/>
            <w:tcBorders>
              <w:top w:val="single" w:sz="4" w:space="0" w:color="auto"/>
              <w:left w:val="single" w:sz="4" w:space="0" w:color="auto"/>
              <w:bottom w:val="single" w:sz="4" w:space="0" w:color="auto"/>
              <w:right w:val="single" w:sz="4" w:space="0" w:color="auto"/>
            </w:tcBorders>
            <w:hideMark/>
          </w:tcPr>
          <w:p w:rsidR="008E5727" w:rsidRDefault="008E5727" w:rsidP="002F5224">
            <w:pPr>
              <w:spacing w:before="20"/>
              <w:rPr>
                <w:rFonts w:ascii="Calibri" w:hAnsi="Calibri"/>
                <w:b/>
                <w:bCs/>
                <w:color w:val="000000"/>
                <w:sz w:val="16"/>
                <w:szCs w:val="16"/>
              </w:rPr>
            </w:pPr>
            <w:r w:rsidRPr="00D639B2">
              <w:rPr>
                <w:rFonts w:ascii="Calibri" w:hAnsi="Calibri"/>
                <w:b/>
                <w:bCs/>
                <w:color w:val="000000"/>
                <w:sz w:val="16"/>
                <w:szCs w:val="16"/>
              </w:rPr>
              <w:t>(18.457</w:t>
            </w:r>
          </w:p>
          <w:p w:rsidR="008E5727" w:rsidRPr="00D639B2" w:rsidRDefault="008E5727" w:rsidP="002F5224">
            <w:pPr>
              <w:spacing w:before="20"/>
              <w:rPr>
                <w:rFonts w:ascii="Calibri" w:hAnsi="Calibri"/>
                <w:b/>
                <w:bCs/>
                <w:color w:val="000000"/>
                <w:sz w:val="16"/>
                <w:szCs w:val="16"/>
              </w:rPr>
            </w:pPr>
            <w:r w:rsidRPr="00D639B2">
              <w:rPr>
                <w:rFonts w:ascii="Calibri" w:hAnsi="Calibri"/>
                <w:b/>
                <w:bCs/>
                <w:color w:val="000000"/>
                <w:sz w:val="16"/>
                <w:szCs w:val="16"/>
              </w:rPr>
              <w:t>,</w:t>
            </w:r>
          </w:p>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73.8358)</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0.0114</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0.0007</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0.0121</w:t>
            </w:r>
          </w:p>
        </w:tc>
        <w:tc>
          <w:tcPr>
            <w:tcW w:w="636" w:type="pct"/>
            <w:tcBorders>
              <w:top w:val="single" w:sz="4" w:space="0" w:color="auto"/>
              <w:left w:val="single" w:sz="4" w:space="0" w:color="auto"/>
              <w:bottom w:val="single" w:sz="4" w:space="0" w:color="auto"/>
              <w:right w:val="single" w:sz="4" w:space="0" w:color="auto"/>
            </w:tcBorders>
            <w:hideMark/>
          </w:tcPr>
          <w:p w:rsidR="008E5727" w:rsidRDefault="008E5727" w:rsidP="002F5224">
            <w:pPr>
              <w:tabs>
                <w:tab w:val="left" w:pos="6012"/>
              </w:tabs>
              <w:suppressAutoHyphens/>
              <w:spacing w:before="20"/>
              <w:rPr>
                <w:rFonts w:ascii="Calibri" w:hAnsi="Calibri"/>
                <w:b/>
                <w:bCs/>
                <w:color w:val="000000"/>
                <w:sz w:val="16"/>
                <w:szCs w:val="16"/>
              </w:rPr>
            </w:pPr>
            <w:r w:rsidRPr="00D639B2">
              <w:rPr>
                <w:rFonts w:ascii="Calibri" w:hAnsi="Calibri"/>
                <w:b/>
                <w:bCs/>
                <w:color w:val="000000"/>
                <w:sz w:val="16"/>
                <w:szCs w:val="16"/>
              </w:rPr>
              <w:t>1211.14</w:t>
            </w:r>
          </w:p>
          <w:p w:rsidR="008E5727" w:rsidRPr="00D639B2" w:rsidRDefault="008E5727" w:rsidP="002F5224">
            <w:pPr>
              <w:tabs>
                <w:tab w:val="left" w:pos="6012"/>
              </w:tabs>
              <w:suppressAutoHyphens/>
              <w:spacing w:before="20"/>
              <w:ind w:firstLine="202"/>
              <w:rPr>
                <w:rFonts w:eastAsia="SimSun"/>
                <w:b/>
                <w:bCs/>
                <w:sz w:val="16"/>
                <w:szCs w:val="16"/>
                <w:lang w:eastAsia="zh-CN"/>
              </w:rPr>
            </w:pPr>
          </w:p>
        </w:tc>
      </w:tr>
      <w:tr w:rsidR="008E5727" w:rsidRPr="00D639B2" w:rsidTr="002F5224">
        <w:trPr>
          <w:cantSplit/>
          <w:trHeight w:val="395"/>
        </w:trPr>
        <w:tc>
          <w:tcPr>
            <w:tcW w:w="45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eastAsia="SimSun"/>
                <w:b/>
                <w:bCs/>
                <w:sz w:val="16"/>
                <w:szCs w:val="16"/>
                <w:lang w:eastAsia="zh-CN"/>
              </w:rPr>
            </w:pPr>
            <w:r>
              <w:rPr>
                <w:rFonts w:ascii="Calibri" w:hAnsi="Calibri"/>
                <w:b/>
                <w:bCs/>
                <w:color w:val="000000"/>
                <w:sz w:val="16"/>
                <w:szCs w:val="16"/>
              </w:rPr>
              <w:t xml:space="preserve"> </w:t>
            </w:r>
            <w:r w:rsidRPr="00D639B2">
              <w:rPr>
                <w:rFonts w:ascii="Calibri" w:hAnsi="Calibri"/>
                <w:b/>
                <w:bCs/>
                <w:color w:val="000000"/>
                <w:sz w:val="16"/>
                <w:szCs w:val="16"/>
              </w:rPr>
              <w:t xml:space="preserve">Rajaram </w:t>
            </w:r>
            <w:r>
              <w:rPr>
                <w:rFonts w:ascii="Calibri" w:hAnsi="Calibri"/>
                <w:b/>
                <w:bCs/>
                <w:color w:val="000000"/>
                <w:sz w:val="16"/>
                <w:szCs w:val="16"/>
              </w:rPr>
              <w:t xml:space="preserve"> Bridge</w:t>
            </w:r>
          </w:p>
        </w:tc>
        <w:tc>
          <w:tcPr>
            <w:tcW w:w="54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eastAsia="SimSun"/>
                <w:b/>
                <w:bCs/>
                <w:sz w:val="16"/>
                <w:szCs w:val="16"/>
                <w:lang w:eastAsia="zh-CN"/>
              </w:rPr>
            </w:pPr>
            <w:r>
              <w:rPr>
                <w:rFonts w:ascii="Calibri" w:hAnsi="Calibri"/>
                <w:b/>
                <w:bCs/>
                <w:color w:val="000000"/>
                <w:sz w:val="16"/>
                <w:szCs w:val="16"/>
              </w:rPr>
              <w:t>(18.4879, 73.</w:t>
            </w:r>
            <w:r w:rsidRPr="00D639B2">
              <w:rPr>
                <w:rFonts w:ascii="Calibri" w:hAnsi="Calibri"/>
                <w:b/>
                <w:bCs/>
                <w:color w:val="000000"/>
                <w:sz w:val="16"/>
                <w:szCs w:val="16"/>
              </w:rPr>
              <w:t>8299)</w:t>
            </w: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Japnese Garden</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(18.4932,</w:t>
            </w:r>
          </w:p>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73.8355)</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0.0053</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0.0056</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0.0109</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eastAsia="SimSun"/>
                <w:b/>
                <w:bCs/>
                <w:sz w:val="16"/>
                <w:szCs w:val="16"/>
                <w:lang w:eastAsia="zh-CN"/>
              </w:rPr>
            </w:pPr>
            <w:r w:rsidRPr="00D639B2">
              <w:rPr>
                <w:rFonts w:ascii="Calibri" w:hAnsi="Calibri"/>
                <w:b/>
                <w:bCs/>
                <w:color w:val="000000"/>
                <w:sz w:val="16"/>
                <w:szCs w:val="16"/>
              </w:rPr>
              <w:t>866.05</w:t>
            </w:r>
            <w:r>
              <w:rPr>
                <w:rFonts w:ascii="Calibri" w:hAnsi="Calibri"/>
                <w:b/>
                <w:bCs/>
                <w:color w:val="000000"/>
                <w:sz w:val="16"/>
                <w:szCs w:val="16"/>
              </w:rPr>
              <w:t>0</w:t>
            </w:r>
          </w:p>
        </w:tc>
      </w:tr>
      <w:tr w:rsidR="008E5727" w:rsidRPr="00D639B2" w:rsidTr="002F5224">
        <w:trPr>
          <w:cantSplit/>
          <w:trHeight w:val="773"/>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Ganesh Mala</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(18.4963,</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73.8355)</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0.0084</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0.0086</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0.017</w:t>
            </w:r>
            <w:r>
              <w:rPr>
                <w:rFonts w:ascii="Calibri" w:hAnsi="Calibri"/>
                <w:b/>
                <w:bCs/>
                <w:color w:val="000000"/>
                <w:sz w:val="16"/>
                <w:szCs w:val="16"/>
              </w:rPr>
              <w:t>0</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1356</w:t>
            </w:r>
            <w:r>
              <w:rPr>
                <w:rFonts w:ascii="Calibri" w:hAnsi="Calibri"/>
                <w:b/>
                <w:bCs/>
                <w:color w:val="000000"/>
                <w:sz w:val="16"/>
                <w:szCs w:val="16"/>
              </w:rPr>
              <w:t>.000</w:t>
            </w:r>
          </w:p>
        </w:tc>
      </w:tr>
      <w:tr w:rsidR="008E5727" w:rsidRPr="00D639B2" w:rsidTr="002F5224">
        <w:trPr>
          <w:cantSplit/>
          <w:trHeight w:val="395"/>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eastAsia="SimSun"/>
                <w:b/>
                <w:bCs/>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pacing w:before="20"/>
              <w:rPr>
                <w:rFonts w:ascii="Calibri" w:hAnsi="Calibri"/>
                <w:b/>
                <w:bCs/>
                <w:color w:val="000000"/>
                <w:sz w:val="16"/>
                <w:szCs w:val="16"/>
                <w:lang w:eastAsia="zh-CN"/>
              </w:rPr>
            </w:pPr>
            <w:r w:rsidRPr="00D639B2">
              <w:rPr>
                <w:rFonts w:ascii="Calibri" w:hAnsi="Calibri"/>
                <w:b/>
                <w:bCs/>
                <w:color w:val="000000"/>
                <w:sz w:val="16"/>
                <w:szCs w:val="16"/>
              </w:rPr>
              <w:t>Vithal</w:t>
            </w:r>
          </w:p>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wadi</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(18.4838,</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73.8276)</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0.0041</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0.0023</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0.0064</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550.534</w:t>
            </w:r>
          </w:p>
        </w:tc>
      </w:tr>
      <w:tr w:rsidR="008E5727" w:rsidRPr="00D639B2" w:rsidTr="002F5224">
        <w:trPr>
          <w:cantSplit/>
          <w:trHeight w:val="485"/>
        </w:trPr>
        <w:tc>
          <w:tcPr>
            <w:tcW w:w="45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ascii="Calibri" w:hAnsi="Calibri"/>
                <w:b/>
                <w:bCs/>
                <w:color w:val="000000"/>
                <w:sz w:val="16"/>
                <w:szCs w:val="16"/>
                <w:lang w:eastAsia="zh-CN"/>
              </w:rPr>
            </w:pPr>
            <w:r>
              <w:rPr>
                <w:rFonts w:ascii="Calibri" w:hAnsi="Calibri"/>
                <w:b/>
                <w:bCs/>
                <w:color w:val="000000"/>
                <w:sz w:val="16"/>
                <w:szCs w:val="16"/>
              </w:rPr>
              <w:t xml:space="preserve"> </w:t>
            </w:r>
            <w:r w:rsidRPr="00D639B2">
              <w:rPr>
                <w:rFonts w:ascii="Calibri" w:hAnsi="Calibri"/>
                <w:b/>
                <w:bCs/>
                <w:color w:val="000000"/>
                <w:sz w:val="16"/>
                <w:szCs w:val="16"/>
              </w:rPr>
              <w:t>Karishma Soci</w:t>
            </w:r>
            <w:r>
              <w:rPr>
                <w:rFonts w:ascii="Calibri" w:hAnsi="Calibri"/>
                <w:b/>
                <w:bCs/>
                <w:color w:val="000000"/>
                <w:sz w:val="16"/>
                <w:szCs w:val="16"/>
              </w:rPr>
              <w:t>ety</w:t>
            </w:r>
            <w:r w:rsidRPr="00D639B2">
              <w:rPr>
                <w:rFonts w:ascii="Calibri" w:hAnsi="Calibri"/>
                <w:b/>
                <w:bCs/>
                <w:color w:val="000000"/>
                <w:sz w:val="16"/>
                <w:szCs w:val="16"/>
              </w:rPr>
              <w:t>.</w:t>
            </w:r>
          </w:p>
        </w:tc>
        <w:tc>
          <w:tcPr>
            <w:tcW w:w="54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ascii="Calibri" w:hAnsi="Calibri"/>
                <w:b/>
                <w:bCs/>
                <w:color w:val="000000"/>
                <w:sz w:val="16"/>
                <w:szCs w:val="16"/>
                <w:lang w:eastAsia="zh-CN"/>
              </w:rPr>
            </w:pPr>
            <w:r>
              <w:rPr>
                <w:rFonts w:ascii="Calibri" w:hAnsi="Calibri"/>
                <w:b/>
                <w:bCs/>
                <w:color w:val="000000"/>
                <w:sz w:val="16"/>
                <w:szCs w:val="16"/>
              </w:rPr>
              <w:t xml:space="preserve"> </w:t>
            </w:r>
            <w:r w:rsidRPr="00D639B2">
              <w:rPr>
                <w:rFonts w:ascii="Calibri" w:hAnsi="Calibri"/>
                <w:b/>
                <w:bCs/>
                <w:color w:val="000000"/>
                <w:sz w:val="16"/>
                <w:szCs w:val="16"/>
              </w:rPr>
              <w:t>(18.5043, 73.8214)</w:t>
            </w: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Pr>
                <w:rFonts w:ascii="Calibri" w:hAnsi="Calibri"/>
                <w:b/>
                <w:bCs/>
                <w:color w:val="000000"/>
                <w:sz w:val="16"/>
                <w:szCs w:val="16"/>
              </w:rPr>
              <w:t>City Pride kothru</w:t>
            </w:r>
            <w:r w:rsidRPr="00D639B2">
              <w:rPr>
                <w:rFonts w:ascii="Calibri" w:hAnsi="Calibri"/>
                <w:b/>
                <w:bCs/>
                <w:color w:val="000000"/>
                <w:sz w:val="16"/>
                <w:szCs w:val="16"/>
              </w:rPr>
              <w:t>d</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(18.4994,</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73.821)</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0.0049</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0.0004</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0.0053</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541.614</w:t>
            </w:r>
          </w:p>
        </w:tc>
      </w:tr>
      <w:tr w:rsidR="008E5727" w:rsidRPr="00D639B2" w:rsidTr="002F5224">
        <w:trPr>
          <w:cantSplit/>
          <w:trHeight w:val="350"/>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Pr>
                <w:rFonts w:ascii="Calibri" w:hAnsi="Calibri"/>
                <w:b/>
                <w:bCs/>
                <w:color w:val="000000"/>
                <w:sz w:val="16"/>
                <w:szCs w:val="16"/>
              </w:rPr>
              <w:t xml:space="preserve"> </w:t>
            </w:r>
            <w:r w:rsidRPr="00D639B2">
              <w:rPr>
                <w:rFonts w:ascii="Calibri" w:hAnsi="Calibri"/>
                <w:b/>
                <w:bCs/>
                <w:color w:val="000000"/>
                <w:sz w:val="16"/>
                <w:szCs w:val="16"/>
              </w:rPr>
              <w:t>Nal Stop</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(18.5091,</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73.8319)</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0.0048</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0.0105</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0.0153</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1256.49</w:t>
            </w:r>
            <w:r>
              <w:rPr>
                <w:rFonts w:ascii="Calibri" w:hAnsi="Calibri"/>
                <w:b/>
                <w:bCs/>
                <w:color w:val="000000"/>
                <w:sz w:val="16"/>
                <w:szCs w:val="16"/>
              </w:rPr>
              <w:t>0</w:t>
            </w:r>
          </w:p>
        </w:tc>
      </w:tr>
      <w:tr w:rsidR="008E5727" w:rsidRPr="00D639B2" w:rsidTr="002F5224">
        <w:trPr>
          <w:cantSplit/>
          <w:trHeight w:val="395"/>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Karve Chowk</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(18.5017,</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73.815)</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0.0026</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0.0064</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0.009</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631.126</w:t>
            </w:r>
          </w:p>
        </w:tc>
      </w:tr>
      <w:tr w:rsidR="008E5727" w:rsidRPr="00D639B2" w:rsidTr="002F5224">
        <w:trPr>
          <w:cantSplit/>
          <w:trHeight w:val="413"/>
        </w:trPr>
        <w:tc>
          <w:tcPr>
            <w:tcW w:w="45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ascii="Calibri" w:hAnsi="Calibri"/>
                <w:b/>
                <w:bCs/>
                <w:color w:val="000000"/>
                <w:sz w:val="16"/>
                <w:szCs w:val="16"/>
                <w:lang w:eastAsia="zh-CN"/>
              </w:rPr>
            </w:pPr>
            <w:r w:rsidRPr="00D639B2">
              <w:rPr>
                <w:rFonts w:ascii="Calibri" w:hAnsi="Calibri"/>
                <w:b/>
                <w:bCs/>
                <w:color w:val="000000"/>
                <w:sz w:val="16"/>
                <w:szCs w:val="16"/>
              </w:rPr>
              <w:t>Deccan</w:t>
            </w:r>
            <w:r>
              <w:rPr>
                <w:rFonts w:ascii="Calibri" w:hAnsi="Calibri"/>
                <w:b/>
                <w:bCs/>
                <w:color w:val="000000"/>
                <w:sz w:val="16"/>
                <w:szCs w:val="16"/>
              </w:rPr>
              <w:t xml:space="preserve"> </w:t>
            </w:r>
            <w:r w:rsidRPr="00D639B2">
              <w:rPr>
                <w:rFonts w:ascii="Calibri" w:hAnsi="Calibri"/>
                <w:b/>
                <w:bCs/>
                <w:color w:val="000000"/>
                <w:sz w:val="16"/>
                <w:szCs w:val="16"/>
              </w:rPr>
              <w:t xml:space="preserve"> Cho</w:t>
            </w:r>
            <w:r>
              <w:rPr>
                <w:rFonts w:ascii="Calibri" w:hAnsi="Calibri"/>
                <w:b/>
                <w:bCs/>
                <w:color w:val="000000"/>
                <w:sz w:val="16"/>
                <w:szCs w:val="16"/>
              </w:rPr>
              <w:t>w</w:t>
            </w:r>
            <w:r w:rsidRPr="00D639B2">
              <w:rPr>
                <w:rFonts w:ascii="Calibri" w:hAnsi="Calibri"/>
                <w:b/>
                <w:bCs/>
                <w:color w:val="000000"/>
                <w:sz w:val="16"/>
                <w:szCs w:val="16"/>
              </w:rPr>
              <w:t>k</w:t>
            </w:r>
          </w:p>
        </w:tc>
        <w:tc>
          <w:tcPr>
            <w:tcW w:w="545" w:type="pct"/>
            <w:vMerge w:val="restart"/>
            <w:tcBorders>
              <w:top w:val="single" w:sz="4" w:space="0" w:color="auto"/>
              <w:left w:val="single" w:sz="4" w:space="0" w:color="auto"/>
              <w:bottom w:val="single" w:sz="4" w:space="0" w:color="auto"/>
              <w:right w:val="single" w:sz="4" w:space="0" w:color="auto"/>
            </w:tcBorders>
            <w:textDirection w:val="btLr"/>
            <w:hideMark/>
          </w:tcPr>
          <w:p w:rsidR="008E5727" w:rsidRPr="00D639B2" w:rsidRDefault="008E5727" w:rsidP="002F5224">
            <w:pPr>
              <w:tabs>
                <w:tab w:val="left" w:pos="6012"/>
              </w:tabs>
              <w:suppressAutoHyphens/>
              <w:spacing w:before="20"/>
              <w:ind w:right="113"/>
              <w:rPr>
                <w:rFonts w:ascii="Calibri" w:hAnsi="Calibri"/>
                <w:b/>
                <w:bCs/>
                <w:color w:val="000000"/>
                <w:sz w:val="16"/>
                <w:szCs w:val="16"/>
                <w:lang w:eastAsia="zh-CN"/>
              </w:rPr>
            </w:pPr>
            <w:r w:rsidRPr="00D639B2">
              <w:rPr>
                <w:rFonts w:ascii="Calibri" w:hAnsi="Calibri"/>
                <w:b/>
                <w:bCs/>
                <w:color w:val="000000"/>
                <w:sz w:val="16"/>
                <w:szCs w:val="16"/>
              </w:rPr>
              <w:t>(18.5142, 73</w:t>
            </w:r>
            <w:r>
              <w:rPr>
                <w:rFonts w:ascii="Calibri" w:hAnsi="Calibri"/>
                <w:b/>
                <w:bCs/>
                <w:color w:val="000000"/>
                <w:sz w:val="16"/>
                <w:szCs w:val="16"/>
              </w:rPr>
              <w:t>.</w:t>
            </w:r>
            <w:r w:rsidRPr="00D639B2">
              <w:rPr>
                <w:rFonts w:ascii="Calibri" w:hAnsi="Calibri"/>
                <w:b/>
                <w:bCs/>
                <w:color w:val="000000"/>
                <w:sz w:val="16"/>
                <w:szCs w:val="16"/>
              </w:rPr>
              <w:t>8491)</w:t>
            </w: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Fergusson College</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(18.5267,</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73.8418)</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0.0125</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0.0073</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0.0198</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1051.17</w:t>
            </w:r>
            <w:r>
              <w:rPr>
                <w:rFonts w:ascii="Calibri" w:hAnsi="Calibri"/>
                <w:b/>
                <w:bCs/>
                <w:color w:val="000000"/>
                <w:sz w:val="16"/>
                <w:szCs w:val="16"/>
              </w:rPr>
              <w:t>0</w:t>
            </w:r>
          </w:p>
        </w:tc>
      </w:tr>
      <w:tr w:rsidR="008E5727" w:rsidRPr="00D639B2" w:rsidTr="002F5224">
        <w:trPr>
          <w:cantSplit/>
          <w:trHeight w:val="359"/>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rPr>
            </w:pPr>
            <w:r>
              <w:rPr>
                <w:rFonts w:ascii="Calibri" w:hAnsi="Calibri"/>
                <w:b/>
                <w:bCs/>
                <w:color w:val="000000"/>
                <w:sz w:val="16"/>
                <w:szCs w:val="16"/>
              </w:rPr>
              <w:t>Nal Stop</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(18.5091,</w:t>
            </w:r>
          </w:p>
          <w:p w:rsidR="008E5727" w:rsidRPr="00D639B2" w:rsidRDefault="008E5727" w:rsidP="002F5224">
            <w:pPr>
              <w:spacing w:before="20"/>
              <w:rPr>
                <w:rFonts w:ascii="Calibri" w:hAnsi="Calibri"/>
                <w:b/>
                <w:bCs/>
                <w:color w:val="000000"/>
                <w:sz w:val="16"/>
                <w:szCs w:val="16"/>
              </w:rPr>
            </w:pPr>
            <w:r w:rsidRPr="00D639B2">
              <w:rPr>
                <w:rFonts w:ascii="Calibri" w:hAnsi="Calibri"/>
                <w:b/>
                <w:bCs/>
                <w:color w:val="000000"/>
                <w:sz w:val="16"/>
                <w:szCs w:val="16"/>
              </w:rPr>
              <w:t>73.8319)</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rPr>
            </w:pPr>
            <w:r>
              <w:rPr>
                <w:rFonts w:ascii="Calibri" w:hAnsi="Calibri"/>
                <w:b/>
                <w:bCs/>
                <w:color w:val="000000"/>
                <w:sz w:val="16"/>
                <w:szCs w:val="16"/>
              </w:rPr>
              <w:t>0.0051</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rPr>
            </w:pPr>
            <w:r>
              <w:rPr>
                <w:rFonts w:ascii="Calibri" w:hAnsi="Calibri"/>
                <w:b/>
                <w:bCs/>
                <w:color w:val="000000"/>
                <w:sz w:val="16"/>
                <w:szCs w:val="16"/>
              </w:rPr>
              <w:t>0.0172</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rPr>
            </w:pPr>
            <w:r>
              <w:rPr>
                <w:rFonts w:ascii="Calibri" w:hAnsi="Calibri"/>
                <w:b/>
                <w:bCs/>
                <w:color w:val="000000"/>
                <w:sz w:val="16"/>
                <w:szCs w:val="16"/>
              </w:rPr>
              <w:t>0.0223</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rPr>
            </w:pPr>
            <w:r>
              <w:rPr>
                <w:rFonts w:ascii="Calibri" w:hAnsi="Calibri"/>
                <w:b/>
                <w:bCs/>
                <w:color w:val="000000"/>
                <w:sz w:val="16"/>
                <w:szCs w:val="16"/>
              </w:rPr>
              <w:t>1</w:t>
            </w:r>
            <w:r w:rsidRPr="00047A55">
              <w:rPr>
                <w:rFonts w:ascii="Calibri" w:hAnsi="Calibri"/>
                <w:b/>
                <w:bCs/>
                <w:color w:val="000000"/>
                <w:sz w:val="16"/>
                <w:szCs w:val="16"/>
              </w:rPr>
              <w:t>898</w:t>
            </w:r>
            <w:r>
              <w:rPr>
                <w:rFonts w:ascii="Calibri" w:hAnsi="Calibri"/>
                <w:b/>
                <w:bCs/>
                <w:color w:val="000000"/>
                <w:sz w:val="16"/>
                <w:szCs w:val="16"/>
              </w:rPr>
              <w:t>.</w:t>
            </w:r>
            <w:r w:rsidRPr="00047A55">
              <w:rPr>
                <w:rFonts w:ascii="Calibri" w:hAnsi="Calibri"/>
                <w:b/>
                <w:bCs/>
                <w:color w:val="000000"/>
                <w:sz w:val="16"/>
                <w:szCs w:val="16"/>
              </w:rPr>
              <w:t>69</w:t>
            </w:r>
            <w:r>
              <w:rPr>
                <w:rFonts w:ascii="Calibri" w:hAnsi="Calibri"/>
                <w:b/>
                <w:bCs/>
                <w:color w:val="000000"/>
                <w:sz w:val="16"/>
                <w:szCs w:val="16"/>
              </w:rPr>
              <w:t>0</w:t>
            </w:r>
          </w:p>
        </w:tc>
      </w:tr>
      <w:tr w:rsidR="008E5727" w:rsidRPr="00D639B2" w:rsidTr="002F5224">
        <w:trPr>
          <w:cantSplit/>
          <w:trHeight w:val="359"/>
        </w:trPr>
        <w:tc>
          <w:tcPr>
            <w:tcW w:w="45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545" w:type="pct"/>
            <w:vMerge/>
            <w:tcBorders>
              <w:top w:val="single" w:sz="4" w:space="0" w:color="auto"/>
              <w:left w:val="single" w:sz="4" w:space="0" w:color="auto"/>
              <w:bottom w:val="single" w:sz="4" w:space="0" w:color="auto"/>
              <w:right w:val="single" w:sz="4" w:space="0" w:color="auto"/>
            </w:tcBorders>
            <w:vAlign w:val="center"/>
            <w:hideMark/>
          </w:tcPr>
          <w:p w:rsidR="008E5727" w:rsidRPr="00D639B2" w:rsidRDefault="008E5727" w:rsidP="002F5224">
            <w:pPr>
              <w:spacing w:before="20"/>
              <w:ind w:firstLine="202"/>
              <w:rPr>
                <w:rFonts w:ascii="Calibri" w:hAnsi="Calibri"/>
                <w:b/>
                <w:bCs/>
                <w:color w:val="000000"/>
                <w:sz w:val="16"/>
                <w:szCs w:val="16"/>
                <w:lang w:eastAsia="zh-CN"/>
              </w:rPr>
            </w:pPr>
          </w:p>
        </w:tc>
        <w:tc>
          <w:tcPr>
            <w:tcW w:w="909" w:type="pct"/>
            <w:tcBorders>
              <w:top w:val="single" w:sz="4" w:space="0" w:color="auto"/>
              <w:left w:val="single" w:sz="4" w:space="0" w:color="auto"/>
              <w:bottom w:val="single" w:sz="4" w:space="0" w:color="auto"/>
              <w:right w:val="single" w:sz="4" w:space="0" w:color="auto"/>
            </w:tcBorders>
            <w:hideMark/>
          </w:tcPr>
          <w:p w:rsidR="008E5727" w:rsidRDefault="008E5727" w:rsidP="002F5224">
            <w:pPr>
              <w:suppressAutoHyphens/>
              <w:spacing w:before="20"/>
              <w:rPr>
                <w:rFonts w:ascii="Calibri" w:hAnsi="Calibri"/>
                <w:b/>
                <w:bCs/>
                <w:color w:val="000000"/>
                <w:sz w:val="16"/>
                <w:szCs w:val="16"/>
              </w:rPr>
            </w:pPr>
            <w:r w:rsidRPr="00D639B2">
              <w:rPr>
                <w:rFonts w:ascii="Calibri" w:hAnsi="Calibri"/>
                <w:b/>
                <w:bCs/>
                <w:color w:val="000000"/>
                <w:sz w:val="16"/>
                <w:szCs w:val="16"/>
              </w:rPr>
              <w:t xml:space="preserve">MacD </w:t>
            </w:r>
          </w:p>
          <w:p w:rsidR="008E5727" w:rsidRDefault="008E5727" w:rsidP="002F5224">
            <w:pPr>
              <w:suppressAutoHyphens/>
              <w:spacing w:before="20"/>
              <w:rPr>
                <w:rFonts w:ascii="Calibri" w:hAnsi="Calibri"/>
                <w:b/>
                <w:bCs/>
                <w:color w:val="000000"/>
                <w:sz w:val="16"/>
                <w:szCs w:val="16"/>
              </w:rPr>
            </w:pPr>
            <w:r>
              <w:rPr>
                <w:rFonts w:ascii="Calibri" w:hAnsi="Calibri"/>
                <w:b/>
                <w:bCs/>
                <w:color w:val="000000"/>
                <w:sz w:val="16"/>
                <w:szCs w:val="16"/>
              </w:rPr>
              <w:t>JM</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Road</w:t>
            </w:r>
          </w:p>
        </w:tc>
        <w:tc>
          <w:tcPr>
            <w:tcW w:w="818"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pacing w:before="20"/>
              <w:rPr>
                <w:rFonts w:ascii="Calibri" w:hAnsi="Calibri"/>
                <w:b/>
                <w:bCs/>
                <w:color w:val="000000"/>
                <w:sz w:val="16"/>
                <w:szCs w:val="16"/>
                <w:lang w:eastAsia="zh-CN"/>
              </w:rPr>
            </w:pPr>
            <w:r w:rsidRPr="00D639B2">
              <w:rPr>
                <w:rFonts w:ascii="Calibri" w:hAnsi="Calibri"/>
                <w:b/>
                <w:bCs/>
                <w:color w:val="000000"/>
                <w:sz w:val="16"/>
                <w:szCs w:val="16"/>
              </w:rPr>
              <w:t>(18.518,</w:t>
            </w:r>
          </w:p>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73.844)</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0.0038</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0.0051</w:t>
            </w:r>
          </w:p>
        </w:tc>
        <w:tc>
          <w:tcPr>
            <w:tcW w:w="545"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0.0089</w:t>
            </w:r>
          </w:p>
        </w:tc>
        <w:tc>
          <w:tcPr>
            <w:tcW w:w="636" w:type="pct"/>
            <w:tcBorders>
              <w:top w:val="single" w:sz="4" w:space="0" w:color="auto"/>
              <w:left w:val="single" w:sz="4" w:space="0" w:color="auto"/>
              <w:bottom w:val="single" w:sz="4" w:space="0" w:color="auto"/>
              <w:right w:val="single" w:sz="4" w:space="0" w:color="auto"/>
            </w:tcBorders>
            <w:hideMark/>
          </w:tcPr>
          <w:p w:rsidR="008E5727" w:rsidRPr="00D639B2" w:rsidRDefault="008E5727" w:rsidP="002F5224">
            <w:pPr>
              <w:tabs>
                <w:tab w:val="left" w:pos="6012"/>
              </w:tabs>
              <w:suppressAutoHyphens/>
              <w:spacing w:before="20"/>
              <w:rPr>
                <w:rFonts w:ascii="Calibri" w:hAnsi="Calibri"/>
                <w:b/>
                <w:bCs/>
                <w:color w:val="000000"/>
                <w:sz w:val="16"/>
                <w:szCs w:val="16"/>
                <w:lang w:eastAsia="zh-CN"/>
              </w:rPr>
            </w:pPr>
            <w:r w:rsidRPr="00D639B2">
              <w:rPr>
                <w:rFonts w:ascii="Calibri" w:hAnsi="Calibri"/>
                <w:b/>
                <w:bCs/>
                <w:color w:val="000000"/>
                <w:sz w:val="16"/>
                <w:szCs w:val="16"/>
              </w:rPr>
              <w:t>477.193</w:t>
            </w:r>
          </w:p>
        </w:tc>
      </w:tr>
    </w:tbl>
    <w:p w:rsidR="008E5727" w:rsidRDefault="008E5727" w:rsidP="008E5727">
      <w:pPr>
        <w:spacing w:after="240"/>
        <w:ind w:firstLine="227"/>
        <w:jc w:val="center"/>
        <w:rPr>
          <w:rFonts w:ascii="Times" w:hAnsi="Times"/>
          <w:sz w:val="16"/>
          <w:szCs w:val="16"/>
          <w:lang w:eastAsia="de-DE"/>
        </w:rPr>
      </w:pPr>
    </w:p>
    <w:p w:rsidR="008E5727" w:rsidRPr="0036116A" w:rsidRDefault="008E5727" w:rsidP="008E5727">
      <w:pPr>
        <w:pStyle w:val="Heading1"/>
        <w:autoSpaceDE w:val="0"/>
        <w:autoSpaceDN w:val="0"/>
        <w:spacing w:before="240" w:after="80" w:line="240" w:lineRule="auto"/>
        <w:ind w:firstLine="0"/>
        <w:jc w:val="center"/>
        <w:rPr>
          <w:b w:val="0"/>
        </w:rPr>
      </w:pPr>
      <w:r>
        <w:rPr>
          <w:b w:val="0"/>
        </w:rPr>
        <w:lastRenderedPageBreak/>
        <w:t>Description</w:t>
      </w:r>
    </w:p>
    <w:p w:rsidR="008E5727" w:rsidRDefault="008E5727" w:rsidP="008E5727">
      <w:pPr>
        <w:pStyle w:val="Heading2"/>
        <w:numPr>
          <w:ilvl w:val="1"/>
          <w:numId w:val="0"/>
        </w:numPr>
        <w:autoSpaceDE w:val="0"/>
        <w:autoSpaceDN w:val="0"/>
        <w:spacing w:before="120" w:after="60" w:line="240" w:lineRule="auto"/>
        <w:ind w:left="144"/>
        <w:jc w:val="left"/>
        <w:rPr>
          <w:b w:val="0"/>
          <w:i/>
        </w:rPr>
      </w:pPr>
      <w:r>
        <w:rPr>
          <w:b w:val="0"/>
          <w:i/>
        </w:rPr>
        <w:t>QR Code</w:t>
      </w:r>
    </w:p>
    <w:p w:rsidR="008E5727" w:rsidRDefault="008E5727" w:rsidP="008E5727">
      <w:pPr>
        <w:tabs>
          <w:tab w:val="center" w:pos="4513"/>
          <w:tab w:val="left" w:pos="6510"/>
        </w:tabs>
      </w:pPr>
      <w:r>
        <w:t xml:space="preserve">QR code stands for Quick Response Code which is used to store information in faster way. QR code is nothing but rectangular part that contains black and white part in form of matrix. QR code can store information such as name, URL, image etc.  </w:t>
      </w:r>
    </w:p>
    <w:p w:rsidR="008E5727" w:rsidRDefault="008E5727" w:rsidP="008E5727">
      <w:pPr>
        <w:tabs>
          <w:tab w:val="center" w:pos="4513"/>
          <w:tab w:val="left" w:pos="6510"/>
        </w:tabs>
      </w:pPr>
    </w:p>
    <w:p w:rsidR="008E5727" w:rsidRDefault="008E5727" w:rsidP="008E5727">
      <w:pPr>
        <w:pStyle w:val="Text"/>
        <w:spacing w:line="240" w:lineRule="auto"/>
        <w:ind w:firstLine="0"/>
        <w:jc w:val="center"/>
        <w:rPr>
          <w:noProof/>
        </w:rPr>
      </w:pPr>
      <w:r>
        <w:rPr>
          <w:noProof/>
        </w:rPr>
        <w:drawing>
          <wp:inline distT="0" distB="0" distL="0" distR="0">
            <wp:extent cx="3019425" cy="1685925"/>
            <wp:effectExtent l="0" t="0" r="9525" b="9525"/>
            <wp:docPr id="18" name="Picture 18" descr="Structure of a QR code, highlighting functional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cture of a QR code, highlighting functional ele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1685925"/>
                    </a:xfrm>
                    <a:prstGeom prst="rect">
                      <a:avLst/>
                    </a:prstGeom>
                    <a:noFill/>
                    <a:ln>
                      <a:noFill/>
                    </a:ln>
                  </pic:spPr>
                </pic:pic>
              </a:graphicData>
            </a:graphic>
          </wp:inline>
        </w:drawing>
      </w:r>
    </w:p>
    <w:p w:rsidR="008E5727" w:rsidRDefault="008E5727" w:rsidP="008E5727">
      <w:pPr>
        <w:pStyle w:val="Text"/>
        <w:spacing w:line="240" w:lineRule="auto"/>
        <w:ind w:firstLine="0"/>
        <w:jc w:val="center"/>
        <w:rPr>
          <w:noProof/>
        </w:rPr>
      </w:pPr>
    </w:p>
    <w:p w:rsidR="008E5727" w:rsidRDefault="008E5727" w:rsidP="008E5727">
      <w:pPr>
        <w:jc w:val="center"/>
        <w:rPr>
          <w:sz w:val="16"/>
          <w:szCs w:val="16"/>
        </w:rPr>
      </w:pPr>
      <w:r w:rsidRPr="009A4414">
        <w:rPr>
          <w:sz w:val="16"/>
          <w:szCs w:val="16"/>
        </w:rPr>
        <w:t>Fig.</w:t>
      </w:r>
      <w:r>
        <w:rPr>
          <w:sz w:val="16"/>
          <w:szCs w:val="16"/>
        </w:rPr>
        <w:t>2 QR Code Structure</w:t>
      </w:r>
    </w:p>
    <w:p w:rsidR="008E5727" w:rsidRDefault="008E5727" w:rsidP="008E5727">
      <w:pPr>
        <w:pStyle w:val="Text"/>
        <w:spacing w:line="240" w:lineRule="auto"/>
        <w:ind w:firstLine="0"/>
      </w:pPr>
    </w:p>
    <w:p w:rsidR="008E5727" w:rsidRDefault="008E5727" w:rsidP="008E5727">
      <w:pPr>
        <w:tabs>
          <w:tab w:val="center" w:pos="4513"/>
          <w:tab w:val="left" w:pos="6510"/>
        </w:tabs>
      </w:pPr>
      <w:r>
        <w:rPr>
          <w:sz w:val="16"/>
          <w:szCs w:val="16"/>
        </w:rPr>
        <w:t xml:space="preserve">                </w:t>
      </w:r>
      <w:r>
        <w:t>The major point comes in when we have to validate entry and exit of the person which is to be tracked in related vehicle. As per needs it is necessary to evaluate the person’s presence in vehicle, because there comes some situations when the person to be tracked might leave vehicle before its decided stop. Idea of QR code comes in picture to handle such situation.  Every user to be tracked will be provided with unique ID which stored in form of QR code. This QR code can be printed on ID-card. QR code scanner will be provided in tracking application which will be mounted in every vehicle as child device to be tracked.</w:t>
      </w:r>
    </w:p>
    <w:p w:rsidR="008E5727" w:rsidRDefault="008E5727" w:rsidP="008E5727">
      <w:pPr>
        <w:tabs>
          <w:tab w:val="center" w:pos="4513"/>
          <w:tab w:val="left" w:pos="6510"/>
        </w:tabs>
      </w:pPr>
      <w:r>
        <w:t xml:space="preserve"> Whenever person enters in vehicle it can scan its QR code printed on ID card by this child device. It will trigger the application and will inform server that person with particular ID has entered in vehicle and server should manage track data for this person with that vehicle. Parent device or user will get track information of that particular device with help of its unique ID. At the exit point the person in vehicle or to be tracked can again scan the QR code to indicate end of the journey. This simple process helps to validate entry and exit of person in vehicle which is to be tracked.</w:t>
      </w:r>
    </w:p>
    <w:p w:rsidR="008E5727" w:rsidRDefault="008E5727" w:rsidP="008E5727">
      <w:pPr>
        <w:tabs>
          <w:tab w:val="center" w:pos="4513"/>
          <w:tab w:val="left" w:pos="6510"/>
        </w:tabs>
      </w:pPr>
      <w:r>
        <w:t xml:space="preserve">There can be different layers to be considered such as bus failure. Such situation can also be considered with help of QR code method. Every Unique ID stored in QR code will help to track particular person. Tracking procedure will now </w:t>
      </w:r>
      <w:r>
        <w:lastRenderedPageBreak/>
        <w:t>be focused on person but not on only bus. Uniqueness of bus and route for particular person to be track won’t be needed with this method. It will solve many problems.</w:t>
      </w:r>
    </w:p>
    <w:p w:rsidR="008E5727" w:rsidRPr="0036116A" w:rsidRDefault="008E5727" w:rsidP="008E5727">
      <w:pPr>
        <w:pStyle w:val="Text"/>
        <w:spacing w:line="240" w:lineRule="auto"/>
        <w:ind w:firstLine="0"/>
      </w:pPr>
    </w:p>
    <w:p w:rsidR="008E5727" w:rsidRPr="0036116A" w:rsidRDefault="008E5727" w:rsidP="008E5727">
      <w:pPr>
        <w:pStyle w:val="Heading2"/>
        <w:numPr>
          <w:ilvl w:val="1"/>
          <w:numId w:val="0"/>
        </w:numPr>
        <w:autoSpaceDE w:val="0"/>
        <w:autoSpaceDN w:val="0"/>
        <w:spacing w:before="120" w:after="60" w:line="240" w:lineRule="auto"/>
        <w:ind w:left="144"/>
        <w:jc w:val="left"/>
        <w:rPr>
          <w:b w:val="0"/>
          <w:i/>
        </w:rPr>
      </w:pPr>
      <w:r>
        <w:rPr>
          <w:b w:val="0"/>
          <w:i/>
        </w:rPr>
        <w:t>Google Cloud Messaging (GCM)</w:t>
      </w:r>
    </w:p>
    <w:p w:rsidR="008E5727" w:rsidRDefault="008E5727" w:rsidP="008E5727">
      <w:r>
        <w:t>GCM is as service that allows sending data from servers to the android devices. It provides service to send lightweight data such as notifications as well as messages containing up to 4kb of payload data.</w:t>
      </w:r>
    </w:p>
    <w:p w:rsidR="008E5727" w:rsidRDefault="008E5727" w:rsidP="008E5727">
      <w:r w:rsidRPr="00D56D6A">
        <w:t>GCM provides facility of sending data over the network by taking Registration ID as key. GCM stores the data if the target is not connected to the network and pushes the data as soon as it gets connected.GCM provides facility of Push Notifications.</w:t>
      </w:r>
    </w:p>
    <w:p w:rsidR="008E5727" w:rsidRPr="007609AB" w:rsidRDefault="008E5727" w:rsidP="008E5727">
      <w:r>
        <w:t>Most important feature of GCM supports high flexibility. It does not provide any built-in interface to handle the message data but it provides control of handling to the android applications.</w:t>
      </w:r>
    </w:p>
    <w:p w:rsidR="008E5727" w:rsidRPr="0036116A" w:rsidRDefault="008E5727" w:rsidP="008E5727">
      <w:pPr>
        <w:pStyle w:val="Text"/>
        <w:spacing w:line="240" w:lineRule="auto"/>
      </w:pPr>
    </w:p>
    <w:p w:rsidR="008E5727" w:rsidRPr="00793E65" w:rsidRDefault="008E5727" w:rsidP="008E5727">
      <w:pPr>
        <w:pStyle w:val="Heading1"/>
        <w:autoSpaceDE w:val="0"/>
        <w:autoSpaceDN w:val="0"/>
        <w:spacing w:before="240" w:after="80" w:line="240" w:lineRule="auto"/>
        <w:ind w:firstLine="0"/>
        <w:jc w:val="center"/>
        <w:rPr>
          <w:b w:val="0"/>
        </w:rPr>
      </w:pPr>
      <w:r>
        <w:rPr>
          <w:b w:val="0"/>
        </w:rPr>
        <w:t>System Architecture</w:t>
      </w:r>
    </w:p>
    <w:p w:rsidR="008E5727" w:rsidRDefault="008E5727" w:rsidP="008E5727">
      <w:pPr>
        <w:pStyle w:val="Text"/>
        <w:ind w:firstLine="0"/>
        <w:rPr>
          <w:noProof/>
        </w:rPr>
      </w:pPr>
      <w:r>
        <w:rPr>
          <w:noProof/>
        </w:rPr>
        <w:t>An android application of School Bus tracking is mainly featured as to play the role of Child Device And/Or Parent Device with the Same Interface. Both devices are provided witg Device Communication Modules separately as per their Role of acting. Major requirement of security is fullfilled by Higher degree of Authentication which leads to enable live tracking by an autherized user after accepting the request of Parent By the Child phone.</w:t>
      </w:r>
    </w:p>
    <w:p w:rsidR="008E5727" w:rsidRDefault="008E5727" w:rsidP="008E5727">
      <w:pPr>
        <w:pStyle w:val="Text"/>
        <w:ind w:firstLine="0"/>
        <w:rPr>
          <w:noProof/>
        </w:rPr>
      </w:pPr>
    </w:p>
    <w:p w:rsidR="008E5727" w:rsidRDefault="008E5727" w:rsidP="008E5727">
      <w:pPr>
        <w:pStyle w:val="Text"/>
        <w:ind w:firstLine="0"/>
        <w:jc w:val="center"/>
        <w:rPr>
          <w:noProof/>
        </w:rPr>
      </w:pPr>
      <w:r>
        <w:rPr>
          <w:noProof/>
        </w:rPr>
        <w:drawing>
          <wp:inline distT="0" distB="0" distL="0" distR="0">
            <wp:extent cx="319087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0875" cy="1847850"/>
                    </a:xfrm>
                    <a:prstGeom prst="rect">
                      <a:avLst/>
                    </a:prstGeom>
                    <a:noFill/>
                    <a:ln>
                      <a:noFill/>
                    </a:ln>
                  </pic:spPr>
                </pic:pic>
              </a:graphicData>
            </a:graphic>
          </wp:inline>
        </w:drawing>
      </w:r>
    </w:p>
    <w:p w:rsidR="008E5727" w:rsidRDefault="008E5727" w:rsidP="008E5727">
      <w:pPr>
        <w:pStyle w:val="Text"/>
        <w:ind w:firstLine="0"/>
        <w:jc w:val="center"/>
        <w:rPr>
          <w:sz w:val="16"/>
          <w:szCs w:val="16"/>
        </w:rPr>
      </w:pPr>
      <w:r w:rsidRPr="009A4414">
        <w:rPr>
          <w:sz w:val="16"/>
          <w:szCs w:val="16"/>
        </w:rPr>
        <w:t>Fig.</w:t>
      </w:r>
      <w:r>
        <w:rPr>
          <w:sz w:val="16"/>
          <w:szCs w:val="16"/>
        </w:rPr>
        <w:t>3 system architecture diagram</w:t>
      </w:r>
    </w:p>
    <w:p w:rsidR="008E5727" w:rsidRPr="0036116A" w:rsidRDefault="008E5727" w:rsidP="008E5727">
      <w:pPr>
        <w:pStyle w:val="Text"/>
        <w:ind w:firstLine="0"/>
      </w:pPr>
      <w:r>
        <w:rPr>
          <w:noProof/>
        </w:rPr>
        <w:t>GPS And/Or GPRS facilities are used to fetch the network co-ordinates. Enabling both the services for fetching co-ordinates provides the greater flexibility to choose between the criterias required as per the need of the application. QR codes are used to scan the identity card of the student and it will be used as a key to look for the entry in the database . Request coming from both types of devices are categorized and processed accordingly.The system Architecture mainly focuses on combining simpler functions together so as to provide a strong answer to the question of security.</w:t>
      </w:r>
    </w:p>
    <w:p w:rsidR="008E5727" w:rsidRPr="000156B7" w:rsidRDefault="008E5727" w:rsidP="008E5727">
      <w:pPr>
        <w:pStyle w:val="Heading1"/>
        <w:autoSpaceDE w:val="0"/>
        <w:autoSpaceDN w:val="0"/>
        <w:spacing w:before="240" w:after="80" w:line="240" w:lineRule="auto"/>
        <w:ind w:firstLine="0"/>
        <w:jc w:val="center"/>
        <w:rPr>
          <w:b w:val="0"/>
        </w:rPr>
      </w:pPr>
      <w:r>
        <w:rPr>
          <w:b w:val="0"/>
        </w:rPr>
        <w:t>Conclusion</w:t>
      </w:r>
    </w:p>
    <w:p w:rsidR="008E5727" w:rsidRPr="0036116A" w:rsidRDefault="008E5727" w:rsidP="008E5727">
      <w:pPr>
        <w:pStyle w:val="Text"/>
        <w:ind w:firstLine="0"/>
      </w:pPr>
      <w:r>
        <w:t xml:space="preserve">Vehicle tracking system resulted in improving overall safety and security of school going children. As </w:t>
      </w:r>
      <w:r>
        <w:lastRenderedPageBreak/>
        <w:t>the system is focusing on every individual there is no limitations for unique path and vehicle. It results into an efficient application which can serve best for personal as well as business purpose.</w:t>
      </w:r>
    </w:p>
    <w:p w:rsidR="008E5727" w:rsidRPr="0036116A" w:rsidRDefault="008E5727" w:rsidP="008E5727">
      <w:pPr>
        <w:pStyle w:val="Text"/>
        <w:ind w:firstLine="0"/>
      </w:pPr>
    </w:p>
    <w:p w:rsidR="008E5727" w:rsidRPr="000156B7" w:rsidRDefault="008E5727" w:rsidP="008E5727">
      <w:pPr>
        <w:pStyle w:val="ReferenceHead"/>
        <w:rPr>
          <w:b/>
        </w:rPr>
      </w:pPr>
      <w:r w:rsidRPr="000156B7">
        <w:rPr>
          <w:b/>
        </w:rPr>
        <w:t>Acknowledgment</w:t>
      </w:r>
    </w:p>
    <w:p w:rsidR="008E5727" w:rsidRDefault="008E5727" w:rsidP="008E5727">
      <w:r>
        <w:t>We take this opportunity to thank for the invaluable help and support we have received directly and indirectly during the preparation on paper.</w:t>
      </w:r>
    </w:p>
    <w:p w:rsidR="008E5727" w:rsidRDefault="008E5727" w:rsidP="008E5727">
      <w:r>
        <w:t xml:space="preserve"> We would like to express our deep sense of gratitude to our External guide Prof.Vivek Gadgil</w:t>
      </w:r>
      <w:r>
        <w:rPr>
          <w:b/>
        </w:rPr>
        <w:t xml:space="preserve"> </w:t>
      </w:r>
      <w:r>
        <w:t>for his valuable assistance and guidance in different aspects of application development and constant support.We would also like to express our gratitude towards</w:t>
      </w:r>
      <w:r>
        <w:rPr>
          <w:b/>
        </w:rPr>
        <w:t xml:space="preserve"> </w:t>
      </w:r>
      <w:r>
        <w:t>Prof. Pratikshit Mahalle (HOD of Computer)</w:t>
      </w:r>
      <w:r>
        <w:rPr>
          <w:b/>
        </w:rPr>
        <w:t xml:space="preserve"> </w:t>
      </w:r>
      <w:r>
        <w:t>for providing all facilities and every help for the smooth work in the process.</w:t>
      </w:r>
    </w:p>
    <w:p w:rsidR="008E5727" w:rsidRPr="0036116A" w:rsidRDefault="008E5727" w:rsidP="008E5727">
      <w:pPr>
        <w:pStyle w:val="Text"/>
        <w:spacing w:line="240" w:lineRule="auto"/>
        <w:ind w:firstLine="0"/>
      </w:pPr>
    </w:p>
    <w:p w:rsidR="008E5727" w:rsidRPr="000156B7" w:rsidRDefault="008E5727" w:rsidP="008E5727">
      <w:pPr>
        <w:pStyle w:val="FigureCaption"/>
        <w:ind w:firstLine="202"/>
        <w:jc w:val="center"/>
        <w:rPr>
          <w:b/>
          <w:bCs/>
          <w:sz w:val="20"/>
          <w:szCs w:val="20"/>
        </w:rPr>
      </w:pPr>
      <w:r w:rsidRPr="000156B7">
        <w:rPr>
          <w:b/>
          <w:bCs/>
          <w:sz w:val="20"/>
          <w:szCs w:val="20"/>
        </w:rPr>
        <w:t>REFERENCES</w:t>
      </w:r>
    </w:p>
    <w:p w:rsidR="008E5727" w:rsidRPr="00F60AAB" w:rsidRDefault="008E5727" w:rsidP="008E5727">
      <w:pPr>
        <w:pStyle w:val="references"/>
        <w:rPr>
          <w:i/>
          <w:szCs w:val="18"/>
        </w:rPr>
      </w:pPr>
      <w:r>
        <w:rPr>
          <w:szCs w:val="18"/>
        </w:rPr>
        <w:t>[1]</w:t>
      </w:r>
      <w:r>
        <w:rPr>
          <w:szCs w:val="18"/>
        </w:rPr>
        <w:tab/>
        <w:t>K.V.Barai,R.M.Samant,2011</w:t>
      </w:r>
      <w:r>
        <w:rPr>
          <w:rFonts w:eastAsia="Times New Roman"/>
          <w:szCs w:val="18"/>
        </w:rPr>
        <w:t xml:space="preserve"> ,”GPS/GPRS based system for vehicle tracking and traffic management”, </w:t>
      </w:r>
      <w:r w:rsidRPr="00F60AAB">
        <w:rPr>
          <w:rFonts w:eastAsia="Times New Roman"/>
          <w:i/>
          <w:szCs w:val="18"/>
        </w:rPr>
        <w:t>ICWET’11</w:t>
      </w:r>
      <w:r>
        <w:rPr>
          <w:rFonts w:eastAsia="Times New Roman"/>
          <w:szCs w:val="18"/>
        </w:rPr>
        <w:t xml:space="preserve"> </w:t>
      </w:r>
      <w:r w:rsidRPr="00F60AAB">
        <w:rPr>
          <w:rFonts w:eastAsia="Times New Roman"/>
          <w:i/>
          <w:szCs w:val="18"/>
        </w:rPr>
        <w:t>proceeding of the International Conference &amp; Workshop on Emerging Trends in Technology</w:t>
      </w:r>
      <w:r>
        <w:rPr>
          <w:rFonts w:eastAsia="Times New Roman"/>
          <w:i/>
          <w:szCs w:val="18"/>
        </w:rPr>
        <w:t>.</w:t>
      </w:r>
    </w:p>
    <w:p w:rsidR="008E5727" w:rsidRDefault="008E5727" w:rsidP="008E5727">
      <w:pPr>
        <w:pStyle w:val="references"/>
        <w:tabs>
          <w:tab w:val="left" w:pos="720"/>
        </w:tabs>
        <w:rPr>
          <w:szCs w:val="18"/>
        </w:rPr>
      </w:pPr>
    </w:p>
    <w:p w:rsidR="008E5727" w:rsidRDefault="008E5727" w:rsidP="008E5727">
      <w:pPr>
        <w:pStyle w:val="references"/>
      </w:pPr>
      <w:r>
        <w:t>[2]</w:t>
      </w:r>
      <w:r>
        <w:tab/>
        <w:t xml:space="preserve">Tamil, E.M., D. B. Saleh, and M.Y.I. Idris,”  A Mobile Vehicle Tracking System with GPS/GSM Technology”, </w:t>
      </w:r>
      <w:r>
        <w:rPr>
          <w:i/>
        </w:rPr>
        <w:t>Proceedings of the  5</w:t>
      </w:r>
      <w:r>
        <w:rPr>
          <w:i/>
          <w:vertAlign w:val="superscript"/>
        </w:rPr>
        <w:t xml:space="preserve">th  </w:t>
      </w:r>
      <w:r>
        <w:rPr>
          <w:i/>
        </w:rPr>
        <w:t>Student  Conference  on  Research   and Development</w:t>
      </w:r>
      <w:r>
        <w:t>(SCORED), Permala  Bangi ,Malaysia, may  2007.</w:t>
      </w:r>
    </w:p>
    <w:p w:rsidR="008E5727" w:rsidRDefault="008E5727" w:rsidP="008E5727">
      <w:pPr>
        <w:pStyle w:val="references"/>
        <w:tabs>
          <w:tab w:val="left" w:pos="720"/>
        </w:tabs>
      </w:pPr>
    </w:p>
    <w:p w:rsidR="008E5727" w:rsidRDefault="008E5727" w:rsidP="008E5727">
      <w:pPr>
        <w:pStyle w:val="references"/>
      </w:pPr>
      <w:r>
        <w:t>[3]</w:t>
      </w:r>
      <w:r>
        <w:tab/>
        <w:t xml:space="preserve">Khondker Shajadul Hasan, Tanzil Rahman, “ Cost-Effective GPS-GPRS Based Object Tracking System”, </w:t>
      </w:r>
      <w:r>
        <w:rPr>
          <w:i/>
        </w:rPr>
        <w:t>Proceedings of the International Multi-Conference of Engineers and Computer Scientist 2009</w:t>
      </w:r>
      <w:r>
        <w:t xml:space="preserve"> Vol I IMECS 2009, March 18-20,2009, Hong Kong.</w:t>
      </w:r>
    </w:p>
    <w:p w:rsidR="008E5727" w:rsidRDefault="008E5727" w:rsidP="008E5727">
      <w:pPr>
        <w:pStyle w:val="references"/>
      </w:pPr>
    </w:p>
    <w:p w:rsidR="008E5727" w:rsidRPr="00F60AAB" w:rsidRDefault="008E5727" w:rsidP="008E5727">
      <w:pPr>
        <w:adjustRightInd w:val="0"/>
        <w:rPr>
          <w:i/>
          <w:iCs/>
          <w:sz w:val="18"/>
          <w:szCs w:val="18"/>
        </w:rPr>
      </w:pPr>
      <w:r>
        <w:t>[4]</w:t>
      </w:r>
      <w:r>
        <w:tab/>
      </w:r>
      <w:r w:rsidRPr="00F60AAB">
        <w:rPr>
          <w:rFonts w:ascii="TimesNewRoman" w:hAnsi="TimesNewRoman" w:cs="TimesNewRoman"/>
          <w:sz w:val="18"/>
          <w:szCs w:val="18"/>
        </w:rPr>
        <w:t>Dr. Kamal Jain and Rahul Goel</w:t>
      </w:r>
      <w:r>
        <w:t xml:space="preserve"> , </w:t>
      </w:r>
      <w:r w:rsidRPr="00F60AAB">
        <w:rPr>
          <w:rFonts w:ascii="TimesNewRoman,Bold" w:hAnsi="TimesNewRoman,Bold" w:cs="TimesNewRoman,Bold"/>
          <w:bCs/>
          <w:sz w:val="18"/>
          <w:szCs w:val="18"/>
        </w:rPr>
        <w:t>GPS Based Low Cost Intelligent Vehicle Tracking System (IVTS)</w:t>
      </w:r>
      <w:r>
        <w:t xml:space="preserve">”, </w:t>
      </w:r>
      <w:r w:rsidRPr="00F60AAB">
        <w:rPr>
          <w:i/>
          <w:iCs/>
          <w:sz w:val="18"/>
          <w:szCs w:val="18"/>
        </w:rPr>
        <w:t>2012 International Conference on Traffic and Transportation Engineering (ICTTE 2012)</w:t>
      </w:r>
      <w:r w:rsidRPr="00F60AAB">
        <w:rPr>
          <w:bCs/>
          <w:iCs/>
          <w:sz w:val="18"/>
          <w:szCs w:val="18"/>
        </w:rPr>
        <w:t>IPCSIT vol. 26 (2012) © (2012) IACSIT Press, Singapore</w:t>
      </w:r>
      <w:r w:rsidRPr="00F60AAB">
        <w:rPr>
          <w:sz w:val="18"/>
          <w:szCs w:val="18"/>
        </w:rPr>
        <w:t>.</w:t>
      </w:r>
    </w:p>
    <w:p w:rsidR="008E5727" w:rsidRDefault="008E5727" w:rsidP="008E5727">
      <w:pPr>
        <w:pStyle w:val="references"/>
      </w:pPr>
    </w:p>
    <w:p w:rsidR="008E5727" w:rsidRDefault="008E5727" w:rsidP="008E5727">
      <w:pPr>
        <w:pStyle w:val="FigureCaption"/>
        <w:rPr>
          <w:b/>
          <w:bCs/>
          <w:sz w:val="18"/>
          <w:szCs w:val="18"/>
        </w:rPr>
      </w:pPr>
      <w:r>
        <w:t>[5]</w:t>
      </w:r>
      <w:r w:rsidRPr="00F60AAB">
        <w:rPr>
          <w:rFonts w:ascii="Times-Roman" w:hAnsi="Times-Roman" w:cs="Times-Roman"/>
          <w:sz w:val="24"/>
          <w:szCs w:val="24"/>
        </w:rPr>
        <w:t xml:space="preserve"> </w:t>
      </w:r>
      <w:r w:rsidRPr="00F60AAB">
        <w:rPr>
          <w:rFonts w:ascii="Times-Roman" w:hAnsi="Times-Roman" w:cs="Times-Roman"/>
          <w:sz w:val="18"/>
          <w:szCs w:val="18"/>
        </w:rPr>
        <w:t>Deepak Mishra, Apurv Vasal, Puneet Tandon</w:t>
      </w:r>
      <w:r>
        <w:rPr>
          <w:rFonts w:ascii="Times-Roman" w:hAnsi="Times-Roman" w:cs="Times-Roman"/>
          <w:szCs w:val="18"/>
        </w:rPr>
        <w:t>, “</w:t>
      </w:r>
      <w:r>
        <w:rPr>
          <w:sz w:val="18"/>
          <w:szCs w:val="18"/>
        </w:rPr>
        <w:t>A N</w:t>
      </w:r>
      <w:r w:rsidRPr="00F60AAB">
        <w:rPr>
          <w:sz w:val="18"/>
          <w:szCs w:val="18"/>
        </w:rPr>
        <w:t>ovel and cost effective approach to</w:t>
      </w:r>
      <w:r>
        <w:rPr>
          <w:sz w:val="18"/>
          <w:szCs w:val="18"/>
        </w:rPr>
        <w:t xml:space="preserve"> </w:t>
      </w:r>
      <w:r w:rsidRPr="00F60AAB">
        <w:rPr>
          <w:sz w:val="18"/>
          <w:szCs w:val="18"/>
        </w:rPr>
        <w:t>public vehicle tracking system</w:t>
      </w:r>
      <w:r>
        <w:rPr>
          <w:szCs w:val="18"/>
        </w:rPr>
        <w:t>”,</w:t>
      </w:r>
      <w:r w:rsidRPr="00F60AAB">
        <w:rPr>
          <w:rFonts w:ascii="Times-Roman" w:hAnsi="Times-Roman" w:cs="Times-Roman"/>
          <w:sz w:val="19"/>
          <w:szCs w:val="19"/>
        </w:rPr>
        <w:t xml:space="preserve"> </w:t>
      </w:r>
      <w:r w:rsidRPr="00F60AAB">
        <w:rPr>
          <w:rFonts w:ascii="Times-Roman" w:hAnsi="Times-Roman" w:cs="Times-Roman"/>
          <w:i/>
          <w:sz w:val="18"/>
          <w:szCs w:val="18"/>
        </w:rPr>
        <w:t>International Journal of</w:t>
      </w:r>
      <w:r>
        <w:rPr>
          <w:rFonts w:ascii="Times-Roman" w:hAnsi="Times-Roman" w:cs="Times-Roman"/>
          <w:sz w:val="19"/>
          <w:szCs w:val="19"/>
        </w:rPr>
        <w:t xml:space="preserve"> </w:t>
      </w:r>
      <w:r w:rsidRPr="00F60AAB">
        <w:rPr>
          <w:rFonts w:ascii="Times-Roman" w:hAnsi="Times-Roman" w:cs="Times-Roman"/>
          <w:i/>
          <w:sz w:val="18"/>
          <w:szCs w:val="18"/>
        </w:rPr>
        <w:t xml:space="preserve">UbiComp </w:t>
      </w:r>
      <w:r>
        <w:rPr>
          <w:rFonts w:ascii="Times-Roman" w:hAnsi="Times-Roman" w:cs="Times-Roman"/>
          <w:sz w:val="19"/>
          <w:szCs w:val="19"/>
        </w:rPr>
        <w:t xml:space="preserve">(IJU), </w:t>
      </w:r>
      <w:r w:rsidRPr="00F60AAB">
        <w:rPr>
          <w:rFonts w:ascii="Times-Roman" w:hAnsi="Times-Roman" w:cs="Times-Roman"/>
          <w:sz w:val="18"/>
          <w:szCs w:val="18"/>
        </w:rPr>
        <w:t>Vol.3, No.1, January 2012</w:t>
      </w:r>
      <w:r>
        <w:rPr>
          <w:sz w:val="18"/>
          <w:szCs w:val="18"/>
        </w:rPr>
        <w:t>.</w:t>
      </w:r>
    </w:p>
    <w:p w:rsidR="008E5727" w:rsidRDefault="008E5727" w:rsidP="008E5727">
      <w:pPr>
        <w:pStyle w:val="FigureCaption"/>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496600" w:rsidRDefault="00496600" w:rsidP="00EE36C7">
      <w:pPr>
        <w:ind w:firstLine="0"/>
        <w:jc w:val="center"/>
        <w:rPr>
          <w:smallCaps/>
          <w:sz w:val="28"/>
          <w:szCs w:val="28"/>
        </w:rPr>
      </w:pPr>
    </w:p>
    <w:p w:rsidR="00496600" w:rsidRDefault="00496600" w:rsidP="00EE36C7">
      <w:pPr>
        <w:ind w:firstLine="0"/>
        <w:jc w:val="center"/>
        <w:rPr>
          <w:smallCaps/>
          <w:sz w:val="28"/>
          <w:szCs w:val="28"/>
        </w:rPr>
      </w:pPr>
    </w:p>
    <w:p w:rsidR="00496600" w:rsidRDefault="00496600" w:rsidP="00496600">
      <w:pPr>
        <w:ind w:firstLine="0"/>
        <w:jc w:val="center"/>
        <w:rPr>
          <w:b/>
          <w:sz w:val="28"/>
          <w:szCs w:val="28"/>
        </w:rPr>
      </w:pPr>
      <w:r>
        <w:rPr>
          <w:b/>
          <w:sz w:val="28"/>
          <w:szCs w:val="28"/>
        </w:rPr>
        <w:lastRenderedPageBreak/>
        <w:t>ANNEXURE-B</w:t>
      </w:r>
    </w:p>
    <w:p w:rsidR="00496600" w:rsidRDefault="00496600" w:rsidP="00496600">
      <w:pPr>
        <w:ind w:firstLine="0"/>
        <w:jc w:val="center"/>
        <w:rPr>
          <w:b/>
          <w:sz w:val="28"/>
          <w:szCs w:val="28"/>
        </w:rPr>
      </w:pPr>
      <w:r w:rsidRPr="0036116A">
        <w:rPr>
          <w:b/>
        </w:rPr>
        <w:t xml:space="preserve"> </w:t>
      </w:r>
      <w:r>
        <w:rPr>
          <w:b/>
          <w:sz w:val="28"/>
          <w:szCs w:val="28"/>
        </w:rPr>
        <w:t>MATHEMATICAL MODEL</w:t>
      </w:r>
    </w:p>
    <w:p w:rsidR="00496600" w:rsidRPr="0036116A" w:rsidRDefault="00496600" w:rsidP="00496600">
      <w:pPr>
        <w:pStyle w:val="Heading1"/>
        <w:autoSpaceDE w:val="0"/>
        <w:autoSpaceDN w:val="0"/>
        <w:spacing w:before="240" w:after="80" w:line="240" w:lineRule="auto"/>
        <w:ind w:firstLine="0"/>
        <w:jc w:val="center"/>
        <w:rPr>
          <w:b w:val="0"/>
        </w:rPr>
      </w:pPr>
    </w:p>
    <w:p w:rsidR="00496600" w:rsidRDefault="00496600" w:rsidP="00496600">
      <w:pPr>
        <w:rPr>
          <w:noProof/>
        </w:rPr>
      </w:pPr>
      <w:r>
        <w:rPr>
          <w:noProof/>
        </w:rPr>
        <w:t xml:space="preserve"> Major concern of this application is to calculate the distance.Application is mainly intended to be energy efficient.Distance calculation formula includes very tidious calculations due to involvent of many trignometric functions. This application is very little concern about accurracy as it requires to generate a notification over a comparetively wide range of 0-1100 meters. It gives rise to the new formula/concept.</w:t>
      </w:r>
    </w:p>
    <w:p w:rsidR="00496600" w:rsidRDefault="00496600" w:rsidP="00496600">
      <w:pPr>
        <w:rPr>
          <w:noProof/>
        </w:rPr>
      </w:pPr>
      <w:r>
        <w:rPr>
          <w:noProof/>
        </w:rPr>
        <w:t xml:space="preserve"> After bus is being located in the specified range about the predefined point, generation of notification is carried out on the Parent Type of Device.This formula plays a vital role in security as well as it leads to the energy efficiency of the application.</w:t>
      </w:r>
    </w:p>
    <w:p w:rsidR="00496600" w:rsidRDefault="00496600" w:rsidP="00496600">
      <w:pPr>
        <w:rPr>
          <w:noProof/>
        </w:rPr>
      </w:pPr>
    </w:p>
    <w:p w:rsidR="00496600" w:rsidRDefault="00496600" w:rsidP="00496600">
      <w:pPr>
        <w:tabs>
          <w:tab w:val="left" w:pos="4860"/>
        </w:tabs>
        <w:ind w:right="75"/>
        <w:jc w:val="center"/>
        <w:rPr>
          <w:noProof/>
        </w:rPr>
      </w:pPr>
      <w:r>
        <w:rPr>
          <w:noProof/>
        </w:rPr>
        <w:drawing>
          <wp:inline distT="0" distB="0" distL="0" distR="0" wp14:anchorId="5BDD86F7" wp14:editId="5C8FA21F">
            <wp:extent cx="200977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1905000"/>
                    </a:xfrm>
                    <a:prstGeom prst="rect">
                      <a:avLst/>
                    </a:prstGeom>
                    <a:noFill/>
                    <a:ln>
                      <a:noFill/>
                    </a:ln>
                  </pic:spPr>
                </pic:pic>
              </a:graphicData>
            </a:graphic>
          </wp:inline>
        </w:drawing>
      </w:r>
    </w:p>
    <w:p w:rsidR="00496600" w:rsidRDefault="00496600" w:rsidP="00496600">
      <w:pPr>
        <w:jc w:val="center"/>
        <w:rPr>
          <w:noProof/>
        </w:rPr>
      </w:pPr>
    </w:p>
    <w:p w:rsidR="00496600" w:rsidRDefault="00496600" w:rsidP="00496600">
      <w:pPr>
        <w:jc w:val="center"/>
        <w:rPr>
          <w:sz w:val="16"/>
          <w:szCs w:val="16"/>
        </w:rPr>
      </w:pPr>
      <w:r>
        <w:rPr>
          <w:sz w:val="16"/>
          <w:szCs w:val="16"/>
        </w:rPr>
        <w:t xml:space="preserve"> </w:t>
      </w:r>
      <w:r w:rsidRPr="009A4414">
        <w:rPr>
          <w:sz w:val="16"/>
          <w:szCs w:val="16"/>
        </w:rPr>
        <w:t>Fig.</w:t>
      </w:r>
      <w:r>
        <w:rPr>
          <w:sz w:val="16"/>
          <w:szCs w:val="16"/>
        </w:rPr>
        <w:t>1.Proposed A</w:t>
      </w:r>
      <w:r w:rsidRPr="009A4414">
        <w:rPr>
          <w:sz w:val="16"/>
          <w:szCs w:val="16"/>
        </w:rPr>
        <w:t>rchitecture</w:t>
      </w:r>
    </w:p>
    <w:p w:rsidR="00496600" w:rsidRDefault="00496600" w:rsidP="00496600">
      <w:pPr>
        <w:pStyle w:val="NormalWeb"/>
        <w:spacing w:before="0" w:beforeAutospacing="0" w:after="0" w:afterAutospacing="0"/>
        <w:rPr>
          <w:sz w:val="20"/>
          <w:szCs w:val="20"/>
        </w:rPr>
      </w:pPr>
      <w:r>
        <w:rPr>
          <w:color w:val="000000"/>
          <w:kern w:val="24"/>
          <w:sz w:val="20"/>
          <w:szCs w:val="20"/>
        </w:rPr>
        <w:t>1.Calculate distance between Latitude of points</w:t>
      </w:r>
    </w:p>
    <w:p w:rsidR="00496600" w:rsidRDefault="00496600" w:rsidP="00496600">
      <w:pPr>
        <w:pStyle w:val="NormalWeb"/>
        <w:spacing w:before="0" w:beforeAutospacing="0" w:after="0" w:afterAutospacing="0"/>
        <w:ind w:left="808" w:firstLine="202"/>
        <w:rPr>
          <w:color w:val="000000"/>
          <w:kern w:val="24"/>
          <w:sz w:val="20"/>
          <w:szCs w:val="20"/>
        </w:rPr>
      </w:pPr>
      <w:r>
        <w:rPr>
          <w:color w:val="000000"/>
          <w:kern w:val="24"/>
          <w:sz w:val="20"/>
          <w:szCs w:val="20"/>
        </w:rPr>
        <w:t>ΔΘ=| Θ1 - Θ2 |</w:t>
      </w:r>
    </w:p>
    <w:p w:rsidR="00496600" w:rsidRDefault="00496600" w:rsidP="00496600">
      <w:pPr>
        <w:pStyle w:val="NormalWeb"/>
        <w:spacing w:before="0" w:beforeAutospacing="0" w:after="0" w:afterAutospacing="0"/>
        <w:rPr>
          <w:sz w:val="20"/>
          <w:szCs w:val="20"/>
        </w:rPr>
      </w:pPr>
    </w:p>
    <w:p w:rsidR="00496600" w:rsidRDefault="00496600" w:rsidP="00496600">
      <w:pPr>
        <w:pStyle w:val="NormalWeb"/>
        <w:spacing w:before="0" w:beforeAutospacing="0" w:after="0" w:afterAutospacing="0"/>
        <w:rPr>
          <w:sz w:val="20"/>
          <w:szCs w:val="20"/>
        </w:rPr>
      </w:pPr>
      <w:r>
        <w:rPr>
          <w:color w:val="000000"/>
          <w:kern w:val="24"/>
          <w:sz w:val="20"/>
          <w:szCs w:val="20"/>
        </w:rPr>
        <w:t>2.Calculate distance between Longitude of points</w:t>
      </w:r>
    </w:p>
    <w:p w:rsidR="00496600" w:rsidRDefault="00496600" w:rsidP="00496600">
      <w:pPr>
        <w:pStyle w:val="NormalWeb"/>
        <w:spacing w:before="0" w:beforeAutospacing="0" w:after="0" w:afterAutospacing="0"/>
        <w:ind w:left="1010"/>
        <w:rPr>
          <w:color w:val="000000"/>
          <w:kern w:val="24"/>
          <w:sz w:val="20"/>
          <w:szCs w:val="20"/>
        </w:rPr>
      </w:pPr>
      <w:r>
        <w:rPr>
          <w:color w:val="000000"/>
          <w:kern w:val="24"/>
          <w:sz w:val="20"/>
          <w:szCs w:val="20"/>
        </w:rPr>
        <w:t>Δλ=| λ1  -  λ2  |</w:t>
      </w:r>
    </w:p>
    <w:p w:rsidR="00496600" w:rsidRDefault="00496600" w:rsidP="00496600">
      <w:pPr>
        <w:pStyle w:val="NormalWeb"/>
        <w:spacing w:before="0" w:beforeAutospacing="0" w:after="0" w:afterAutospacing="0"/>
        <w:rPr>
          <w:sz w:val="20"/>
          <w:szCs w:val="20"/>
        </w:rPr>
      </w:pPr>
    </w:p>
    <w:p w:rsidR="00496600" w:rsidRDefault="00496600" w:rsidP="00496600">
      <w:pPr>
        <w:pStyle w:val="NormalWeb"/>
        <w:spacing w:before="0" w:beforeAutospacing="0" w:after="0" w:afterAutospacing="0"/>
        <w:rPr>
          <w:color w:val="000000"/>
          <w:kern w:val="24"/>
          <w:sz w:val="20"/>
          <w:szCs w:val="20"/>
        </w:rPr>
      </w:pPr>
      <w:r>
        <w:rPr>
          <w:color w:val="000000"/>
          <w:kern w:val="24"/>
          <w:sz w:val="20"/>
          <w:szCs w:val="20"/>
        </w:rPr>
        <w:t>3.Diff   = ΔΘ + Δλ.</w:t>
      </w:r>
    </w:p>
    <w:p w:rsidR="00496600" w:rsidRDefault="00496600" w:rsidP="00496600">
      <w:pPr>
        <w:pStyle w:val="NormalWeb"/>
        <w:spacing w:before="0" w:beforeAutospacing="0" w:after="0" w:afterAutospacing="0"/>
        <w:rPr>
          <w:sz w:val="20"/>
          <w:szCs w:val="20"/>
        </w:rPr>
      </w:pPr>
    </w:p>
    <w:p w:rsidR="00496600" w:rsidRPr="00D86B1F" w:rsidRDefault="00496600" w:rsidP="00496600">
      <w:pPr>
        <w:pStyle w:val="NormalWeb"/>
        <w:spacing w:before="0" w:beforeAutospacing="0" w:after="0" w:afterAutospacing="0"/>
        <w:rPr>
          <w:sz w:val="20"/>
          <w:szCs w:val="20"/>
        </w:rPr>
      </w:pPr>
      <w:r>
        <w:rPr>
          <w:color w:val="000000"/>
          <w:kern w:val="24"/>
          <w:sz w:val="20"/>
          <w:szCs w:val="20"/>
        </w:rPr>
        <w:t>4.If  (Diff&lt; =0.01°) then P2 is expected to be within the range of  0m to 1100m  from P1.</w:t>
      </w:r>
    </w:p>
    <w:p w:rsidR="00496600" w:rsidRDefault="00496600" w:rsidP="00EE36C7">
      <w:pPr>
        <w:ind w:firstLine="0"/>
        <w:jc w:val="center"/>
        <w:rPr>
          <w:smallCaps/>
          <w:sz w:val="28"/>
          <w:szCs w:val="28"/>
        </w:rPr>
      </w:pPr>
    </w:p>
    <w:p w:rsidR="008E5727" w:rsidRDefault="008E5727" w:rsidP="00EE36C7">
      <w:pPr>
        <w:ind w:firstLine="0"/>
        <w:jc w:val="center"/>
        <w:rPr>
          <w:smallCaps/>
          <w:sz w:val="28"/>
          <w:szCs w:val="28"/>
        </w:rPr>
      </w:pPr>
    </w:p>
    <w:p w:rsidR="008E5727" w:rsidRDefault="008E5727" w:rsidP="00EE36C7">
      <w:pPr>
        <w:ind w:firstLine="0"/>
        <w:jc w:val="center"/>
        <w:rPr>
          <w:smallCaps/>
          <w:sz w:val="28"/>
          <w:szCs w:val="28"/>
        </w:rPr>
      </w:pPr>
    </w:p>
    <w:p w:rsidR="00496600" w:rsidRDefault="00496600" w:rsidP="00EE36C7">
      <w:pPr>
        <w:ind w:firstLine="0"/>
        <w:jc w:val="center"/>
        <w:rPr>
          <w:smallCaps/>
          <w:sz w:val="28"/>
          <w:szCs w:val="28"/>
        </w:rPr>
      </w:pPr>
    </w:p>
    <w:p w:rsidR="00496600" w:rsidRDefault="00496600" w:rsidP="00EE36C7">
      <w:pPr>
        <w:ind w:firstLine="0"/>
        <w:jc w:val="center"/>
        <w:rPr>
          <w:smallCaps/>
          <w:sz w:val="28"/>
          <w:szCs w:val="28"/>
        </w:rPr>
      </w:pPr>
    </w:p>
    <w:p w:rsidR="00496600" w:rsidRDefault="00496600" w:rsidP="00EE36C7">
      <w:pPr>
        <w:ind w:firstLine="0"/>
        <w:jc w:val="center"/>
        <w:rPr>
          <w:smallCaps/>
          <w:sz w:val="28"/>
          <w:szCs w:val="28"/>
        </w:rPr>
      </w:pPr>
    </w:p>
    <w:p w:rsidR="00496600" w:rsidRDefault="00496600" w:rsidP="00496600">
      <w:pPr>
        <w:ind w:firstLine="0"/>
        <w:rPr>
          <w:b/>
          <w:sz w:val="28"/>
          <w:szCs w:val="28"/>
        </w:rPr>
      </w:pPr>
    </w:p>
    <w:p w:rsidR="00496600" w:rsidRPr="00C3718B" w:rsidRDefault="00496600" w:rsidP="00EE36C7">
      <w:pPr>
        <w:ind w:firstLine="0"/>
        <w:jc w:val="center"/>
        <w:rPr>
          <w:smallCaps/>
          <w:sz w:val="28"/>
          <w:szCs w:val="28"/>
        </w:rPr>
      </w:pPr>
    </w:p>
    <w:sectPr w:rsidR="00496600" w:rsidRPr="00C3718B" w:rsidSect="000034A7">
      <w:footerReference w:type="even" r:id="rId60"/>
      <w:footerReference w:type="default" r:id="rId61"/>
      <w:pgSz w:w="11907" w:h="16839" w:code="9"/>
      <w:pgMar w:top="1440" w:right="1440" w:bottom="1800" w:left="216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8FD" w:rsidRDefault="002578FD">
      <w:r>
        <w:separator/>
      </w:r>
    </w:p>
  </w:endnote>
  <w:endnote w:type="continuationSeparator" w:id="0">
    <w:p w:rsidR="002578FD" w:rsidRDefault="00257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NimbusSan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AED" w:rsidRDefault="00D46AED" w:rsidP="00A722A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46AED" w:rsidRDefault="00D46A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AED" w:rsidRPr="005943F7" w:rsidRDefault="00D46AED" w:rsidP="002769B0">
    <w:pPr>
      <w:pStyle w:val="Footer"/>
      <w:pBdr>
        <w:top w:val="thinThickSmallGap" w:sz="24" w:space="1" w:color="622423" w:themeColor="accent2" w:themeShade="7F"/>
      </w:pBdr>
      <w:jc w:val="center"/>
      <w:rPr>
        <w:rFonts w:eastAsiaTheme="majorEastAsia"/>
        <w:sz w:val="20"/>
        <w:szCs w:val="20"/>
      </w:rPr>
    </w:pPr>
    <w:r>
      <w:rPr>
        <w:rFonts w:asciiTheme="majorHAnsi" w:eastAsiaTheme="majorEastAsia" w:hAnsiTheme="majorHAnsi" w:cstheme="majorBidi"/>
      </w:rPr>
      <w:t xml:space="preserve">     </w:t>
    </w:r>
    <w:r>
      <w:rPr>
        <w:rFonts w:asciiTheme="majorHAnsi" w:eastAsiaTheme="majorEastAsia" w:hAnsiTheme="majorHAnsi" w:cstheme="majorBidi"/>
      </w:rPr>
      <w:tab/>
    </w:r>
    <w:r w:rsidRPr="005943F7">
      <w:rPr>
        <w:rFonts w:eastAsiaTheme="majorEastAsia"/>
        <w:sz w:val="20"/>
        <w:szCs w:val="20"/>
      </w:rPr>
      <w:t>SKNCOE, Department Of Engineering, 2012-13</w:t>
    </w:r>
    <w:r w:rsidRPr="005943F7">
      <w:rPr>
        <w:rFonts w:eastAsiaTheme="majorEastAsia"/>
        <w:sz w:val="20"/>
        <w:szCs w:val="20"/>
      </w:rPr>
      <w:ptab w:relativeTo="margin" w:alignment="right" w:leader="none"/>
    </w:r>
  </w:p>
  <w:p w:rsidR="00D46AED" w:rsidRPr="005943F7" w:rsidRDefault="00D46AED" w:rsidP="002769B0">
    <w:pPr>
      <w:pStyle w:val="Footer"/>
      <w:pBdr>
        <w:top w:val="thinThickSmallGap" w:sz="24" w:space="1" w:color="622423" w:themeColor="accent2" w:themeShade="7F"/>
      </w:pBdr>
      <w:jc w:val="center"/>
      <w:rPr>
        <w:rFonts w:eastAsiaTheme="majorEastAsia"/>
        <w:sz w:val="20"/>
        <w:szCs w:val="20"/>
      </w:rPr>
    </w:pPr>
    <w:r w:rsidRPr="005943F7">
      <w:rPr>
        <w:rFonts w:eastAsiaTheme="majorEastAsia"/>
        <w:sz w:val="20"/>
        <w:szCs w:val="20"/>
      </w:rPr>
      <w:t xml:space="preserve">Page </w:t>
    </w:r>
    <w:r w:rsidRPr="005943F7">
      <w:rPr>
        <w:rFonts w:eastAsiaTheme="minorEastAsia"/>
        <w:sz w:val="20"/>
        <w:szCs w:val="20"/>
      </w:rPr>
      <w:fldChar w:fldCharType="begin"/>
    </w:r>
    <w:r w:rsidRPr="005943F7">
      <w:rPr>
        <w:sz w:val="20"/>
        <w:szCs w:val="20"/>
      </w:rPr>
      <w:instrText xml:space="preserve"> PAGE   \* MERGEFORMAT </w:instrText>
    </w:r>
    <w:r w:rsidRPr="005943F7">
      <w:rPr>
        <w:rFonts w:eastAsiaTheme="minorEastAsia"/>
        <w:sz w:val="20"/>
        <w:szCs w:val="20"/>
      </w:rPr>
      <w:fldChar w:fldCharType="separate"/>
    </w:r>
    <w:r w:rsidR="00CD1DA7" w:rsidRPr="00CD1DA7">
      <w:rPr>
        <w:rFonts w:eastAsiaTheme="majorEastAsia"/>
        <w:noProof/>
        <w:sz w:val="20"/>
        <w:szCs w:val="20"/>
      </w:rPr>
      <w:t>52</w:t>
    </w:r>
    <w:r w:rsidRPr="005943F7">
      <w:rPr>
        <w:rFonts w:eastAsiaTheme="majorEastAsia"/>
        <w:noProof/>
        <w:sz w:val="20"/>
        <w:szCs w:val="20"/>
      </w:rPr>
      <w:fldChar w:fldCharType="end"/>
    </w:r>
  </w:p>
  <w:p w:rsidR="00D46AED" w:rsidRDefault="00D46A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8FD" w:rsidRDefault="002578FD">
      <w:r>
        <w:separator/>
      </w:r>
    </w:p>
  </w:footnote>
  <w:footnote w:type="continuationSeparator" w:id="0">
    <w:p w:rsidR="002578FD" w:rsidRDefault="002578FD">
      <w:r>
        <w:continuationSeparator/>
      </w:r>
    </w:p>
  </w:footnote>
  <w:footnote w:id="1">
    <w:p w:rsidR="008E5727" w:rsidRDefault="008E5727" w:rsidP="008E5727">
      <w:pPr>
        <w:pStyle w:val="FootnoteText"/>
        <w:ind w:firstLine="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2">
    <w:nsid w:val="00000003"/>
    <w:multiLevelType w:val="multilevel"/>
    <w:tmpl w:val="C54213C4"/>
    <w:name w:val="WW8Num3"/>
    <w:lvl w:ilvl="0">
      <w:start w:val="1"/>
      <w:numFmt w:val="bullet"/>
      <w:lvlText w:val="o"/>
      <w:lvlJc w:val="left"/>
      <w:pPr>
        <w:tabs>
          <w:tab w:val="num" w:pos="3240"/>
        </w:tabs>
        <w:ind w:left="3240" w:hanging="360"/>
      </w:pPr>
      <w:rPr>
        <w:rFonts w:ascii="Courier New" w:hAnsi="Courier New" w:cs="Courier New" w:hint="default"/>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o"/>
      <w:lvlJc w:val="left"/>
      <w:pPr>
        <w:tabs>
          <w:tab w:val="num" w:pos="3960"/>
        </w:tabs>
        <w:ind w:left="3960" w:hanging="360"/>
      </w:pPr>
      <w:rPr>
        <w:rFonts w:ascii="Courier New" w:hAnsi="Courier New" w:cs="Courier New" w:hint="default"/>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3">
    <w:nsid w:val="00000004"/>
    <w:multiLevelType w:val="singleLevel"/>
    <w:tmpl w:val="40090001"/>
    <w:lvl w:ilvl="0">
      <w:start w:val="1"/>
      <w:numFmt w:val="bullet"/>
      <w:lvlText w:val=""/>
      <w:lvlJc w:val="left"/>
      <w:pPr>
        <w:ind w:left="720" w:hanging="360"/>
      </w:pPr>
      <w:rPr>
        <w:rFonts w:ascii="Symbol" w:hAnsi="Symbol" w:hint="default"/>
      </w:rPr>
    </w:lvl>
  </w:abstractNum>
  <w:abstractNum w:abstractNumId="4">
    <w:nsid w:val="00000005"/>
    <w:multiLevelType w:val="multilevel"/>
    <w:tmpl w:val="28F0EFD4"/>
    <w:name w:val="WW8Num5"/>
    <w:lvl w:ilvl="0">
      <w:start w:val="1"/>
      <w:numFmt w:val="bullet"/>
      <w:lvlText w:val=""/>
      <w:lvlJc w:val="left"/>
      <w:pPr>
        <w:tabs>
          <w:tab w:val="num" w:pos="1789"/>
        </w:tabs>
        <w:ind w:left="1789" w:hanging="360"/>
      </w:pPr>
      <w:rPr>
        <w:rFonts w:ascii="Symbol" w:hAnsi="Symbol" w:cs="OpenSymbol"/>
      </w:rPr>
    </w:lvl>
    <w:lvl w:ilvl="1">
      <w:start w:val="1"/>
      <w:numFmt w:val="bullet"/>
      <w:lvlText w:val=""/>
      <w:lvlJc w:val="left"/>
      <w:pPr>
        <w:tabs>
          <w:tab w:val="num" w:pos="360"/>
        </w:tabs>
        <w:ind w:left="360" w:hanging="360"/>
      </w:pPr>
      <w:rPr>
        <w:rFonts w:ascii="Symbol" w:hAnsi="Symbol" w:hint="default"/>
      </w:rPr>
    </w:lvl>
    <w:lvl w:ilvl="2">
      <w:start w:val="1"/>
      <w:numFmt w:val="decimal"/>
      <w:lvlText w:val="%3."/>
      <w:lvlJc w:val="left"/>
      <w:pPr>
        <w:tabs>
          <w:tab w:val="num" w:pos="2509"/>
        </w:tabs>
        <w:ind w:left="2509" w:hanging="360"/>
      </w:pPr>
    </w:lvl>
    <w:lvl w:ilvl="3">
      <w:start w:val="1"/>
      <w:numFmt w:val="lowerRoman"/>
      <w:lvlText w:val="%4."/>
      <w:lvlJc w:val="right"/>
      <w:pPr>
        <w:tabs>
          <w:tab w:val="num" w:pos="2869"/>
        </w:tabs>
        <w:ind w:left="2869" w:hanging="360"/>
      </w:pPr>
    </w:lvl>
    <w:lvl w:ilvl="4">
      <w:start w:val="1"/>
      <w:numFmt w:val="bullet"/>
      <w:lvlText w:val="◦"/>
      <w:lvlJc w:val="left"/>
      <w:pPr>
        <w:tabs>
          <w:tab w:val="num" w:pos="3229"/>
        </w:tabs>
        <w:ind w:left="3229" w:hanging="360"/>
      </w:pPr>
      <w:rPr>
        <w:rFonts w:ascii="OpenSymbol" w:hAnsi="OpenSymbol" w:cs="OpenSymbol"/>
      </w:rPr>
    </w:lvl>
    <w:lvl w:ilvl="5">
      <w:start w:val="1"/>
      <w:numFmt w:val="bullet"/>
      <w:lvlText w:val="▪"/>
      <w:lvlJc w:val="left"/>
      <w:pPr>
        <w:tabs>
          <w:tab w:val="num" w:pos="3589"/>
        </w:tabs>
        <w:ind w:left="3589" w:hanging="360"/>
      </w:pPr>
      <w:rPr>
        <w:rFonts w:ascii="OpenSymbol" w:hAnsi="OpenSymbol" w:cs="OpenSymbol"/>
      </w:rPr>
    </w:lvl>
    <w:lvl w:ilvl="6">
      <w:start w:val="1"/>
      <w:numFmt w:val="bullet"/>
      <w:lvlText w:val=""/>
      <w:lvlJc w:val="left"/>
      <w:pPr>
        <w:tabs>
          <w:tab w:val="num" w:pos="3949"/>
        </w:tabs>
        <w:ind w:left="3949" w:hanging="360"/>
      </w:pPr>
      <w:rPr>
        <w:rFonts w:ascii="Symbol" w:hAnsi="Symbol" w:cs="OpenSymbol"/>
      </w:rPr>
    </w:lvl>
    <w:lvl w:ilvl="7">
      <w:start w:val="1"/>
      <w:numFmt w:val="bullet"/>
      <w:lvlText w:val="◦"/>
      <w:lvlJc w:val="left"/>
      <w:pPr>
        <w:tabs>
          <w:tab w:val="num" w:pos="4309"/>
        </w:tabs>
        <w:ind w:left="4309" w:hanging="360"/>
      </w:pPr>
      <w:rPr>
        <w:rFonts w:ascii="OpenSymbol" w:hAnsi="OpenSymbol" w:cs="OpenSymbol"/>
      </w:rPr>
    </w:lvl>
    <w:lvl w:ilvl="8">
      <w:start w:val="1"/>
      <w:numFmt w:val="bullet"/>
      <w:lvlText w:val="▪"/>
      <w:lvlJc w:val="left"/>
      <w:pPr>
        <w:tabs>
          <w:tab w:val="num" w:pos="4669"/>
        </w:tabs>
        <w:ind w:left="4669" w:hanging="360"/>
      </w:pPr>
      <w:rPr>
        <w:rFonts w:ascii="OpenSymbol" w:hAnsi="OpenSymbol" w:cs="OpenSymbol"/>
      </w:rPr>
    </w:lvl>
  </w:abstractNum>
  <w:abstractNum w:abstractNumId="5">
    <w:nsid w:val="00000006"/>
    <w:multiLevelType w:val="multilevel"/>
    <w:tmpl w:val="6F28DA2E"/>
    <w:name w:val="WW8Num6"/>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0"/>
        </w:tabs>
        <w:ind w:left="0" w:hanging="360"/>
      </w:pPr>
      <w:rPr>
        <w:rFonts w:ascii="Symbol" w:hAnsi="Symbol" w:hint="default"/>
      </w:rPr>
    </w:lvl>
    <w:lvl w:ilvl="2">
      <w:start w:val="1"/>
      <w:numFmt w:val="bullet"/>
      <w:lvlText w:val="▪"/>
      <w:lvlJc w:val="left"/>
      <w:pPr>
        <w:tabs>
          <w:tab w:val="num" w:pos="360"/>
        </w:tabs>
        <w:ind w:left="360" w:hanging="360"/>
      </w:pPr>
      <w:rPr>
        <w:rFonts w:ascii="OpenSymbol" w:hAnsi="OpenSymbol" w:cs="OpenSymbol"/>
      </w:rPr>
    </w:lvl>
    <w:lvl w:ilvl="3">
      <w:start w:val="1"/>
      <w:numFmt w:val="bullet"/>
      <w:lvlText w:val=""/>
      <w:lvlJc w:val="left"/>
      <w:pPr>
        <w:tabs>
          <w:tab w:val="num" w:pos="720"/>
        </w:tabs>
        <w:ind w:left="720" w:hanging="360"/>
      </w:pPr>
      <w:rPr>
        <w:rFonts w:ascii="Symbol" w:hAnsi="Symbol" w:cs="OpenSymbol"/>
      </w:rPr>
    </w:lvl>
    <w:lvl w:ilvl="4">
      <w:start w:val="1"/>
      <w:numFmt w:val="bullet"/>
      <w:lvlText w:val="◦"/>
      <w:lvlJc w:val="left"/>
      <w:pPr>
        <w:tabs>
          <w:tab w:val="num" w:pos="1080"/>
        </w:tabs>
        <w:ind w:left="1080" w:hanging="360"/>
      </w:pPr>
      <w:rPr>
        <w:rFonts w:ascii="OpenSymbol" w:hAnsi="OpenSymbol" w:cs="OpenSymbol"/>
      </w:rPr>
    </w:lvl>
    <w:lvl w:ilvl="5">
      <w:start w:val="1"/>
      <w:numFmt w:val="bullet"/>
      <w:lvlText w:val="▪"/>
      <w:lvlJc w:val="left"/>
      <w:pPr>
        <w:tabs>
          <w:tab w:val="num" w:pos="1440"/>
        </w:tabs>
        <w:ind w:left="1440" w:hanging="360"/>
      </w:pPr>
      <w:rPr>
        <w:rFonts w:ascii="OpenSymbol" w:hAnsi="OpenSymbol" w:cs="OpenSymbol"/>
      </w:rPr>
    </w:lvl>
    <w:lvl w:ilvl="6">
      <w:start w:val="1"/>
      <w:numFmt w:val="bullet"/>
      <w:lvlText w:val=""/>
      <w:lvlJc w:val="left"/>
      <w:pPr>
        <w:tabs>
          <w:tab w:val="num" w:pos="1800"/>
        </w:tabs>
        <w:ind w:left="1800" w:hanging="360"/>
      </w:pPr>
      <w:rPr>
        <w:rFonts w:ascii="Symbol" w:hAnsi="Symbol" w:cs="OpenSymbol"/>
      </w:rPr>
    </w:lvl>
    <w:lvl w:ilvl="7">
      <w:start w:val="1"/>
      <w:numFmt w:val="bullet"/>
      <w:lvlText w:val="◦"/>
      <w:lvlJc w:val="left"/>
      <w:pPr>
        <w:tabs>
          <w:tab w:val="num" w:pos="2160"/>
        </w:tabs>
        <w:ind w:left="2160" w:hanging="360"/>
      </w:pPr>
      <w:rPr>
        <w:rFonts w:ascii="OpenSymbol" w:hAnsi="OpenSymbol" w:cs="OpenSymbol"/>
      </w:rPr>
    </w:lvl>
    <w:lvl w:ilvl="8">
      <w:start w:val="1"/>
      <w:numFmt w:val="bullet"/>
      <w:lvlText w:val="▪"/>
      <w:lvlJc w:val="left"/>
      <w:pPr>
        <w:tabs>
          <w:tab w:val="num" w:pos="2520"/>
        </w:tabs>
        <w:ind w:left="2520" w:hanging="360"/>
      </w:pPr>
      <w:rPr>
        <w:rFonts w:ascii="OpenSymbol" w:hAnsi="OpenSymbol" w:cs="OpenSymbol"/>
      </w:rPr>
    </w:lvl>
  </w:abstractNum>
  <w:abstractNum w:abstractNumId="6">
    <w:nsid w:val="00000007"/>
    <w:multiLevelType w:val="multilevel"/>
    <w:tmpl w:val="DF66C75A"/>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decimal"/>
      <w:lvlText w:val="%4."/>
      <w:lvlJc w:val="left"/>
      <w:pPr>
        <w:tabs>
          <w:tab w:val="num" w:pos="1800"/>
        </w:tabs>
        <w:ind w:left="1800" w:hanging="360"/>
      </w:p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OpenSymbol" w:hAnsi="OpenSymbol" w:cs="OpenSymbol"/>
      </w:rPr>
    </w:lvl>
    <w:lvl w:ilvl="6">
      <w:start w:val="1"/>
      <w:numFmt w:val="lowerRoman"/>
      <w:lvlText w:val="%7."/>
      <w:lvlJc w:val="right"/>
      <w:pPr>
        <w:tabs>
          <w:tab w:val="num" w:pos="2880"/>
        </w:tabs>
        <w:ind w:left="2880" w:hanging="360"/>
      </w:p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F9E08F8C"/>
    <w:name w:val="WW8Num8"/>
    <w:lvl w:ilvl="0">
      <w:start w:val="1"/>
      <w:numFmt w:val="bullet"/>
      <w:lvlText w:val=""/>
      <w:lvlJc w:val="left"/>
      <w:pPr>
        <w:tabs>
          <w:tab w:val="num" w:pos="1789"/>
        </w:tabs>
        <w:ind w:left="1789" w:hanging="360"/>
      </w:pPr>
      <w:rPr>
        <w:rFonts w:ascii="Symbol" w:hAnsi="Symbol" w:cs="OpenSymbol"/>
      </w:rPr>
    </w:lvl>
    <w:lvl w:ilvl="1">
      <w:start w:val="1"/>
      <w:numFmt w:val="bullet"/>
      <w:lvlText w:val=""/>
      <w:lvlJc w:val="left"/>
      <w:pPr>
        <w:tabs>
          <w:tab w:val="num" w:pos="2149"/>
        </w:tabs>
        <w:ind w:left="2149" w:hanging="360"/>
      </w:pPr>
      <w:rPr>
        <w:rFonts w:ascii="Symbol" w:hAnsi="Symbol" w:hint="default"/>
      </w:rPr>
    </w:lvl>
    <w:lvl w:ilvl="2">
      <w:start w:val="1"/>
      <w:numFmt w:val="bullet"/>
      <w:lvlText w:val="▪"/>
      <w:lvlJc w:val="left"/>
      <w:pPr>
        <w:tabs>
          <w:tab w:val="num" w:pos="2509"/>
        </w:tabs>
        <w:ind w:left="2509" w:hanging="360"/>
      </w:pPr>
      <w:rPr>
        <w:rFonts w:ascii="OpenSymbol" w:hAnsi="OpenSymbol" w:cs="OpenSymbol"/>
      </w:rPr>
    </w:lvl>
    <w:lvl w:ilvl="3">
      <w:start w:val="1"/>
      <w:numFmt w:val="bullet"/>
      <w:lvlText w:val=""/>
      <w:lvlJc w:val="left"/>
      <w:pPr>
        <w:tabs>
          <w:tab w:val="num" w:pos="2869"/>
        </w:tabs>
        <w:ind w:left="2869" w:hanging="360"/>
      </w:pPr>
      <w:rPr>
        <w:rFonts w:ascii="Symbol" w:hAnsi="Symbol" w:cs="OpenSymbol"/>
      </w:rPr>
    </w:lvl>
    <w:lvl w:ilvl="4">
      <w:start w:val="1"/>
      <w:numFmt w:val="bullet"/>
      <w:lvlText w:val="◦"/>
      <w:lvlJc w:val="left"/>
      <w:pPr>
        <w:tabs>
          <w:tab w:val="num" w:pos="3229"/>
        </w:tabs>
        <w:ind w:left="3229" w:hanging="360"/>
      </w:pPr>
      <w:rPr>
        <w:rFonts w:ascii="OpenSymbol" w:hAnsi="OpenSymbol" w:cs="OpenSymbol"/>
      </w:rPr>
    </w:lvl>
    <w:lvl w:ilvl="5">
      <w:start w:val="1"/>
      <w:numFmt w:val="bullet"/>
      <w:lvlText w:val="▪"/>
      <w:lvlJc w:val="left"/>
      <w:pPr>
        <w:tabs>
          <w:tab w:val="num" w:pos="3589"/>
        </w:tabs>
        <w:ind w:left="3589" w:hanging="360"/>
      </w:pPr>
      <w:rPr>
        <w:rFonts w:ascii="OpenSymbol" w:hAnsi="OpenSymbol" w:cs="OpenSymbol"/>
      </w:rPr>
    </w:lvl>
    <w:lvl w:ilvl="6">
      <w:start w:val="1"/>
      <w:numFmt w:val="bullet"/>
      <w:lvlText w:val=""/>
      <w:lvlJc w:val="left"/>
      <w:pPr>
        <w:tabs>
          <w:tab w:val="num" w:pos="3949"/>
        </w:tabs>
        <w:ind w:left="3949" w:hanging="360"/>
      </w:pPr>
      <w:rPr>
        <w:rFonts w:ascii="Symbol" w:hAnsi="Symbol" w:cs="OpenSymbol"/>
      </w:rPr>
    </w:lvl>
    <w:lvl w:ilvl="7">
      <w:start w:val="1"/>
      <w:numFmt w:val="bullet"/>
      <w:lvlText w:val="◦"/>
      <w:lvlJc w:val="left"/>
      <w:pPr>
        <w:tabs>
          <w:tab w:val="num" w:pos="4309"/>
        </w:tabs>
        <w:ind w:left="4309" w:hanging="360"/>
      </w:pPr>
      <w:rPr>
        <w:rFonts w:ascii="OpenSymbol" w:hAnsi="OpenSymbol" w:cs="OpenSymbol"/>
      </w:rPr>
    </w:lvl>
    <w:lvl w:ilvl="8">
      <w:start w:val="1"/>
      <w:numFmt w:val="bullet"/>
      <w:lvlText w:val="▪"/>
      <w:lvlJc w:val="left"/>
      <w:pPr>
        <w:tabs>
          <w:tab w:val="num" w:pos="4669"/>
        </w:tabs>
        <w:ind w:left="4669" w:hanging="360"/>
      </w:pPr>
      <w:rPr>
        <w:rFonts w:ascii="OpenSymbol" w:hAnsi="OpenSymbol" w:cs="OpenSymbol"/>
      </w:rPr>
    </w:lvl>
  </w:abstractNum>
  <w:abstractNum w:abstractNumId="8">
    <w:nsid w:val="00000009"/>
    <w:multiLevelType w:val="multilevel"/>
    <w:tmpl w:val="4CF83E7C"/>
    <w:name w:val="WW8Num9"/>
    <w:lvl w:ilvl="0">
      <w:start w:val="1"/>
      <w:numFmt w:val="bullet"/>
      <w:lvlText w:val=""/>
      <w:lvlJc w:val="left"/>
      <w:pPr>
        <w:tabs>
          <w:tab w:val="num" w:pos="720"/>
        </w:tabs>
        <w:ind w:left="720" w:hanging="360"/>
      </w:pPr>
      <w:rPr>
        <w:rFonts w:ascii="Symbol" w:hAnsi="Symbol" w:cs="OpenSymbol"/>
      </w:rPr>
    </w:lvl>
    <w:lvl w:ilvl="1">
      <w:start w:val="1"/>
      <w:numFmt w:val="lowerRoman"/>
      <w:lvlText w:val="%2."/>
      <w:lvlJc w:val="right"/>
      <w:pPr>
        <w:tabs>
          <w:tab w:val="num" w:pos="1080"/>
        </w:tabs>
        <w:ind w:left="1080" w:hanging="360"/>
      </w:p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C2E00F7"/>
    <w:multiLevelType w:val="hybridMultilevel"/>
    <w:tmpl w:val="58424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A872AD"/>
    <w:multiLevelType w:val="multilevel"/>
    <w:tmpl w:val="1388C8B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3740E55"/>
    <w:multiLevelType w:val="hybridMultilevel"/>
    <w:tmpl w:val="1388A85C"/>
    <w:lvl w:ilvl="0" w:tplc="074EA93C">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4E2441C"/>
    <w:multiLevelType w:val="hybridMultilevel"/>
    <w:tmpl w:val="5E86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A32F83"/>
    <w:multiLevelType w:val="hybridMultilevel"/>
    <w:tmpl w:val="07CEECE2"/>
    <w:lvl w:ilvl="0" w:tplc="4009001B">
      <w:start w:val="1"/>
      <w:numFmt w:val="lowerRoman"/>
      <w:lvlText w:val="%1."/>
      <w:lvlJc w:val="righ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nsid w:val="19DB2ADF"/>
    <w:multiLevelType w:val="multilevel"/>
    <w:tmpl w:val="3A5896D8"/>
    <w:lvl w:ilvl="0">
      <w:start w:val="1"/>
      <w:numFmt w:val="decimal"/>
      <w:lvlText w:val="%1."/>
      <w:lvlJc w:val="left"/>
      <w:pPr>
        <w:ind w:left="450" w:hanging="360"/>
      </w:pPr>
      <w:rPr>
        <w:rFonts w:hint="default"/>
      </w:rPr>
    </w:lvl>
    <w:lvl w:ilvl="1">
      <w:start w:val="3"/>
      <w:numFmt w:val="decimal"/>
      <w:isLgl/>
      <w:lvlText w:val="%1.%2"/>
      <w:lvlJc w:val="left"/>
      <w:pPr>
        <w:ind w:left="630" w:hanging="54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5">
    <w:nsid w:val="1B943183"/>
    <w:multiLevelType w:val="hybridMultilevel"/>
    <w:tmpl w:val="C786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9E0D28"/>
    <w:multiLevelType w:val="hybridMultilevel"/>
    <w:tmpl w:val="DDCC8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FF4AE1"/>
    <w:multiLevelType w:val="hybridMultilevel"/>
    <w:tmpl w:val="3A2299F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373C3E84"/>
    <w:multiLevelType w:val="multilevel"/>
    <w:tmpl w:val="1388C8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7A90468"/>
    <w:multiLevelType w:val="hybridMultilevel"/>
    <w:tmpl w:val="7E68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083EBD"/>
    <w:multiLevelType w:val="hybridMultilevel"/>
    <w:tmpl w:val="B4A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892CA8"/>
    <w:multiLevelType w:val="multilevel"/>
    <w:tmpl w:val="C032E9FE"/>
    <w:lvl w:ilvl="0">
      <w:start w:val="1"/>
      <w:numFmt w:val="decimal"/>
      <w:lvlText w:val="%1"/>
      <w:lvlJc w:val="left"/>
      <w:pPr>
        <w:ind w:left="360" w:hanging="360"/>
      </w:pPr>
      <w:rPr>
        <w:rFonts w:hint="default"/>
      </w:rPr>
    </w:lvl>
    <w:lvl w:ilvl="1">
      <w:start w:val="1"/>
      <w:numFmt w:val="bullet"/>
      <w:lvlText w:val="o"/>
      <w:lvlJc w:val="left"/>
      <w:pPr>
        <w:ind w:left="360" w:hanging="360"/>
      </w:pPr>
      <w:rPr>
        <w:rFonts w:ascii="Courier New" w:hAnsi="Courier New" w:cs="Courier New"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9847EB3"/>
    <w:multiLevelType w:val="hybridMultilevel"/>
    <w:tmpl w:val="4C1E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EF2644"/>
    <w:multiLevelType w:val="hybridMultilevel"/>
    <w:tmpl w:val="7DA812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B8D3192"/>
    <w:multiLevelType w:val="hybridMultilevel"/>
    <w:tmpl w:val="E6E6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E8651F"/>
    <w:multiLevelType w:val="hybridMultilevel"/>
    <w:tmpl w:val="2984F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CA5301"/>
    <w:multiLevelType w:val="multilevel"/>
    <w:tmpl w:val="1388C8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420275D"/>
    <w:multiLevelType w:val="hybridMultilevel"/>
    <w:tmpl w:val="F8CA0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4C83BFC"/>
    <w:multiLevelType w:val="hybridMultilevel"/>
    <w:tmpl w:val="C44AC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820799F"/>
    <w:multiLevelType w:val="hybridMultilevel"/>
    <w:tmpl w:val="4BF8D66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8B90CA7"/>
    <w:multiLevelType w:val="hybridMultilevel"/>
    <w:tmpl w:val="32765B80"/>
    <w:lvl w:ilvl="0" w:tplc="AA506230">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BB5069B"/>
    <w:multiLevelType w:val="hybridMultilevel"/>
    <w:tmpl w:val="C556023C"/>
    <w:lvl w:ilvl="0" w:tplc="0409001B">
      <w:start w:val="1"/>
      <w:numFmt w:val="lowerRoman"/>
      <w:lvlText w:val="%1."/>
      <w:lvlJc w:val="right"/>
      <w:pPr>
        <w:ind w:left="720" w:hanging="360"/>
      </w:pPr>
    </w:lvl>
    <w:lvl w:ilvl="1" w:tplc="25069ABC">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6D372B89"/>
    <w:multiLevelType w:val="hybridMultilevel"/>
    <w:tmpl w:val="9F46DF3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76EB57D2"/>
    <w:multiLevelType w:val="hybridMultilevel"/>
    <w:tmpl w:val="CC86E8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FB64AD1"/>
    <w:multiLevelType w:val="hybridMultilevel"/>
    <w:tmpl w:val="CB92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lvlOverride w:ilvl="0">
      <w:startOverride w:val="1"/>
    </w:lvlOverride>
  </w:num>
  <w:num w:numId="3">
    <w:abstractNumId w:val="20"/>
  </w:num>
  <w:num w:numId="4">
    <w:abstractNumId w:val="17"/>
  </w:num>
  <w:num w:numId="5">
    <w:abstractNumId w:val="22"/>
  </w:num>
  <w:num w:numId="6">
    <w:abstractNumId w:val="12"/>
  </w:num>
  <w:num w:numId="7">
    <w:abstractNumId w:val="9"/>
  </w:num>
  <w:num w:numId="8">
    <w:abstractNumId w:val="34"/>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24"/>
  </w:num>
  <w:num w:numId="14">
    <w:abstractNumId w:val="16"/>
  </w:num>
  <w:num w:numId="15">
    <w:abstractNumId w:val="28"/>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9"/>
  </w:num>
  <w:num w:numId="19">
    <w:abstractNumId w:val="18"/>
  </w:num>
  <w:num w:numId="20">
    <w:abstractNumId w:val="2"/>
  </w:num>
  <w:num w:numId="21">
    <w:abstractNumId w:val="4"/>
  </w:num>
  <w:num w:numId="22">
    <w:abstractNumId w:val="5"/>
  </w:num>
  <w:num w:numId="23">
    <w:abstractNumId w:val="6"/>
  </w:num>
  <w:num w:numId="24">
    <w:abstractNumId w:val="7"/>
  </w:num>
  <w:num w:numId="25">
    <w:abstractNumId w:val="8"/>
  </w:num>
  <w:num w:numId="26">
    <w:abstractNumId w:val="27"/>
  </w:num>
  <w:num w:numId="27">
    <w:abstractNumId w:val="13"/>
  </w:num>
  <w:num w:numId="28">
    <w:abstractNumId w:val="30"/>
  </w:num>
  <w:num w:numId="29">
    <w:abstractNumId w:val="11"/>
  </w:num>
  <w:num w:numId="30">
    <w:abstractNumId w:val="0"/>
  </w:num>
  <w:num w:numId="31">
    <w:abstractNumId w:val="1"/>
  </w:num>
  <w:num w:numId="32">
    <w:abstractNumId w:val="3"/>
  </w:num>
  <w:num w:numId="33">
    <w:abstractNumId w:val="26"/>
  </w:num>
  <w:num w:numId="34">
    <w:abstractNumId w:val="23"/>
  </w:num>
  <w:num w:numId="35">
    <w:abstractNumId w:val="21"/>
  </w:num>
  <w:num w:numId="36">
    <w:abstractNumId w:val="10"/>
  </w:num>
  <w:num w:numId="37">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6DC"/>
    <w:rsid w:val="00001219"/>
    <w:rsid w:val="00002160"/>
    <w:rsid w:val="000034A7"/>
    <w:rsid w:val="00004106"/>
    <w:rsid w:val="000046F7"/>
    <w:rsid w:val="00004E04"/>
    <w:rsid w:val="000114DE"/>
    <w:rsid w:val="00011578"/>
    <w:rsid w:val="00013768"/>
    <w:rsid w:val="0001415C"/>
    <w:rsid w:val="000141F6"/>
    <w:rsid w:val="00015710"/>
    <w:rsid w:val="00015AAC"/>
    <w:rsid w:val="00017213"/>
    <w:rsid w:val="00020532"/>
    <w:rsid w:val="000230B2"/>
    <w:rsid w:val="0002715C"/>
    <w:rsid w:val="0003143F"/>
    <w:rsid w:val="0003249E"/>
    <w:rsid w:val="00032E79"/>
    <w:rsid w:val="00034EA8"/>
    <w:rsid w:val="00035234"/>
    <w:rsid w:val="00036EEF"/>
    <w:rsid w:val="00040785"/>
    <w:rsid w:val="0004090E"/>
    <w:rsid w:val="00041019"/>
    <w:rsid w:val="00042781"/>
    <w:rsid w:val="0004417A"/>
    <w:rsid w:val="00046A49"/>
    <w:rsid w:val="0004710A"/>
    <w:rsid w:val="00047926"/>
    <w:rsid w:val="00050757"/>
    <w:rsid w:val="0005111C"/>
    <w:rsid w:val="0005387C"/>
    <w:rsid w:val="00053E71"/>
    <w:rsid w:val="0005441D"/>
    <w:rsid w:val="00056D42"/>
    <w:rsid w:val="0005766A"/>
    <w:rsid w:val="00061973"/>
    <w:rsid w:val="000707B3"/>
    <w:rsid w:val="00081819"/>
    <w:rsid w:val="00085816"/>
    <w:rsid w:val="00091118"/>
    <w:rsid w:val="00091C7E"/>
    <w:rsid w:val="00092909"/>
    <w:rsid w:val="0009466A"/>
    <w:rsid w:val="000949C7"/>
    <w:rsid w:val="00095B33"/>
    <w:rsid w:val="00095F1C"/>
    <w:rsid w:val="000965A7"/>
    <w:rsid w:val="00096CC1"/>
    <w:rsid w:val="00097B7B"/>
    <w:rsid w:val="00097D6C"/>
    <w:rsid w:val="000A163A"/>
    <w:rsid w:val="000A190E"/>
    <w:rsid w:val="000A30B7"/>
    <w:rsid w:val="000A351E"/>
    <w:rsid w:val="000A4BE3"/>
    <w:rsid w:val="000A76A0"/>
    <w:rsid w:val="000A76CC"/>
    <w:rsid w:val="000B33B7"/>
    <w:rsid w:val="000B4B92"/>
    <w:rsid w:val="000B5B88"/>
    <w:rsid w:val="000B63F6"/>
    <w:rsid w:val="000B6B03"/>
    <w:rsid w:val="000B6C32"/>
    <w:rsid w:val="000B745C"/>
    <w:rsid w:val="000B7D2E"/>
    <w:rsid w:val="000C014B"/>
    <w:rsid w:val="000C2F2B"/>
    <w:rsid w:val="000C4B80"/>
    <w:rsid w:val="000C5294"/>
    <w:rsid w:val="000C7909"/>
    <w:rsid w:val="000D0846"/>
    <w:rsid w:val="000D0B81"/>
    <w:rsid w:val="000D43D7"/>
    <w:rsid w:val="000D4F45"/>
    <w:rsid w:val="000D66EC"/>
    <w:rsid w:val="000E1DE9"/>
    <w:rsid w:val="000E35C6"/>
    <w:rsid w:val="000E5CE6"/>
    <w:rsid w:val="000E716E"/>
    <w:rsid w:val="000E7BB1"/>
    <w:rsid w:val="000F33C7"/>
    <w:rsid w:val="000F79F7"/>
    <w:rsid w:val="000F7F39"/>
    <w:rsid w:val="00100F0C"/>
    <w:rsid w:val="00101233"/>
    <w:rsid w:val="00101BEA"/>
    <w:rsid w:val="00101E31"/>
    <w:rsid w:val="001035F7"/>
    <w:rsid w:val="00106575"/>
    <w:rsid w:val="0010734E"/>
    <w:rsid w:val="001073BF"/>
    <w:rsid w:val="00111354"/>
    <w:rsid w:val="00111ADE"/>
    <w:rsid w:val="001138B2"/>
    <w:rsid w:val="00115365"/>
    <w:rsid w:val="0011555A"/>
    <w:rsid w:val="00115F1A"/>
    <w:rsid w:val="00116E2C"/>
    <w:rsid w:val="0011773A"/>
    <w:rsid w:val="00117F7C"/>
    <w:rsid w:val="00117F9E"/>
    <w:rsid w:val="00121C15"/>
    <w:rsid w:val="00124EBB"/>
    <w:rsid w:val="0012552C"/>
    <w:rsid w:val="0012791E"/>
    <w:rsid w:val="00131300"/>
    <w:rsid w:val="0013302F"/>
    <w:rsid w:val="001375C9"/>
    <w:rsid w:val="00140452"/>
    <w:rsid w:val="00141EAC"/>
    <w:rsid w:val="00142D51"/>
    <w:rsid w:val="001466EA"/>
    <w:rsid w:val="00146B6C"/>
    <w:rsid w:val="0014703E"/>
    <w:rsid w:val="00147546"/>
    <w:rsid w:val="001501CE"/>
    <w:rsid w:val="0015021D"/>
    <w:rsid w:val="0015098D"/>
    <w:rsid w:val="001511E0"/>
    <w:rsid w:val="0015254E"/>
    <w:rsid w:val="00152552"/>
    <w:rsid w:val="00154904"/>
    <w:rsid w:val="00155B47"/>
    <w:rsid w:val="00156165"/>
    <w:rsid w:val="0015748D"/>
    <w:rsid w:val="0016107B"/>
    <w:rsid w:val="00161B0C"/>
    <w:rsid w:val="0016606D"/>
    <w:rsid w:val="00171213"/>
    <w:rsid w:val="001713AA"/>
    <w:rsid w:val="00172333"/>
    <w:rsid w:val="00173215"/>
    <w:rsid w:val="00173AA0"/>
    <w:rsid w:val="001746DF"/>
    <w:rsid w:val="00174CC3"/>
    <w:rsid w:val="0017511F"/>
    <w:rsid w:val="00175810"/>
    <w:rsid w:val="00175AAA"/>
    <w:rsid w:val="0017649F"/>
    <w:rsid w:val="001774FA"/>
    <w:rsid w:val="00177B38"/>
    <w:rsid w:val="001805F8"/>
    <w:rsid w:val="00184F94"/>
    <w:rsid w:val="00185244"/>
    <w:rsid w:val="001864FC"/>
    <w:rsid w:val="00187FB4"/>
    <w:rsid w:val="00191191"/>
    <w:rsid w:val="001A1921"/>
    <w:rsid w:val="001A5F96"/>
    <w:rsid w:val="001B079D"/>
    <w:rsid w:val="001B0A49"/>
    <w:rsid w:val="001B131E"/>
    <w:rsid w:val="001B1737"/>
    <w:rsid w:val="001B6F76"/>
    <w:rsid w:val="001C01CB"/>
    <w:rsid w:val="001C0993"/>
    <w:rsid w:val="001C09AA"/>
    <w:rsid w:val="001C09BF"/>
    <w:rsid w:val="001C1211"/>
    <w:rsid w:val="001C131B"/>
    <w:rsid w:val="001C37FF"/>
    <w:rsid w:val="001C3A14"/>
    <w:rsid w:val="001C4639"/>
    <w:rsid w:val="001C4B55"/>
    <w:rsid w:val="001C5C08"/>
    <w:rsid w:val="001C78EF"/>
    <w:rsid w:val="001D0D70"/>
    <w:rsid w:val="001D11E1"/>
    <w:rsid w:val="001E0094"/>
    <w:rsid w:val="001E2E86"/>
    <w:rsid w:val="001E4E8D"/>
    <w:rsid w:val="001E799B"/>
    <w:rsid w:val="001F1AFC"/>
    <w:rsid w:val="001F3C54"/>
    <w:rsid w:val="001F447E"/>
    <w:rsid w:val="001F455C"/>
    <w:rsid w:val="001F4695"/>
    <w:rsid w:val="001F48F1"/>
    <w:rsid w:val="001F5960"/>
    <w:rsid w:val="002006A3"/>
    <w:rsid w:val="002041A9"/>
    <w:rsid w:val="0020528F"/>
    <w:rsid w:val="00207A7A"/>
    <w:rsid w:val="00207DD1"/>
    <w:rsid w:val="00207E07"/>
    <w:rsid w:val="00213923"/>
    <w:rsid w:val="002151EF"/>
    <w:rsid w:val="00217951"/>
    <w:rsid w:val="002204B2"/>
    <w:rsid w:val="002209DD"/>
    <w:rsid w:val="00221843"/>
    <w:rsid w:val="00221B26"/>
    <w:rsid w:val="00223215"/>
    <w:rsid w:val="00223420"/>
    <w:rsid w:val="00223769"/>
    <w:rsid w:val="00223975"/>
    <w:rsid w:val="00223F4A"/>
    <w:rsid w:val="0022442F"/>
    <w:rsid w:val="00226DC0"/>
    <w:rsid w:val="002307DE"/>
    <w:rsid w:val="0023424D"/>
    <w:rsid w:val="00234B0D"/>
    <w:rsid w:val="002353D5"/>
    <w:rsid w:val="00240B02"/>
    <w:rsid w:val="00241133"/>
    <w:rsid w:val="00244B75"/>
    <w:rsid w:val="002476E6"/>
    <w:rsid w:val="002536AC"/>
    <w:rsid w:val="002546FA"/>
    <w:rsid w:val="00254D83"/>
    <w:rsid w:val="0025554F"/>
    <w:rsid w:val="00255D52"/>
    <w:rsid w:val="0025625F"/>
    <w:rsid w:val="0025689C"/>
    <w:rsid w:val="0025758C"/>
    <w:rsid w:val="002578FD"/>
    <w:rsid w:val="00260E3E"/>
    <w:rsid w:val="002643B4"/>
    <w:rsid w:val="002669F3"/>
    <w:rsid w:val="00267D59"/>
    <w:rsid w:val="0027075E"/>
    <w:rsid w:val="0027080D"/>
    <w:rsid w:val="0027330B"/>
    <w:rsid w:val="0027440E"/>
    <w:rsid w:val="00275CD5"/>
    <w:rsid w:val="002769B0"/>
    <w:rsid w:val="00277613"/>
    <w:rsid w:val="002779DD"/>
    <w:rsid w:val="00281D46"/>
    <w:rsid w:val="0028435A"/>
    <w:rsid w:val="0028756E"/>
    <w:rsid w:val="00290E66"/>
    <w:rsid w:val="002933CB"/>
    <w:rsid w:val="00295811"/>
    <w:rsid w:val="00295F05"/>
    <w:rsid w:val="002970EB"/>
    <w:rsid w:val="002A0C3B"/>
    <w:rsid w:val="002A27F3"/>
    <w:rsid w:val="002A3DE8"/>
    <w:rsid w:val="002A4175"/>
    <w:rsid w:val="002B25D8"/>
    <w:rsid w:val="002B26B0"/>
    <w:rsid w:val="002B2702"/>
    <w:rsid w:val="002B360B"/>
    <w:rsid w:val="002B4DF2"/>
    <w:rsid w:val="002B52DB"/>
    <w:rsid w:val="002B598D"/>
    <w:rsid w:val="002B5DAE"/>
    <w:rsid w:val="002B6023"/>
    <w:rsid w:val="002C6CA5"/>
    <w:rsid w:val="002C71DF"/>
    <w:rsid w:val="002D128B"/>
    <w:rsid w:val="002D20D0"/>
    <w:rsid w:val="002D2257"/>
    <w:rsid w:val="002D2A60"/>
    <w:rsid w:val="002D44B7"/>
    <w:rsid w:val="002D5738"/>
    <w:rsid w:val="002D6A3E"/>
    <w:rsid w:val="002E2469"/>
    <w:rsid w:val="002E2DE7"/>
    <w:rsid w:val="002E3214"/>
    <w:rsid w:val="002E3CAD"/>
    <w:rsid w:val="002E57A2"/>
    <w:rsid w:val="002E5896"/>
    <w:rsid w:val="002E6485"/>
    <w:rsid w:val="002F0CE1"/>
    <w:rsid w:val="002F3EEB"/>
    <w:rsid w:val="00300694"/>
    <w:rsid w:val="00301058"/>
    <w:rsid w:val="003027FE"/>
    <w:rsid w:val="003034AF"/>
    <w:rsid w:val="003053E7"/>
    <w:rsid w:val="003064A5"/>
    <w:rsid w:val="00307A85"/>
    <w:rsid w:val="00307E7F"/>
    <w:rsid w:val="00307ED4"/>
    <w:rsid w:val="0031141A"/>
    <w:rsid w:val="00311562"/>
    <w:rsid w:val="00311667"/>
    <w:rsid w:val="003122FE"/>
    <w:rsid w:val="00313EBD"/>
    <w:rsid w:val="00314135"/>
    <w:rsid w:val="00315B6F"/>
    <w:rsid w:val="00320A00"/>
    <w:rsid w:val="0032129D"/>
    <w:rsid w:val="00322964"/>
    <w:rsid w:val="00323295"/>
    <w:rsid w:val="00323BC7"/>
    <w:rsid w:val="00324DB8"/>
    <w:rsid w:val="003253C4"/>
    <w:rsid w:val="00325E27"/>
    <w:rsid w:val="003275F2"/>
    <w:rsid w:val="00331653"/>
    <w:rsid w:val="003339D5"/>
    <w:rsid w:val="00342B08"/>
    <w:rsid w:val="003440CD"/>
    <w:rsid w:val="003443E9"/>
    <w:rsid w:val="0035048D"/>
    <w:rsid w:val="0035205B"/>
    <w:rsid w:val="00354BA5"/>
    <w:rsid w:val="00354C1C"/>
    <w:rsid w:val="003556B6"/>
    <w:rsid w:val="0036035B"/>
    <w:rsid w:val="00361932"/>
    <w:rsid w:val="0036209B"/>
    <w:rsid w:val="00362321"/>
    <w:rsid w:val="00366D2F"/>
    <w:rsid w:val="00370459"/>
    <w:rsid w:val="003704A7"/>
    <w:rsid w:val="00372213"/>
    <w:rsid w:val="00372CC4"/>
    <w:rsid w:val="003732D2"/>
    <w:rsid w:val="00373707"/>
    <w:rsid w:val="00374BFD"/>
    <w:rsid w:val="00374C1C"/>
    <w:rsid w:val="00374F8F"/>
    <w:rsid w:val="00375E27"/>
    <w:rsid w:val="00382F2D"/>
    <w:rsid w:val="0038360C"/>
    <w:rsid w:val="0038374D"/>
    <w:rsid w:val="00384CAB"/>
    <w:rsid w:val="00385C2A"/>
    <w:rsid w:val="00390577"/>
    <w:rsid w:val="00391DAB"/>
    <w:rsid w:val="00392E11"/>
    <w:rsid w:val="0039658B"/>
    <w:rsid w:val="003A0D81"/>
    <w:rsid w:val="003A16D9"/>
    <w:rsid w:val="003A6596"/>
    <w:rsid w:val="003B24A4"/>
    <w:rsid w:val="003B40EB"/>
    <w:rsid w:val="003B4613"/>
    <w:rsid w:val="003B5FB5"/>
    <w:rsid w:val="003B696D"/>
    <w:rsid w:val="003C021B"/>
    <w:rsid w:val="003C0EDE"/>
    <w:rsid w:val="003C2221"/>
    <w:rsid w:val="003C4A21"/>
    <w:rsid w:val="003C77B5"/>
    <w:rsid w:val="003D1C4E"/>
    <w:rsid w:val="003D45E9"/>
    <w:rsid w:val="003D5C6D"/>
    <w:rsid w:val="003D61AF"/>
    <w:rsid w:val="003D68AB"/>
    <w:rsid w:val="003D72DC"/>
    <w:rsid w:val="003E1EDB"/>
    <w:rsid w:val="003E2063"/>
    <w:rsid w:val="003E4489"/>
    <w:rsid w:val="003E4DC3"/>
    <w:rsid w:val="003E5529"/>
    <w:rsid w:val="003E581C"/>
    <w:rsid w:val="003E5E7E"/>
    <w:rsid w:val="003E7608"/>
    <w:rsid w:val="003E7929"/>
    <w:rsid w:val="003E7C55"/>
    <w:rsid w:val="003F09E1"/>
    <w:rsid w:val="003F1C4F"/>
    <w:rsid w:val="003F2701"/>
    <w:rsid w:val="003F2889"/>
    <w:rsid w:val="003F2AD5"/>
    <w:rsid w:val="003F38E5"/>
    <w:rsid w:val="003F43BA"/>
    <w:rsid w:val="003F6ECB"/>
    <w:rsid w:val="003F753A"/>
    <w:rsid w:val="00400018"/>
    <w:rsid w:val="004045C7"/>
    <w:rsid w:val="0040492A"/>
    <w:rsid w:val="00404F16"/>
    <w:rsid w:val="00405A34"/>
    <w:rsid w:val="00405D2D"/>
    <w:rsid w:val="004069D4"/>
    <w:rsid w:val="00407FC7"/>
    <w:rsid w:val="004119B9"/>
    <w:rsid w:val="004146EA"/>
    <w:rsid w:val="00415949"/>
    <w:rsid w:val="00415E8A"/>
    <w:rsid w:val="00417EE7"/>
    <w:rsid w:val="004229F4"/>
    <w:rsid w:val="00425A79"/>
    <w:rsid w:val="004263FE"/>
    <w:rsid w:val="00426AC3"/>
    <w:rsid w:val="00426C68"/>
    <w:rsid w:val="00426F26"/>
    <w:rsid w:val="00427C41"/>
    <w:rsid w:val="00431A5E"/>
    <w:rsid w:val="0043414D"/>
    <w:rsid w:val="004342B6"/>
    <w:rsid w:val="00436C2C"/>
    <w:rsid w:val="00436DB2"/>
    <w:rsid w:val="00437CB6"/>
    <w:rsid w:val="0044053A"/>
    <w:rsid w:val="00444AD6"/>
    <w:rsid w:val="0044645D"/>
    <w:rsid w:val="00452DEE"/>
    <w:rsid w:val="00453D58"/>
    <w:rsid w:val="004609CA"/>
    <w:rsid w:val="004650EF"/>
    <w:rsid w:val="00470A28"/>
    <w:rsid w:val="00471467"/>
    <w:rsid w:val="00471D9B"/>
    <w:rsid w:val="004748EE"/>
    <w:rsid w:val="0047707D"/>
    <w:rsid w:val="00481AB7"/>
    <w:rsid w:val="00484771"/>
    <w:rsid w:val="0048512F"/>
    <w:rsid w:val="004856F0"/>
    <w:rsid w:val="00487241"/>
    <w:rsid w:val="00487372"/>
    <w:rsid w:val="00493780"/>
    <w:rsid w:val="00496600"/>
    <w:rsid w:val="004A20F9"/>
    <w:rsid w:val="004A22E7"/>
    <w:rsid w:val="004A3205"/>
    <w:rsid w:val="004A3A46"/>
    <w:rsid w:val="004A4D83"/>
    <w:rsid w:val="004A6CB2"/>
    <w:rsid w:val="004A6D50"/>
    <w:rsid w:val="004A71B2"/>
    <w:rsid w:val="004B390F"/>
    <w:rsid w:val="004B4DD4"/>
    <w:rsid w:val="004B7AE0"/>
    <w:rsid w:val="004C168C"/>
    <w:rsid w:val="004C1F3F"/>
    <w:rsid w:val="004C53A0"/>
    <w:rsid w:val="004D0E1C"/>
    <w:rsid w:val="004D1042"/>
    <w:rsid w:val="004D244D"/>
    <w:rsid w:val="004D26E5"/>
    <w:rsid w:val="004D376D"/>
    <w:rsid w:val="004D3D2B"/>
    <w:rsid w:val="004D52CF"/>
    <w:rsid w:val="004E20D4"/>
    <w:rsid w:val="004E2FA7"/>
    <w:rsid w:val="004E509A"/>
    <w:rsid w:val="004F01EF"/>
    <w:rsid w:val="004F0445"/>
    <w:rsid w:val="004F09E4"/>
    <w:rsid w:val="004F31E9"/>
    <w:rsid w:val="004F4933"/>
    <w:rsid w:val="004F566F"/>
    <w:rsid w:val="00502591"/>
    <w:rsid w:val="00503D7B"/>
    <w:rsid w:val="00505FED"/>
    <w:rsid w:val="005077A3"/>
    <w:rsid w:val="00510CDF"/>
    <w:rsid w:val="00513ACE"/>
    <w:rsid w:val="00514409"/>
    <w:rsid w:val="005153F1"/>
    <w:rsid w:val="00516C45"/>
    <w:rsid w:val="00517301"/>
    <w:rsid w:val="0052234A"/>
    <w:rsid w:val="00523CFC"/>
    <w:rsid w:val="00523F28"/>
    <w:rsid w:val="00525590"/>
    <w:rsid w:val="0053047D"/>
    <w:rsid w:val="005345BF"/>
    <w:rsid w:val="00534D5F"/>
    <w:rsid w:val="00543004"/>
    <w:rsid w:val="0054512B"/>
    <w:rsid w:val="00545CCC"/>
    <w:rsid w:val="005461BE"/>
    <w:rsid w:val="0055080B"/>
    <w:rsid w:val="0055144C"/>
    <w:rsid w:val="00551B50"/>
    <w:rsid w:val="00551F95"/>
    <w:rsid w:val="0055209A"/>
    <w:rsid w:val="00553699"/>
    <w:rsid w:val="00554467"/>
    <w:rsid w:val="00554633"/>
    <w:rsid w:val="0055651D"/>
    <w:rsid w:val="00557D20"/>
    <w:rsid w:val="00561805"/>
    <w:rsid w:val="005623F2"/>
    <w:rsid w:val="0056301E"/>
    <w:rsid w:val="0056474F"/>
    <w:rsid w:val="00564D09"/>
    <w:rsid w:val="005668A1"/>
    <w:rsid w:val="00570E68"/>
    <w:rsid w:val="00571D28"/>
    <w:rsid w:val="00573273"/>
    <w:rsid w:val="00574292"/>
    <w:rsid w:val="005749B6"/>
    <w:rsid w:val="0057753E"/>
    <w:rsid w:val="00581D6A"/>
    <w:rsid w:val="0058418C"/>
    <w:rsid w:val="00584B07"/>
    <w:rsid w:val="00585B84"/>
    <w:rsid w:val="0058612C"/>
    <w:rsid w:val="005904C8"/>
    <w:rsid w:val="00590DEB"/>
    <w:rsid w:val="005918BD"/>
    <w:rsid w:val="005943F7"/>
    <w:rsid w:val="005953D6"/>
    <w:rsid w:val="00596A85"/>
    <w:rsid w:val="005A08B3"/>
    <w:rsid w:val="005A0B8A"/>
    <w:rsid w:val="005A25FD"/>
    <w:rsid w:val="005A2B0D"/>
    <w:rsid w:val="005A2F50"/>
    <w:rsid w:val="005A6F7B"/>
    <w:rsid w:val="005A778B"/>
    <w:rsid w:val="005A7ACD"/>
    <w:rsid w:val="005B48D8"/>
    <w:rsid w:val="005B5AD9"/>
    <w:rsid w:val="005B7FA7"/>
    <w:rsid w:val="005C0B46"/>
    <w:rsid w:val="005C13DD"/>
    <w:rsid w:val="005C1799"/>
    <w:rsid w:val="005C2901"/>
    <w:rsid w:val="005C5C71"/>
    <w:rsid w:val="005C72D8"/>
    <w:rsid w:val="005D087C"/>
    <w:rsid w:val="005D177F"/>
    <w:rsid w:val="005D434B"/>
    <w:rsid w:val="005E068C"/>
    <w:rsid w:val="005E134C"/>
    <w:rsid w:val="005E395B"/>
    <w:rsid w:val="005E4851"/>
    <w:rsid w:val="005E4E8C"/>
    <w:rsid w:val="005E67EC"/>
    <w:rsid w:val="005E6C1F"/>
    <w:rsid w:val="005F0C12"/>
    <w:rsid w:val="005F3779"/>
    <w:rsid w:val="005F3DE8"/>
    <w:rsid w:val="005F478C"/>
    <w:rsid w:val="005F5C7F"/>
    <w:rsid w:val="005F608B"/>
    <w:rsid w:val="00600B60"/>
    <w:rsid w:val="00600FDA"/>
    <w:rsid w:val="00603611"/>
    <w:rsid w:val="00604C1D"/>
    <w:rsid w:val="00605126"/>
    <w:rsid w:val="0060659A"/>
    <w:rsid w:val="00607DBB"/>
    <w:rsid w:val="00610D07"/>
    <w:rsid w:val="00611FCB"/>
    <w:rsid w:val="006133E6"/>
    <w:rsid w:val="006143F3"/>
    <w:rsid w:val="00617A9A"/>
    <w:rsid w:val="006231C6"/>
    <w:rsid w:val="00624D36"/>
    <w:rsid w:val="00625059"/>
    <w:rsid w:val="00625A9C"/>
    <w:rsid w:val="006264DA"/>
    <w:rsid w:val="006266FB"/>
    <w:rsid w:val="00630F1B"/>
    <w:rsid w:val="00635D2B"/>
    <w:rsid w:val="00640218"/>
    <w:rsid w:val="00640954"/>
    <w:rsid w:val="0064146B"/>
    <w:rsid w:val="006444F8"/>
    <w:rsid w:val="00646329"/>
    <w:rsid w:val="0064723B"/>
    <w:rsid w:val="006478D6"/>
    <w:rsid w:val="00650128"/>
    <w:rsid w:val="006531A5"/>
    <w:rsid w:val="0065649D"/>
    <w:rsid w:val="0066043E"/>
    <w:rsid w:val="00660458"/>
    <w:rsid w:val="00661964"/>
    <w:rsid w:val="006642B2"/>
    <w:rsid w:val="00664313"/>
    <w:rsid w:val="00667110"/>
    <w:rsid w:val="0066771C"/>
    <w:rsid w:val="0067016E"/>
    <w:rsid w:val="0067102D"/>
    <w:rsid w:val="00672085"/>
    <w:rsid w:val="0067259C"/>
    <w:rsid w:val="00672D79"/>
    <w:rsid w:val="006768D8"/>
    <w:rsid w:val="006774B4"/>
    <w:rsid w:val="00677AB4"/>
    <w:rsid w:val="00681868"/>
    <w:rsid w:val="006829C7"/>
    <w:rsid w:val="00682D18"/>
    <w:rsid w:val="0068442F"/>
    <w:rsid w:val="00685F72"/>
    <w:rsid w:val="006861E6"/>
    <w:rsid w:val="006867E0"/>
    <w:rsid w:val="00686916"/>
    <w:rsid w:val="006879BE"/>
    <w:rsid w:val="00690E88"/>
    <w:rsid w:val="00692CF6"/>
    <w:rsid w:val="0069330C"/>
    <w:rsid w:val="00693EAB"/>
    <w:rsid w:val="006A005B"/>
    <w:rsid w:val="006A1BC9"/>
    <w:rsid w:val="006A1E56"/>
    <w:rsid w:val="006A6098"/>
    <w:rsid w:val="006B1745"/>
    <w:rsid w:val="006B326A"/>
    <w:rsid w:val="006B54A2"/>
    <w:rsid w:val="006B5AB2"/>
    <w:rsid w:val="006C07D5"/>
    <w:rsid w:val="006C080F"/>
    <w:rsid w:val="006C1095"/>
    <w:rsid w:val="006C1D79"/>
    <w:rsid w:val="006C3943"/>
    <w:rsid w:val="006C4227"/>
    <w:rsid w:val="006C5481"/>
    <w:rsid w:val="006D0BF4"/>
    <w:rsid w:val="006D25EA"/>
    <w:rsid w:val="006D597D"/>
    <w:rsid w:val="006E0070"/>
    <w:rsid w:val="006E0484"/>
    <w:rsid w:val="006E0694"/>
    <w:rsid w:val="006E0E1B"/>
    <w:rsid w:val="006E1BEF"/>
    <w:rsid w:val="006E5F83"/>
    <w:rsid w:val="006E652A"/>
    <w:rsid w:val="006E6678"/>
    <w:rsid w:val="006F1936"/>
    <w:rsid w:val="006F1C31"/>
    <w:rsid w:val="006F1FA7"/>
    <w:rsid w:val="006F3A28"/>
    <w:rsid w:val="006F3F98"/>
    <w:rsid w:val="006F6F0F"/>
    <w:rsid w:val="006F78F1"/>
    <w:rsid w:val="00700657"/>
    <w:rsid w:val="007030F2"/>
    <w:rsid w:val="0071073C"/>
    <w:rsid w:val="00710AC7"/>
    <w:rsid w:val="007139E1"/>
    <w:rsid w:val="00715860"/>
    <w:rsid w:val="00716E03"/>
    <w:rsid w:val="00717F02"/>
    <w:rsid w:val="00720267"/>
    <w:rsid w:val="007206BB"/>
    <w:rsid w:val="00720C1F"/>
    <w:rsid w:val="00722173"/>
    <w:rsid w:val="00724C54"/>
    <w:rsid w:val="0072606A"/>
    <w:rsid w:val="0072615A"/>
    <w:rsid w:val="007270D4"/>
    <w:rsid w:val="007328EB"/>
    <w:rsid w:val="00732F94"/>
    <w:rsid w:val="00733336"/>
    <w:rsid w:val="0073349B"/>
    <w:rsid w:val="007371A0"/>
    <w:rsid w:val="00737A3B"/>
    <w:rsid w:val="00740875"/>
    <w:rsid w:val="00742629"/>
    <w:rsid w:val="00743210"/>
    <w:rsid w:val="00743F3D"/>
    <w:rsid w:val="00744383"/>
    <w:rsid w:val="007516C5"/>
    <w:rsid w:val="007538CB"/>
    <w:rsid w:val="00756026"/>
    <w:rsid w:val="00756683"/>
    <w:rsid w:val="00757425"/>
    <w:rsid w:val="0076011E"/>
    <w:rsid w:val="00760852"/>
    <w:rsid w:val="00761ADB"/>
    <w:rsid w:val="00762AC7"/>
    <w:rsid w:val="00763435"/>
    <w:rsid w:val="007646F5"/>
    <w:rsid w:val="0076714B"/>
    <w:rsid w:val="007711F9"/>
    <w:rsid w:val="007712DB"/>
    <w:rsid w:val="007719E8"/>
    <w:rsid w:val="00774BF7"/>
    <w:rsid w:val="0077533B"/>
    <w:rsid w:val="00776677"/>
    <w:rsid w:val="007772D0"/>
    <w:rsid w:val="00781223"/>
    <w:rsid w:val="007822F3"/>
    <w:rsid w:val="00784722"/>
    <w:rsid w:val="00786B94"/>
    <w:rsid w:val="00787DB6"/>
    <w:rsid w:val="00790BFD"/>
    <w:rsid w:val="007917D6"/>
    <w:rsid w:val="007935BB"/>
    <w:rsid w:val="00794503"/>
    <w:rsid w:val="00795022"/>
    <w:rsid w:val="00795320"/>
    <w:rsid w:val="0079661D"/>
    <w:rsid w:val="00796B0E"/>
    <w:rsid w:val="007972E2"/>
    <w:rsid w:val="00797E09"/>
    <w:rsid w:val="007A0576"/>
    <w:rsid w:val="007A0A34"/>
    <w:rsid w:val="007A0B02"/>
    <w:rsid w:val="007A3F3E"/>
    <w:rsid w:val="007B005B"/>
    <w:rsid w:val="007B5C00"/>
    <w:rsid w:val="007B7A97"/>
    <w:rsid w:val="007C1472"/>
    <w:rsid w:val="007C1728"/>
    <w:rsid w:val="007C1CCF"/>
    <w:rsid w:val="007C1DDB"/>
    <w:rsid w:val="007C2294"/>
    <w:rsid w:val="007C4CFA"/>
    <w:rsid w:val="007C7059"/>
    <w:rsid w:val="007C712E"/>
    <w:rsid w:val="007C7728"/>
    <w:rsid w:val="007D1988"/>
    <w:rsid w:val="007D2BB9"/>
    <w:rsid w:val="007D2D59"/>
    <w:rsid w:val="007D3340"/>
    <w:rsid w:val="007D512B"/>
    <w:rsid w:val="007D5D1E"/>
    <w:rsid w:val="007D618A"/>
    <w:rsid w:val="007E31D8"/>
    <w:rsid w:val="007E64DD"/>
    <w:rsid w:val="007F0938"/>
    <w:rsid w:val="007F1159"/>
    <w:rsid w:val="007F4A62"/>
    <w:rsid w:val="00800213"/>
    <w:rsid w:val="00803D89"/>
    <w:rsid w:val="008078A7"/>
    <w:rsid w:val="00810021"/>
    <w:rsid w:val="00821857"/>
    <w:rsid w:val="0082253A"/>
    <w:rsid w:val="00824A8C"/>
    <w:rsid w:val="00826C19"/>
    <w:rsid w:val="00827666"/>
    <w:rsid w:val="00827A42"/>
    <w:rsid w:val="00827F9F"/>
    <w:rsid w:val="00832E86"/>
    <w:rsid w:val="008331E9"/>
    <w:rsid w:val="00833B6A"/>
    <w:rsid w:val="00835931"/>
    <w:rsid w:val="0083608D"/>
    <w:rsid w:val="0083694D"/>
    <w:rsid w:val="008371DE"/>
    <w:rsid w:val="008374B5"/>
    <w:rsid w:val="0084193F"/>
    <w:rsid w:val="00842D52"/>
    <w:rsid w:val="00843E37"/>
    <w:rsid w:val="0085140E"/>
    <w:rsid w:val="00851FA1"/>
    <w:rsid w:val="008545D0"/>
    <w:rsid w:val="00854C78"/>
    <w:rsid w:val="00856A04"/>
    <w:rsid w:val="00856ACB"/>
    <w:rsid w:val="008601FA"/>
    <w:rsid w:val="00860AA0"/>
    <w:rsid w:val="00863016"/>
    <w:rsid w:val="008653B6"/>
    <w:rsid w:val="00866500"/>
    <w:rsid w:val="00867A98"/>
    <w:rsid w:val="00871639"/>
    <w:rsid w:val="008731DA"/>
    <w:rsid w:val="00873D12"/>
    <w:rsid w:val="00873DCC"/>
    <w:rsid w:val="00874EE0"/>
    <w:rsid w:val="0087713F"/>
    <w:rsid w:val="008773AE"/>
    <w:rsid w:val="0087771F"/>
    <w:rsid w:val="008813FF"/>
    <w:rsid w:val="00883205"/>
    <w:rsid w:val="008866AA"/>
    <w:rsid w:val="00886C8D"/>
    <w:rsid w:val="00887D90"/>
    <w:rsid w:val="00890E4E"/>
    <w:rsid w:val="0089105E"/>
    <w:rsid w:val="00894841"/>
    <w:rsid w:val="0089614B"/>
    <w:rsid w:val="008A0119"/>
    <w:rsid w:val="008A0B60"/>
    <w:rsid w:val="008A1219"/>
    <w:rsid w:val="008A2DD5"/>
    <w:rsid w:val="008A3852"/>
    <w:rsid w:val="008A3A3E"/>
    <w:rsid w:val="008A713C"/>
    <w:rsid w:val="008B0222"/>
    <w:rsid w:val="008B21F5"/>
    <w:rsid w:val="008B2A8F"/>
    <w:rsid w:val="008B6804"/>
    <w:rsid w:val="008C30AE"/>
    <w:rsid w:val="008C45E2"/>
    <w:rsid w:val="008D1175"/>
    <w:rsid w:val="008D3001"/>
    <w:rsid w:val="008D61C4"/>
    <w:rsid w:val="008D6D07"/>
    <w:rsid w:val="008E0A53"/>
    <w:rsid w:val="008E0D83"/>
    <w:rsid w:val="008E25B1"/>
    <w:rsid w:val="008E2AAA"/>
    <w:rsid w:val="008E4853"/>
    <w:rsid w:val="008E5727"/>
    <w:rsid w:val="008E636D"/>
    <w:rsid w:val="008F04A2"/>
    <w:rsid w:val="008F0AF9"/>
    <w:rsid w:val="008F0D3E"/>
    <w:rsid w:val="008F13FE"/>
    <w:rsid w:val="008F2879"/>
    <w:rsid w:val="008F58A9"/>
    <w:rsid w:val="009000C9"/>
    <w:rsid w:val="0090408D"/>
    <w:rsid w:val="00906E15"/>
    <w:rsid w:val="00910B55"/>
    <w:rsid w:val="00911EEE"/>
    <w:rsid w:val="009121A9"/>
    <w:rsid w:val="00914D04"/>
    <w:rsid w:val="009160A8"/>
    <w:rsid w:val="00916A5C"/>
    <w:rsid w:val="009173EF"/>
    <w:rsid w:val="00917E7C"/>
    <w:rsid w:val="009201FC"/>
    <w:rsid w:val="0092138F"/>
    <w:rsid w:val="009221AF"/>
    <w:rsid w:val="00924A77"/>
    <w:rsid w:val="00925E05"/>
    <w:rsid w:val="00930840"/>
    <w:rsid w:val="009315BE"/>
    <w:rsid w:val="00932821"/>
    <w:rsid w:val="00932F94"/>
    <w:rsid w:val="009345A2"/>
    <w:rsid w:val="00934CBE"/>
    <w:rsid w:val="00935390"/>
    <w:rsid w:val="009437AB"/>
    <w:rsid w:val="00946AEB"/>
    <w:rsid w:val="00946B9D"/>
    <w:rsid w:val="00954BF6"/>
    <w:rsid w:val="00956583"/>
    <w:rsid w:val="0095697F"/>
    <w:rsid w:val="00956E38"/>
    <w:rsid w:val="00961B23"/>
    <w:rsid w:val="00964D59"/>
    <w:rsid w:val="00967BB9"/>
    <w:rsid w:val="0097301A"/>
    <w:rsid w:val="00975E18"/>
    <w:rsid w:val="00977B64"/>
    <w:rsid w:val="00983511"/>
    <w:rsid w:val="00983A16"/>
    <w:rsid w:val="0098421C"/>
    <w:rsid w:val="009842F2"/>
    <w:rsid w:val="00984F47"/>
    <w:rsid w:val="00986ECF"/>
    <w:rsid w:val="00987C47"/>
    <w:rsid w:val="00991E6E"/>
    <w:rsid w:val="0099213E"/>
    <w:rsid w:val="009924A6"/>
    <w:rsid w:val="00992FA0"/>
    <w:rsid w:val="00993099"/>
    <w:rsid w:val="009949D6"/>
    <w:rsid w:val="009A235B"/>
    <w:rsid w:val="009A5D89"/>
    <w:rsid w:val="009A5F37"/>
    <w:rsid w:val="009B09BA"/>
    <w:rsid w:val="009B0DC5"/>
    <w:rsid w:val="009B1A48"/>
    <w:rsid w:val="009B2E87"/>
    <w:rsid w:val="009B3ED6"/>
    <w:rsid w:val="009B6F67"/>
    <w:rsid w:val="009B7E42"/>
    <w:rsid w:val="009C4ECF"/>
    <w:rsid w:val="009C7207"/>
    <w:rsid w:val="009D1351"/>
    <w:rsid w:val="009D19A7"/>
    <w:rsid w:val="009D5BBE"/>
    <w:rsid w:val="009D6750"/>
    <w:rsid w:val="009E179C"/>
    <w:rsid w:val="009E1EE5"/>
    <w:rsid w:val="009E35D0"/>
    <w:rsid w:val="009E6D2E"/>
    <w:rsid w:val="009E7527"/>
    <w:rsid w:val="009F1D56"/>
    <w:rsid w:val="009F3433"/>
    <w:rsid w:val="009F3D78"/>
    <w:rsid w:val="00A02ECD"/>
    <w:rsid w:val="00A045B6"/>
    <w:rsid w:val="00A0476F"/>
    <w:rsid w:val="00A078C2"/>
    <w:rsid w:val="00A10227"/>
    <w:rsid w:val="00A102E1"/>
    <w:rsid w:val="00A1187F"/>
    <w:rsid w:val="00A119C2"/>
    <w:rsid w:val="00A17350"/>
    <w:rsid w:val="00A2101C"/>
    <w:rsid w:val="00A22C68"/>
    <w:rsid w:val="00A2660C"/>
    <w:rsid w:val="00A3308A"/>
    <w:rsid w:val="00A405C0"/>
    <w:rsid w:val="00A428D4"/>
    <w:rsid w:val="00A473CE"/>
    <w:rsid w:val="00A50E58"/>
    <w:rsid w:val="00A51451"/>
    <w:rsid w:val="00A52406"/>
    <w:rsid w:val="00A53521"/>
    <w:rsid w:val="00A5393B"/>
    <w:rsid w:val="00A53E09"/>
    <w:rsid w:val="00A55701"/>
    <w:rsid w:val="00A561D7"/>
    <w:rsid w:val="00A60367"/>
    <w:rsid w:val="00A6104B"/>
    <w:rsid w:val="00A65C25"/>
    <w:rsid w:val="00A671AE"/>
    <w:rsid w:val="00A673EE"/>
    <w:rsid w:val="00A67BFE"/>
    <w:rsid w:val="00A722A8"/>
    <w:rsid w:val="00A77151"/>
    <w:rsid w:val="00A82A55"/>
    <w:rsid w:val="00A83121"/>
    <w:rsid w:val="00A875F0"/>
    <w:rsid w:val="00A92073"/>
    <w:rsid w:val="00A925C9"/>
    <w:rsid w:val="00A94302"/>
    <w:rsid w:val="00A946C3"/>
    <w:rsid w:val="00A955B6"/>
    <w:rsid w:val="00A96385"/>
    <w:rsid w:val="00AA1554"/>
    <w:rsid w:val="00AA1C90"/>
    <w:rsid w:val="00AA659F"/>
    <w:rsid w:val="00AA7F02"/>
    <w:rsid w:val="00AB5028"/>
    <w:rsid w:val="00AB72CD"/>
    <w:rsid w:val="00AC0482"/>
    <w:rsid w:val="00AC2242"/>
    <w:rsid w:val="00AC2371"/>
    <w:rsid w:val="00AC2F6E"/>
    <w:rsid w:val="00AC3925"/>
    <w:rsid w:val="00AC46DC"/>
    <w:rsid w:val="00AC7D26"/>
    <w:rsid w:val="00AD2453"/>
    <w:rsid w:val="00AD3D9D"/>
    <w:rsid w:val="00AD4E4F"/>
    <w:rsid w:val="00AD68EF"/>
    <w:rsid w:val="00AE0D02"/>
    <w:rsid w:val="00AE2FF2"/>
    <w:rsid w:val="00AE31DA"/>
    <w:rsid w:val="00AE3816"/>
    <w:rsid w:val="00AE710A"/>
    <w:rsid w:val="00AF24EB"/>
    <w:rsid w:val="00AF2CBF"/>
    <w:rsid w:val="00B0397A"/>
    <w:rsid w:val="00B04250"/>
    <w:rsid w:val="00B07D60"/>
    <w:rsid w:val="00B07F51"/>
    <w:rsid w:val="00B12D82"/>
    <w:rsid w:val="00B1321E"/>
    <w:rsid w:val="00B155D2"/>
    <w:rsid w:val="00B16D63"/>
    <w:rsid w:val="00B174E1"/>
    <w:rsid w:val="00B17C7D"/>
    <w:rsid w:val="00B20368"/>
    <w:rsid w:val="00B203CC"/>
    <w:rsid w:val="00B24DBB"/>
    <w:rsid w:val="00B25CE7"/>
    <w:rsid w:val="00B25DDD"/>
    <w:rsid w:val="00B26F3F"/>
    <w:rsid w:val="00B26F57"/>
    <w:rsid w:val="00B30295"/>
    <w:rsid w:val="00B32892"/>
    <w:rsid w:val="00B3304E"/>
    <w:rsid w:val="00B343F2"/>
    <w:rsid w:val="00B3505B"/>
    <w:rsid w:val="00B37F24"/>
    <w:rsid w:val="00B416B3"/>
    <w:rsid w:val="00B428F9"/>
    <w:rsid w:val="00B44BDF"/>
    <w:rsid w:val="00B44D0F"/>
    <w:rsid w:val="00B453FA"/>
    <w:rsid w:val="00B45F41"/>
    <w:rsid w:val="00B5098E"/>
    <w:rsid w:val="00B57C05"/>
    <w:rsid w:val="00B6160D"/>
    <w:rsid w:val="00B62283"/>
    <w:rsid w:val="00B62913"/>
    <w:rsid w:val="00B63FCB"/>
    <w:rsid w:val="00B644BF"/>
    <w:rsid w:val="00B65747"/>
    <w:rsid w:val="00B665F0"/>
    <w:rsid w:val="00B719E1"/>
    <w:rsid w:val="00B73E78"/>
    <w:rsid w:val="00B75352"/>
    <w:rsid w:val="00B77C7A"/>
    <w:rsid w:val="00B8260C"/>
    <w:rsid w:val="00B853D0"/>
    <w:rsid w:val="00B85946"/>
    <w:rsid w:val="00B90044"/>
    <w:rsid w:val="00B9131F"/>
    <w:rsid w:val="00B915B1"/>
    <w:rsid w:val="00B9277B"/>
    <w:rsid w:val="00B941B2"/>
    <w:rsid w:val="00B960C5"/>
    <w:rsid w:val="00BA4878"/>
    <w:rsid w:val="00BA6EDE"/>
    <w:rsid w:val="00BA6FBE"/>
    <w:rsid w:val="00BB1788"/>
    <w:rsid w:val="00BB224A"/>
    <w:rsid w:val="00BB2814"/>
    <w:rsid w:val="00BB299B"/>
    <w:rsid w:val="00BB2E87"/>
    <w:rsid w:val="00BB62A4"/>
    <w:rsid w:val="00BB6643"/>
    <w:rsid w:val="00BB6658"/>
    <w:rsid w:val="00BC2ACF"/>
    <w:rsid w:val="00BD082B"/>
    <w:rsid w:val="00BD0855"/>
    <w:rsid w:val="00BD14C1"/>
    <w:rsid w:val="00BD216D"/>
    <w:rsid w:val="00BD4663"/>
    <w:rsid w:val="00BD4E89"/>
    <w:rsid w:val="00BD579C"/>
    <w:rsid w:val="00BE3904"/>
    <w:rsid w:val="00BE65B9"/>
    <w:rsid w:val="00BF0EE4"/>
    <w:rsid w:val="00BF1270"/>
    <w:rsid w:val="00BF24E3"/>
    <w:rsid w:val="00BF580B"/>
    <w:rsid w:val="00BF6184"/>
    <w:rsid w:val="00C00277"/>
    <w:rsid w:val="00C0039E"/>
    <w:rsid w:val="00C00B41"/>
    <w:rsid w:val="00C024E2"/>
    <w:rsid w:val="00C04A80"/>
    <w:rsid w:val="00C04D67"/>
    <w:rsid w:val="00C11953"/>
    <w:rsid w:val="00C11A80"/>
    <w:rsid w:val="00C11E27"/>
    <w:rsid w:val="00C12A1D"/>
    <w:rsid w:val="00C1329D"/>
    <w:rsid w:val="00C16BE0"/>
    <w:rsid w:val="00C21985"/>
    <w:rsid w:val="00C27555"/>
    <w:rsid w:val="00C33095"/>
    <w:rsid w:val="00C3378F"/>
    <w:rsid w:val="00C34516"/>
    <w:rsid w:val="00C34D34"/>
    <w:rsid w:val="00C3718B"/>
    <w:rsid w:val="00C42334"/>
    <w:rsid w:val="00C42BFD"/>
    <w:rsid w:val="00C44044"/>
    <w:rsid w:val="00C44512"/>
    <w:rsid w:val="00C45DB0"/>
    <w:rsid w:val="00C46D17"/>
    <w:rsid w:val="00C50CCB"/>
    <w:rsid w:val="00C5314E"/>
    <w:rsid w:val="00C5555C"/>
    <w:rsid w:val="00C5636E"/>
    <w:rsid w:val="00C56BC8"/>
    <w:rsid w:val="00C62756"/>
    <w:rsid w:val="00C62CFB"/>
    <w:rsid w:val="00C63C6B"/>
    <w:rsid w:val="00C67849"/>
    <w:rsid w:val="00C6787F"/>
    <w:rsid w:val="00C71428"/>
    <w:rsid w:val="00C74531"/>
    <w:rsid w:val="00C74AC4"/>
    <w:rsid w:val="00C75C53"/>
    <w:rsid w:val="00C80414"/>
    <w:rsid w:val="00C80A2C"/>
    <w:rsid w:val="00C80FD8"/>
    <w:rsid w:val="00C8389C"/>
    <w:rsid w:val="00C84A78"/>
    <w:rsid w:val="00C859B0"/>
    <w:rsid w:val="00C85C15"/>
    <w:rsid w:val="00C87A71"/>
    <w:rsid w:val="00C91244"/>
    <w:rsid w:val="00C936B1"/>
    <w:rsid w:val="00C959A0"/>
    <w:rsid w:val="00CA033B"/>
    <w:rsid w:val="00CA0D12"/>
    <w:rsid w:val="00CA265F"/>
    <w:rsid w:val="00CA2B7D"/>
    <w:rsid w:val="00CB05A3"/>
    <w:rsid w:val="00CB0E46"/>
    <w:rsid w:val="00CB1FAA"/>
    <w:rsid w:val="00CB366A"/>
    <w:rsid w:val="00CB44A6"/>
    <w:rsid w:val="00CB4A8A"/>
    <w:rsid w:val="00CB53E8"/>
    <w:rsid w:val="00CB67E6"/>
    <w:rsid w:val="00CB7346"/>
    <w:rsid w:val="00CC1554"/>
    <w:rsid w:val="00CC1A6C"/>
    <w:rsid w:val="00CC2567"/>
    <w:rsid w:val="00CC3724"/>
    <w:rsid w:val="00CC4F00"/>
    <w:rsid w:val="00CC5C5B"/>
    <w:rsid w:val="00CC6336"/>
    <w:rsid w:val="00CC6A37"/>
    <w:rsid w:val="00CC7636"/>
    <w:rsid w:val="00CC7E99"/>
    <w:rsid w:val="00CC7F7C"/>
    <w:rsid w:val="00CD1DA7"/>
    <w:rsid w:val="00CD647B"/>
    <w:rsid w:val="00CD700F"/>
    <w:rsid w:val="00CE1691"/>
    <w:rsid w:val="00CE2FE1"/>
    <w:rsid w:val="00CE3476"/>
    <w:rsid w:val="00CE4BF1"/>
    <w:rsid w:val="00CE56A3"/>
    <w:rsid w:val="00CE75E9"/>
    <w:rsid w:val="00CF1B23"/>
    <w:rsid w:val="00CF6AC6"/>
    <w:rsid w:val="00CF759A"/>
    <w:rsid w:val="00D02C85"/>
    <w:rsid w:val="00D03F42"/>
    <w:rsid w:val="00D07EEE"/>
    <w:rsid w:val="00D10060"/>
    <w:rsid w:val="00D10E3C"/>
    <w:rsid w:val="00D11BF2"/>
    <w:rsid w:val="00D12762"/>
    <w:rsid w:val="00D12769"/>
    <w:rsid w:val="00D134CB"/>
    <w:rsid w:val="00D14615"/>
    <w:rsid w:val="00D221C7"/>
    <w:rsid w:val="00D2394C"/>
    <w:rsid w:val="00D2558A"/>
    <w:rsid w:val="00D25687"/>
    <w:rsid w:val="00D26C00"/>
    <w:rsid w:val="00D3025C"/>
    <w:rsid w:val="00D3104A"/>
    <w:rsid w:val="00D328B9"/>
    <w:rsid w:val="00D36483"/>
    <w:rsid w:val="00D37CA8"/>
    <w:rsid w:val="00D41DD6"/>
    <w:rsid w:val="00D42AC0"/>
    <w:rsid w:val="00D42D7D"/>
    <w:rsid w:val="00D43554"/>
    <w:rsid w:val="00D44D5D"/>
    <w:rsid w:val="00D44E7B"/>
    <w:rsid w:val="00D45373"/>
    <w:rsid w:val="00D46AED"/>
    <w:rsid w:val="00D504C4"/>
    <w:rsid w:val="00D51735"/>
    <w:rsid w:val="00D524B9"/>
    <w:rsid w:val="00D53F94"/>
    <w:rsid w:val="00D60CBB"/>
    <w:rsid w:val="00D60D58"/>
    <w:rsid w:val="00D61FA6"/>
    <w:rsid w:val="00D64F6A"/>
    <w:rsid w:val="00D650D3"/>
    <w:rsid w:val="00D670A0"/>
    <w:rsid w:val="00D71BE3"/>
    <w:rsid w:val="00D7319E"/>
    <w:rsid w:val="00D75127"/>
    <w:rsid w:val="00D75ABF"/>
    <w:rsid w:val="00D75D4D"/>
    <w:rsid w:val="00D806B5"/>
    <w:rsid w:val="00D81A40"/>
    <w:rsid w:val="00D81D85"/>
    <w:rsid w:val="00D830AC"/>
    <w:rsid w:val="00D8482F"/>
    <w:rsid w:val="00D8556A"/>
    <w:rsid w:val="00D85581"/>
    <w:rsid w:val="00D90949"/>
    <w:rsid w:val="00D90C24"/>
    <w:rsid w:val="00D940F6"/>
    <w:rsid w:val="00D94BB1"/>
    <w:rsid w:val="00D94DED"/>
    <w:rsid w:val="00D9724F"/>
    <w:rsid w:val="00DA0B87"/>
    <w:rsid w:val="00DA2A63"/>
    <w:rsid w:val="00DA3C6E"/>
    <w:rsid w:val="00DA4E78"/>
    <w:rsid w:val="00DA72DF"/>
    <w:rsid w:val="00DA7625"/>
    <w:rsid w:val="00DB04B5"/>
    <w:rsid w:val="00DB1D11"/>
    <w:rsid w:val="00DB2AD5"/>
    <w:rsid w:val="00DB2ECC"/>
    <w:rsid w:val="00DB355E"/>
    <w:rsid w:val="00DB6195"/>
    <w:rsid w:val="00DB7AA7"/>
    <w:rsid w:val="00DC2C14"/>
    <w:rsid w:val="00DC3164"/>
    <w:rsid w:val="00DC34D2"/>
    <w:rsid w:val="00DC3738"/>
    <w:rsid w:val="00DC4369"/>
    <w:rsid w:val="00DC61AC"/>
    <w:rsid w:val="00DC792A"/>
    <w:rsid w:val="00DD41FA"/>
    <w:rsid w:val="00DD4E23"/>
    <w:rsid w:val="00DD4F77"/>
    <w:rsid w:val="00DE0672"/>
    <w:rsid w:val="00DE0B2C"/>
    <w:rsid w:val="00DE307B"/>
    <w:rsid w:val="00DE559D"/>
    <w:rsid w:val="00DE5631"/>
    <w:rsid w:val="00DE5C88"/>
    <w:rsid w:val="00DF2864"/>
    <w:rsid w:val="00DF2DD1"/>
    <w:rsid w:val="00DF5AC1"/>
    <w:rsid w:val="00DF63DA"/>
    <w:rsid w:val="00DF769A"/>
    <w:rsid w:val="00E01AB2"/>
    <w:rsid w:val="00E02C2C"/>
    <w:rsid w:val="00E04F18"/>
    <w:rsid w:val="00E059C0"/>
    <w:rsid w:val="00E0785E"/>
    <w:rsid w:val="00E079E9"/>
    <w:rsid w:val="00E134DD"/>
    <w:rsid w:val="00E15D93"/>
    <w:rsid w:val="00E20587"/>
    <w:rsid w:val="00E205E8"/>
    <w:rsid w:val="00E207E5"/>
    <w:rsid w:val="00E21C5A"/>
    <w:rsid w:val="00E22008"/>
    <w:rsid w:val="00E26199"/>
    <w:rsid w:val="00E26533"/>
    <w:rsid w:val="00E31B70"/>
    <w:rsid w:val="00E33B72"/>
    <w:rsid w:val="00E36A41"/>
    <w:rsid w:val="00E37944"/>
    <w:rsid w:val="00E41398"/>
    <w:rsid w:val="00E46225"/>
    <w:rsid w:val="00E463EF"/>
    <w:rsid w:val="00E467DC"/>
    <w:rsid w:val="00E50628"/>
    <w:rsid w:val="00E5247A"/>
    <w:rsid w:val="00E6368F"/>
    <w:rsid w:val="00E675A8"/>
    <w:rsid w:val="00E67BC2"/>
    <w:rsid w:val="00E67C3D"/>
    <w:rsid w:val="00E76031"/>
    <w:rsid w:val="00E76148"/>
    <w:rsid w:val="00E8296D"/>
    <w:rsid w:val="00E82995"/>
    <w:rsid w:val="00E82FB1"/>
    <w:rsid w:val="00E830C6"/>
    <w:rsid w:val="00E84E3C"/>
    <w:rsid w:val="00E853E1"/>
    <w:rsid w:val="00E8628C"/>
    <w:rsid w:val="00E8635F"/>
    <w:rsid w:val="00E910D8"/>
    <w:rsid w:val="00E914F5"/>
    <w:rsid w:val="00E91FD6"/>
    <w:rsid w:val="00E94D0A"/>
    <w:rsid w:val="00E95129"/>
    <w:rsid w:val="00E95203"/>
    <w:rsid w:val="00E97663"/>
    <w:rsid w:val="00EA024C"/>
    <w:rsid w:val="00EA1440"/>
    <w:rsid w:val="00EA29C3"/>
    <w:rsid w:val="00EA3676"/>
    <w:rsid w:val="00EA46F1"/>
    <w:rsid w:val="00EA5927"/>
    <w:rsid w:val="00EA5947"/>
    <w:rsid w:val="00EA6180"/>
    <w:rsid w:val="00EA638E"/>
    <w:rsid w:val="00EA70FD"/>
    <w:rsid w:val="00EA7894"/>
    <w:rsid w:val="00EB105B"/>
    <w:rsid w:val="00EB3149"/>
    <w:rsid w:val="00EB3A41"/>
    <w:rsid w:val="00EB3A81"/>
    <w:rsid w:val="00EB6F08"/>
    <w:rsid w:val="00EB7361"/>
    <w:rsid w:val="00EB75FF"/>
    <w:rsid w:val="00EC05AA"/>
    <w:rsid w:val="00EC35A6"/>
    <w:rsid w:val="00EC37F9"/>
    <w:rsid w:val="00EC4004"/>
    <w:rsid w:val="00EC43F3"/>
    <w:rsid w:val="00EC4FD3"/>
    <w:rsid w:val="00EC685C"/>
    <w:rsid w:val="00ED2131"/>
    <w:rsid w:val="00ED2A54"/>
    <w:rsid w:val="00ED5255"/>
    <w:rsid w:val="00ED57DC"/>
    <w:rsid w:val="00ED59E4"/>
    <w:rsid w:val="00ED689D"/>
    <w:rsid w:val="00ED6E0C"/>
    <w:rsid w:val="00EE36C7"/>
    <w:rsid w:val="00EE473A"/>
    <w:rsid w:val="00EE6268"/>
    <w:rsid w:val="00EE67EA"/>
    <w:rsid w:val="00EE68AC"/>
    <w:rsid w:val="00EF0C9D"/>
    <w:rsid w:val="00EF3164"/>
    <w:rsid w:val="00EF3799"/>
    <w:rsid w:val="00EF4E71"/>
    <w:rsid w:val="00EF6175"/>
    <w:rsid w:val="00F00E40"/>
    <w:rsid w:val="00F0254F"/>
    <w:rsid w:val="00F0285F"/>
    <w:rsid w:val="00F02E1D"/>
    <w:rsid w:val="00F06794"/>
    <w:rsid w:val="00F1136D"/>
    <w:rsid w:val="00F1201E"/>
    <w:rsid w:val="00F1457A"/>
    <w:rsid w:val="00F1496B"/>
    <w:rsid w:val="00F23DCE"/>
    <w:rsid w:val="00F24A6A"/>
    <w:rsid w:val="00F26311"/>
    <w:rsid w:val="00F271A7"/>
    <w:rsid w:val="00F34A5A"/>
    <w:rsid w:val="00F34E8A"/>
    <w:rsid w:val="00F40241"/>
    <w:rsid w:val="00F406CD"/>
    <w:rsid w:val="00F40EBD"/>
    <w:rsid w:val="00F41392"/>
    <w:rsid w:val="00F47167"/>
    <w:rsid w:val="00F54BB4"/>
    <w:rsid w:val="00F553A0"/>
    <w:rsid w:val="00F56378"/>
    <w:rsid w:val="00F6182B"/>
    <w:rsid w:val="00F62570"/>
    <w:rsid w:val="00F626A3"/>
    <w:rsid w:val="00F6564C"/>
    <w:rsid w:val="00F66256"/>
    <w:rsid w:val="00F70B16"/>
    <w:rsid w:val="00F75AE2"/>
    <w:rsid w:val="00F76294"/>
    <w:rsid w:val="00F76394"/>
    <w:rsid w:val="00F76739"/>
    <w:rsid w:val="00F772D5"/>
    <w:rsid w:val="00F774E2"/>
    <w:rsid w:val="00F8046E"/>
    <w:rsid w:val="00F807BA"/>
    <w:rsid w:val="00F8317F"/>
    <w:rsid w:val="00F84B41"/>
    <w:rsid w:val="00F8544F"/>
    <w:rsid w:val="00F862EE"/>
    <w:rsid w:val="00F96256"/>
    <w:rsid w:val="00F96561"/>
    <w:rsid w:val="00F9781D"/>
    <w:rsid w:val="00FA0DF2"/>
    <w:rsid w:val="00FA6EBF"/>
    <w:rsid w:val="00FB25F5"/>
    <w:rsid w:val="00FB418D"/>
    <w:rsid w:val="00FB4879"/>
    <w:rsid w:val="00FC3787"/>
    <w:rsid w:val="00FC4AC6"/>
    <w:rsid w:val="00FC6320"/>
    <w:rsid w:val="00FD14FE"/>
    <w:rsid w:val="00FD1830"/>
    <w:rsid w:val="00FD30A4"/>
    <w:rsid w:val="00FD45BB"/>
    <w:rsid w:val="00FD489C"/>
    <w:rsid w:val="00FD5068"/>
    <w:rsid w:val="00FD7DFA"/>
    <w:rsid w:val="00FE1D5C"/>
    <w:rsid w:val="00FE6379"/>
    <w:rsid w:val="00FE78BA"/>
    <w:rsid w:val="00FF395B"/>
    <w:rsid w:val="00FF69FC"/>
    <w:rsid w:val="00FF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US" w:eastAsia="en-US" w:bidi="ar-SA"/>
      </w:rPr>
    </w:rPrDefault>
    <w:pPrDefault>
      <w:pPr>
        <w:spacing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016"/>
    <w:rPr>
      <w:rFonts w:eastAsia="Times New Roman"/>
      <w:sz w:val="24"/>
      <w:szCs w:val="24"/>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semiHidden/>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63016"/>
    <w:pPr>
      <w:jc w:val="center"/>
    </w:pPr>
    <w:rPr>
      <w:u w:val="single"/>
    </w:rPr>
  </w:style>
  <w:style w:type="paragraph" w:styleId="BodyText">
    <w:name w:val="Body Text"/>
    <w:basedOn w:val="Normal"/>
    <w:rsid w:val="00863016"/>
  </w:style>
  <w:style w:type="paragraph" w:styleId="Footer">
    <w:name w:val="footer"/>
    <w:basedOn w:val="Normal"/>
    <w:link w:val="FooterChar"/>
    <w:uiPriority w:val="99"/>
    <w:rsid w:val="00A722A8"/>
    <w:pPr>
      <w:tabs>
        <w:tab w:val="center" w:pos="4320"/>
        <w:tab w:val="right" w:pos="8640"/>
      </w:tabs>
    </w:pPr>
  </w:style>
  <w:style w:type="character" w:styleId="PageNumber">
    <w:name w:val="page number"/>
    <w:basedOn w:val="DefaultParagraphFont"/>
    <w:rsid w:val="00A722A8"/>
  </w:style>
  <w:style w:type="character" w:customStyle="1" w:styleId="Heading1Char">
    <w:name w:val="Heading 1 Char"/>
    <w:basedOn w:val="DefaultParagraphFont"/>
    <w:link w:val="Heading1"/>
    <w:rsid w:val="00625A9C"/>
    <w:rPr>
      <w:rFonts w:eastAsia="Times New Roman"/>
      <w:b/>
      <w:bCs/>
      <w:sz w:val="24"/>
      <w:szCs w:val="24"/>
    </w:rPr>
  </w:style>
  <w:style w:type="character" w:customStyle="1" w:styleId="Heading5Char">
    <w:name w:val="Heading 5 Char"/>
    <w:basedOn w:val="DefaultParagraphFont"/>
    <w:link w:val="Heading5"/>
    <w:uiPriority w:val="9"/>
    <w:semiHidden/>
    <w:rsid w:val="00E37944"/>
    <w:rPr>
      <w:rFonts w:ascii="Calibri" w:eastAsia="Times New Roman" w:hAnsi="Calibri" w:cs="Times New Roman"/>
      <w:b/>
      <w:bCs/>
      <w:i/>
      <w:iCs/>
      <w:sz w:val="26"/>
      <w:szCs w:val="26"/>
    </w:rPr>
  </w:style>
  <w:style w:type="paragraph" w:styleId="BalloonText">
    <w:name w:val="Balloon Text"/>
    <w:basedOn w:val="Normal"/>
    <w:link w:val="BalloonTextChar"/>
    <w:uiPriority w:val="99"/>
    <w:semiHidden/>
    <w:unhideWhenUsed/>
    <w:rsid w:val="00F807BA"/>
    <w:rPr>
      <w:rFonts w:ascii="Tahoma" w:hAnsi="Tahoma" w:cs="Tahoma"/>
      <w:sz w:val="16"/>
      <w:szCs w:val="16"/>
    </w:rPr>
  </w:style>
  <w:style w:type="character" w:customStyle="1" w:styleId="BalloonTextChar">
    <w:name w:val="Balloon Text Char"/>
    <w:basedOn w:val="DefaultParagraphFont"/>
    <w:link w:val="BalloonText"/>
    <w:uiPriority w:val="99"/>
    <w:semiHidden/>
    <w:rsid w:val="00F807BA"/>
    <w:rPr>
      <w:rFonts w:ascii="Tahoma" w:eastAsia="Times New Roman" w:hAnsi="Tahoma" w:cs="Tahoma"/>
      <w:sz w:val="16"/>
      <w:szCs w:val="16"/>
    </w:rPr>
  </w:style>
  <w:style w:type="paragraph" w:styleId="ListParagraph">
    <w:name w:val="List Paragraph"/>
    <w:basedOn w:val="Normal"/>
    <w:uiPriority w:val="34"/>
    <w:qFormat/>
    <w:rsid w:val="00FC6320"/>
    <w:pPr>
      <w:ind w:left="720"/>
      <w:contextualSpacing/>
    </w:pPr>
  </w:style>
  <w:style w:type="character" w:customStyle="1" w:styleId="apple-converted-space">
    <w:name w:val="apple-converted-space"/>
    <w:basedOn w:val="DefaultParagraphFont"/>
    <w:rsid w:val="00407FC7"/>
  </w:style>
  <w:style w:type="paragraph" w:styleId="Subtitle">
    <w:name w:val="Subtitle"/>
    <w:basedOn w:val="Normal"/>
    <w:next w:val="Normal"/>
    <w:link w:val="SubtitleChar"/>
    <w:uiPriority w:val="11"/>
    <w:qFormat/>
    <w:rsid w:val="00407FC7"/>
    <w:pPr>
      <w:numPr>
        <w:ilvl w:val="1"/>
      </w:numPr>
      <w:spacing w:after="200" w:line="276" w:lineRule="auto"/>
      <w:ind w:firstLine="720"/>
    </w:pPr>
    <w:rPr>
      <w:rFonts w:asciiTheme="majorHAnsi" w:eastAsiaTheme="majorEastAsia" w:hAnsiTheme="majorHAnsi" w:cstheme="majorBidi"/>
      <w:i/>
      <w:iCs/>
      <w:color w:val="4F81BD" w:themeColor="accent1"/>
      <w:spacing w:val="15"/>
      <w:lang w:val="en-IN"/>
    </w:rPr>
  </w:style>
  <w:style w:type="character" w:customStyle="1" w:styleId="SubtitleChar">
    <w:name w:val="Subtitle Char"/>
    <w:basedOn w:val="DefaultParagraphFont"/>
    <w:link w:val="Subtitle"/>
    <w:uiPriority w:val="11"/>
    <w:rsid w:val="00407FC7"/>
    <w:rPr>
      <w:rFonts w:asciiTheme="majorHAnsi" w:eastAsiaTheme="majorEastAsia" w:hAnsiTheme="majorHAnsi" w:cstheme="majorBidi"/>
      <w:i/>
      <w:iCs/>
      <w:color w:val="4F81BD" w:themeColor="accent1"/>
      <w:spacing w:val="15"/>
      <w:sz w:val="24"/>
      <w:szCs w:val="24"/>
      <w:lang w:val="en-IN"/>
    </w:rPr>
  </w:style>
  <w:style w:type="character" w:styleId="IntenseReference">
    <w:name w:val="Intense Reference"/>
    <w:basedOn w:val="DefaultParagraphFont"/>
    <w:uiPriority w:val="32"/>
    <w:qFormat/>
    <w:rsid w:val="00407FC7"/>
    <w:rPr>
      <w:b/>
      <w:bCs/>
      <w:smallCaps/>
      <w:color w:val="C0504D" w:themeColor="accent2"/>
      <w:spacing w:val="5"/>
      <w:u w:val="single"/>
    </w:rPr>
  </w:style>
  <w:style w:type="character" w:styleId="Emphasis">
    <w:name w:val="Emphasis"/>
    <w:basedOn w:val="DefaultParagraphFont"/>
    <w:uiPriority w:val="20"/>
    <w:qFormat/>
    <w:rsid w:val="00B65747"/>
    <w:rPr>
      <w:i/>
      <w:iCs/>
    </w:rPr>
  </w:style>
  <w:style w:type="character" w:styleId="Hyperlink">
    <w:name w:val="Hyperlink"/>
    <w:basedOn w:val="DefaultParagraphFont"/>
    <w:uiPriority w:val="99"/>
    <w:unhideWhenUsed/>
    <w:rsid w:val="00B65747"/>
    <w:rPr>
      <w:color w:val="0000FF"/>
      <w:u w:val="single"/>
    </w:rPr>
  </w:style>
  <w:style w:type="table" w:styleId="TableGrid">
    <w:name w:val="Table Grid"/>
    <w:basedOn w:val="TableNormal"/>
    <w:uiPriority w:val="59"/>
    <w:rsid w:val="00C87A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69B0"/>
    <w:pPr>
      <w:tabs>
        <w:tab w:val="center" w:pos="4680"/>
        <w:tab w:val="right" w:pos="9360"/>
      </w:tabs>
    </w:pPr>
  </w:style>
  <w:style w:type="character" w:customStyle="1" w:styleId="HeaderChar">
    <w:name w:val="Header Char"/>
    <w:basedOn w:val="DefaultParagraphFont"/>
    <w:link w:val="Header"/>
    <w:uiPriority w:val="99"/>
    <w:rsid w:val="002769B0"/>
    <w:rPr>
      <w:rFonts w:eastAsia="Times New Roman"/>
      <w:sz w:val="24"/>
      <w:szCs w:val="24"/>
    </w:rPr>
  </w:style>
  <w:style w:type="character" w:customStyle="1" w:styleId="FooterChar">
    <w:name w:val="Footer Char"/>
    <w:basedOn w:val="DefaultParagraphFont"/>
    <w:link w:val="Footer"/>
    <w:uiPriority w:val="99"/>
    <w:rsid w:val="002769B0"/>
    <w:rPr>
      <w:rFonts w:eastAsia="Times New Roman"/>
      <w:sz w:val="24"/>
      <w:szCs w:val="24"/>
    </w:rPr>
  </w:style>
  <w:style w:type="paragraph" w:styleId="NormalWeb">
    <w:name w:val="Normal (Web)"/>
    <w:basedOn w:val="Normal"/>
    <w:uiPriority w:val="99"/>
    <w:unhideWhenUsed/>
    <w:rsid w:val="0064723B"/>
    <w:pPr>
      <w:spacing w:before="100" w:beforeAutospacing="1" w:after="100" w:afterAutospacing="1" w:line="240" w:lineRule="auto"/>
      <w:ind w:firstLine="0"/>
      <w:jc w:val="left"/>
    </w:pPr>
  </w:style>
  <w:style w:type="paragraph" w:customStyle="1" w:styleId="references">
    <w:name w:val="references"/>
    <w:rsid w:val="00F00E40"/>
    <w:pPr>
      <w:suppressAutoHyphens/>
      <w:spacing w:after="50" w:line="180" w:lineRule="atLeast"/>
      <w:ind w:firstLine="0"/>
    </w:pPr>
    <w:rPr>
      <w:rFonts w:eastAsia="MS Mincho"/>
      <w:sz w:val="18"/>
      <w:szCs w:val="16"/>
    </w:rPr>
  </w:style>
  <w:style w:type="paragraph" w:customStyle="1" w:styleId="FigureCaption">
    <w:name w:val="Figure Caption"/>
    <w:basedOn w:val="Normal"/>
    <w:rsid w:val="000141F6"/>
    <w:pPr>
      <w:autoSpaceDE w:val="0"/>
      <w:autoSpaceDN w:val="0"/>
      <w:spacing w:line="240" w:lineRule="auto"/>
      <w:ind w:firstLine="0"/>
    </w:pPr>
    <w:rPr>
      <w:rFonts w:eastAsia="PMingLiU"/>
      <w:sz w:val="16"/>
      <w:szCs w:val="16"/>
    </w:rPr>
  </w:style>
  <w:style w:type="paragraph" w:customStyle="1" w:styleId="Default">
    <w:name w:val="Default"/>
    <w:rsid w:val="000E5CE6"/>
    <w:pPr>
      <w:autoSpaceDE w:val="0"/>
      <w:autoSpaceDN w:val="0"/>
      <w:adjustRightInd w:val="0"/>
      <w:spacing w:line="240" w:lineRule="auto"/>
      <w:ind w:firstLine="0"/>
      <w:jc w:val="left"/>
    </w:pPr>
    <w:rPr>
      <w:rFonts w:ascii="Calibri" w:hAnsi="Calibri" w:cs="Calibri"/>
      <w:color w:val="000000"/>
      <w:sz w:val="24"/>
      <w:szCs w:val="24"/>
    </w:rPr>
  </w:style>
  <w:style w:type="paragraph" w:styleId="NoSpacing">
    <w:name w:val="No Spacing"/>
    <w:uiPriority w:val="1"/>
    <w:qFormat/>
    <w:rsid w:val="004B390F"/>
    <w:pPr>
      <w:spacing w:line="240" w:lineRule="auto"/>
    </w:pPr>
    <w:rPr>
      <w:rFonts w:eastAsia="Times New Roman"/>
      <w:sz w:val="24"/>
      <w:szCs w:val="24"/>
    </w:rPr>
  </w:style>
  <w:style w:type="character" w:styleId="Strong">
    <w:name w:val="Strong"/>
    <w:basedOn w:val="DefaultParagraphFont"/>
    <w:uiPriority w:val="22"/>
    <w:qFormat/>
    <w:rsid w:val="003D61AF"/>
    <w:rPr>
      <w:b/>
      <w:bCs/>
    </w:rPr>
  </w:style>
  <w:style w:type="paragraph" w:customStyle="1" w:styleId="Abstract">
    <w:name w:val="Abstract"/>
    <w:basedOn w:val="Normal"/>
    <w:next w:val="Normal"/>
    <w:rsid w:val="008E5727"/>
    <w:pPr>
      <w:autoSpaceDE w:val="0"/>
      <w:autoSpaceDN w:val="0"/>
      <w:spacing w:before="20" w:line="240" w:lineRule="auto"/>
      <w:ind w:firstLine="202"/>
    </w:pPr>
    <w:rPr>
      <w:rFonts w:eastAsia="PMingLiU"/>
      <w:b/>
      <w:bCs/>
      <w:sz w:val="18"/>
      <w:szCs w:val="18"/>
    </w:rPr>
  </w:style>
  <w:style w:type="paragraph" w:customStyle="1" w:styleId="Authors">
    <w:name w:val="Authors"/>
    <w:basedOn w:val="Normal"/>
    <w:next w:val="Normal"/>
    <w:rsid w:val="008E5727"/>
    <w:pPr>
      <w:framePr w:w="9072" w:hSpace="187" w:vSpace="187" w:wrap="notBeside" w:vAnchor="text" w:hAnchor="page" w:xAlign="center" w:y="1"/>
      <w:autoSpaceDE w:val="0"/>
      <w:autoSpaceDN w:val="0"/>
      <w:spacing w:after="320" w:line="240" w:lineRule="auto"/>
      <w:ind w:firstLine="0"/>
      <w:jc w:val="center"/>
    </w:pPr>
    <w:rPr>
      <w:rFonts w:eastAsia="PMingLiU"/>
      <w:sz w:val="22"/>
      <w:szCs w:val="22"/>
    </w:rPr>
  </w:style>
  <w:style w:type="paragraph" w:styleId="FootnoteText">
    <w:name w:val="footnote text"/>
    <w:basedOn w:val="Normal"/>
    <w:link w:val="FootnoteTextChar"/>
    <w:semiHidden/>
    <w:rsid w:val="008E5727"/>
    <w:pPr>
      <w:autoSpaceDE w:val="0"/>
      <w:autoSpaceDN w:val="0"/>
      <w:spacing w:line="240" w:lineRule="auto"/>
      <w:ind w:firstLine="202"/>
    </w:pPr>
    <w:rPr>
      <w:rFonts w:eastAsia="PMingLiU"/>
      <w:sz w:val="16"/>
      <w:szCs w:val="16"/>
    </w:rPr>
  </w:style>
  <w:style w:type="character" w:customStyle="1" w:styleId="FootnoteTextChar">
    <w:name w:val="Footnote Text Char"/>
    <w:basedOn w:val="DefaultParagraphFont"/>
    <w:link w:val="FootnoteText"/>
    <w:semiHidden/>
    <w:rsid w:val="008E5727"/>
    <w:rPr>
      <w:rFonts w:eastAsia="PMingLiU"/>
      <w:sz w:val="16"/>
      <w:szCs w:val="16"/>
    </w:rPr>
  </w:style>
  <w:style w:type="paragraph" w:customStyle="1" w:styleId="IndexTerms">
    <w:name w:val="IndexTerms"/>
    <w:basedOn w:val="Normal"/>
    <w:next w:val="Normal"/>
    <w:rsid w:val="008E5727"/>
    <w:pPr>
      <w:autoSpaceDE w:val="0"/>
      <w:autoSpaceDN w:val="0"/>
      <w:spacing w:line="240" w:lineRule="auto"/>
      <w:ind w:firstLine="202"/>
    </w:pPr>
    <w:rPr>
      <w:rFonts w:eastAsia="PMingLiU"/>
      <w:b/>
      <w:bCs/>
      <w:sz w:val="18"/>
      <w:szCs w:val="18"/>
    </w:rPr>
  </w:style>
  <w:style w:type="paragraph" w:customStyle="1" w:styleId="Text">
    <w:name w:val="Text"/>
    <w:basedOn w:val="Normal"/>
    <w:rsid w:val="008E5727"/>
    <w:pPr>
      <w:widowControl w:val="0"/>
      <w:autoSpaceDE w:val="0"/>
      <w:autoSpaceDN w:val="0"/>
      <w:spacing w:line="252" w:lineRule="auto"/>
      <w:ind w:firstLine="202"/>
    </w:pPr>
    <w:rPr>
      <w:rFonts w:eastAsia="PMingLiU"/>
      <w:sz w:val="20"/>
      <w:szCs w:val="20"/>
    </w:rPr>
  </w:style>
  <w:style w:type="paragraph" w:customStyle="1" w:styleId="ReferenceHead">
    <w:name w:val="Reference Head"/>
    <w:basedOn w:val="Heading1"/>
    <w:rsid w:val="008E5727"/>
    <w:pPr>
      <w:autoSpaceDE w:val="0"/>
      <w:autoSpaceDN w:val="0"/>
      <w:spacing w:before="240" w:after="80" w:line="240" w:lineRule="auto"/>
      <w:ind w:firstLine="0"/>
      <w:jc w:val="center"/>
    </w:pPr>
    <w:rPr>
      <w:rFonts w:eastAsia="PMingLiU"/>
      <w:b w:val="0"/>
      <w:bCs w:val="0"/>
      <w:smallCaps/>
      <w:kern w:val="28"/>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US" w:eastAsia="en-US" w:bidi="ar-SA"/>
      </w:rPr>
    </w:rPrDefault>
    <w:pPrDefault>
      <w:pPr>
        <w:spacing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016"/>
    <w:rPr>
      <w:rFonts w:eastAsia="Times New Roman"/>
      <w:sz w:val="24"/>
      <w:szCs w:val="24"/>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semiHidden/>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63016"/>
    <w:pPr>
      <w:jc w:val="center"/>
    </w:pPr>
    <w:rPr>
      <w:u w:val="single"/>
    </w:rPr>
  </w:style>
  <w:style w:type="paragraph" w:styleId="BodyText">
    <w:name w:val="Body Text"/>
    <w:basedOn w:val="Normal"/>
    <w:rsid w:val="00863016"/>
  </w:style>
  <w:style w:type="paragraph" w:styleId="Footer">
    <w:name w:val="footer"/>
    <w:basedOn w:val="Normal"/>
    <w:link w:val="FooterChar"/>
    <w:uiPriority w:val="99"/>
    <w:rsid w:val="00A722A8"/>
    <w:pPr>
      <w:tabs>
        <w:tab w:val="center" w:pos="4320"/>
        <w:tab w:val="right" w:pos="8640"/>
      </w:tabs>
    </w:pPr>
  </w:style>
  <w:style w:type="character" w:styleId="PageNumber">
    <w:name w:val="page number"/>
    <w:basedOn w:val="DefaultParagraphFont"/>
    <w:rsid w:val="00A722A8"/>
  </w:style>
  <w:style w:type="character" w:customStyle="1" w:styleId="Heading1Char">
    <w:name w:val="Heading 1 Char"/>
    <w:basedOn w:val="DefaultParagraphFont"/>
    <w:link w:val="Heading1"/>
    <w:rsid w:val="00625A9C"/>
    <w:rPr>
      <w:rFonts w:eastAsia="Times New Roman"/>
      <w:b/>
      <w:bCs/>
      <w:sz w:val="24"/>
      <w:szCs w:val="24"/>
    </w:rPr>
  </w:style>
  <w:style w:type="character" w:customStyle="1" w:styleId="Heading5Char">
    <w:name w:val="Heading 5 Char"/>
    <w:basedOn w:val="DefaultParagraphFont"/>
    <w:link w:val="Heading5"/>
    <w:uiPriority w:val="9"/>
    <w:semiHidden/>
    <w:rsid w:val="00E37944"/>
    <w:rPr>
      <w:rFonts w:ascii="Calibri" w:eastAsia="Times New Roman" w:hAnsi="Calibri" w:cs="Times New Roman"/>
      <w:b/>
      <w:bCs/>
      <w:i/>
      <w:iCs/>
      <w:sz w:val="26"/>
      <w:szCs w:val="26"/>
    </w:rPr>
  </w:style>
  <w:style w:type="paragraph" w:styleId="BalloonText">
    <w:name w:val="Balloon Text"/>
    <w:basedOn w:val="Normal"/>
    <w:link w:val="BalloonTextChar"/>
    <w:uiPriority w:val="99"/>
    <w:semiHidden/>
    <w:unhideWhenUsed/>
    <w:rsid w:val="00F807BA"/>
    <w:rPr>
      <w:rFonts w:ascii="Tahoma" w:hAnsi="Tahoma" w:cs="Tahoma"/>
      <w:sz w:val="16"/>
      <w:szCs w:val="16"/>
    </w:rPr>
  </w:style>
  <w:style w:type="character" w:customStyle="1" w:styleId="BalloonTextChar">
    <w:name w:val="Balloon Text Char"/>
    <w:basedOn w:val="DefaultParagraphFont"/>
    <w:link w:val="BalloonText"/>
    <w:uiPriority w:val="99"/>
    <w:semiHidden/>
    <w:rsid w:val="00F807BA"/>
    <w:rPr>
      <w:rFonts w:ascii="Tahoma" w:eastAsia="Times New Roman" w:hAnsi="Tahoma" w:cs="Tahoma"/>
      <w:sz w:val="16"/>
      <w:szCs w:val="16"/>
    </w:rPr>
  </w:style>
  <w:style w:type="paragraph" w:styleId="ListParagraph">
    <w:name w:val="List Paragraph"/>
    <w:basedOn w:val="Normal"/>
    <w:uiPriority w:val="34"/>
    <w:qFormat/>
    <w:rsid w:val="00FC6320"/>
    <w:pPr>
      <w:ind w:left="720"/>
      <w:contextualSpacing/>
    </w:pPr>
  </w:style>
  <w:style w:type="character" w:customStyle="1" w:styleId="apple-converted-space">
    <w:name w:val="apple-converted-space"/>
    <w:basedOn w:val="DefaultParagraphFont"/>
    <w:rsid w:val="00407FC7"/>
  </w:style>
  <w:style w:type="paragraph" w:styleId="Subtitle">
    <w:name w:val="Subtitle"/>
    <w:basedOn w:val="Normal"/>
    <w:next w:val="Normal"/>
    <w:link w:val="SubtitleChar"/>
    <w:uiPriority w:val="11"/>
    <w:qFormat/>
    <w:rsid w:val="00407FC7"/>
    <w:pPr>
      <w:numPr>
        <w:ilvl w:val="1"/>
      </w:numPr>
      <w:spacing w:after="200" w:line="276" w:lineRule="auto"/>
      <w:ind w:firstLine="720"/>
    </w:pPr>
    <w:rPr>
      <w:rFonts w:asciiTheme="majorHAnsi" w:eastAsiaTheme="majorEastAsia" w:hAnsiTheme="majorHAnsi" w:cstheme="majorBidi"/>
      <w:i/>
      <w:iCs/>
      <w:color w:val="4F81BD" w:themeColor="accent1"/>
      <w:spacing w:val="15"/>
      <w:lang w:val="en-IN"/>
    </w:rPr>
  </w:style>
  <w:style w:type="character" w:customStyle="1" w:styleId="SubtitleChar">
    <w:name w:val="Subtitle Char"/>
    <w:basedOn w:val="DefaultParagraphFont"/>
    <w:link w:val="Subtitle"/>
    <w:uiPriority w:val="11"/>
    <w:rsid w:val="00407FC7"/>
    <w:rPr>
      <w:rFonts w:asciiTheme="majorHAnsi" w:eastAsiaTheme="majorEastAsia" w:hAnsiTheme="majorHAnsi" w:cstheme="majorBidi"/>
      <w:i/>
      <w:iCs/>
      <w:color w:val="4F81BD" w:themeColor="accent1"/>
      <w:spacing w:val="15"/>
      <w:sz w:val="24"/>
      <w:szCs w:val="24"/>
      <w:lang w:val="en-IN"/>
    </w:rPr>
  </w:style>
  <w:style w:type="character" w:styleId="IntenseReference">
    <w:name w:val="Intense Reference"/>
    <w:basedOn w:val="DefaultParagraphFont"/>
    <w:uiPriority w:val="32"/>
    <w:qFormat/>
    <w:rsid w:val="00407FC7"/>
    <w:rPr>
      <w:b/>
      <w:bCs/>
      <w:smallCaps/>
      <w:color w:val="C0504D" w:themeColor="accent2"/>
      <w:spacing w:val="5"/>
      <w:u w:val="single"/>
    </w:rPr>
  </w:style>
  <w:style w:type="character" w:styleId="Emphasis">
    <w:name w:val="Emphasis"/>
    <w:basedOn w:val="DefaultParagraphFont"/>
    <w:uiPriority w:val="20"/>
    <w:qFormat/>
    <w:rsid w:val="00B65747"/>
    <w:rPr>
      <w:i/>
      <w:iCs/>
    </w:rPr>
  </w:style>
  <w:style w:type="character" w:styleId="Hyperlink">
    <w:name w:val="Hyperlink"/>
    <w:basedOn w:val="DefaultParagraphFont"/>
    <w:uiPriority w:val="99"/>
    <w:unhideWhenUsed/>
    <w:rsid w:val="00B65747"/>
    <w:rPr>
      <w:color w:val="0000FF"/>
      <w:u w:val="single"/>
    </w:rPr>
  </w:style>
  <w:style w:type="table" w:styleId="TableGrid">
    <w:name w:val="Table Grid"/>
    <w:basedOn w:val="TableNormal"/>
    <w:uiPriority w:val="59"/>
    <w:rsid w:val="00C87A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69B0"/>
    <w:pPr>
      <w:tabs>
        <w:tab w:val="center" w:pos="4680"/>
        <w:tab w:val="right" w:pos="9360"/>
      </w:tabs>
    </w:pPr>
  </w:style>
  <w:style w:type="character" w:customStyle="1" w:styleId="HeaderChar">
    <w:name w:val="Header Char"/>
    <w:basedOn w:val="DefaultParagraphFont"/>
    <w:link w:val="Header"/>
    <w:uiPriority w:val="99"/>
    <w:rsid w:val="002769B0"/>
    <w:rPr>
      <w:rFonts w:eastAsia="Times New Roman"/>
      <w:sz w:val="24"/>
      <w:szCs w:val="24"/>
    </w:rPr>
  </w:style>
  <w:style w:type="character" w:customStyle="1" w:styleId="FooterChar">
    <w:name w:val="Footer Char"/>
    <w:basedOn w:val="DefaultParagraphFont"/>
    <w:link w:val="Footer"/>
    <w:uiPriority w:val="99"/>
    <w:rsid w:val="002769B0"/>
    <w:rPr>
      <w:rFonts w:eastAsia="Times New Roman"/>
      <w:sz w:val="24"/>
      <w:szCs w:val="24"/>
    </w:rPr>
  </w:style>
  <w:style w:type="paragraph" w:styleId="NormalWeb">
    <w:name w:val="Normal (Web)"/>
    <w:basedOn w:val="Normal"/>
    <w:uiPriority w:val="99"/>
    <w:unhideWhenUsed/>
    <w:rsid w:val="0064723B"/>
    <w:pPr>
      <w:spacing w:before="100" w:beforeAutospacing="1" w:after="100" w:afterAutospacing="1" w:line="240" w:lineRule="auto"/>
      <w:ind w:firstLine="0"/>
      <w:jc w:val="left"/>
    </w:pPr>
  </w:style>
  <w:style w:type="paragraph" w:customStyle="1" w:styleId="references">
    <w:name w:val="references"/>
    <w:rsid w:val="00F00E40"/>
    <w:pPr>
      <w:suppressAutoHyphens/>
      <w:spacing w:after="50" w:line="180" w:lineRule="atLeast"/>
      <w:ind w:firstLine="0"/>
    </w:pPr>
    <w:rPr>
      <w:rFonts w:eastAsia="MS Mincho"/>
      <w:sz w:val="18"/>
      <w:szCs w:val="16"/>
    </w:rPr>
  </w:style>
  <w:style w:type="paragraph" w:customStyle="1" w:styleId="FigureCaption">
    <w:name w:val="Figure Caption"/>
    <w:basedOn w:val="Normal"/>
    <w:rsid w:val="000141F6"/>
    <w:pPr>
      <w:autoSpaceDE w:val="0"/>
      <w:autoSpaceDN w:val="0"/>
      <w:spacing w:line="240" w:lineRule="auto"/>
      <w:ind w:firstLine="0"/>
    </w:pPr>
    <w:rPr>
      <w:rFonts w:eastAsia="PMingLiU"/>
      <w:sz w:val="16"/>
      <w:szCs w:val="16"/>
    </w:rPr>
  </w:style>
  <w:style w:type="paragraph" w:customStyle="1" w:styleId="Default">
    <w:name w:val="Default"/>
    <w:rsid w:val="000E5CE6"/>
    <w:pPr>
      <w:autoSpaceDE w:val="0"/>
      <w:autoSpaceDN w:val="0"/>
      <w:adjustRightInd w:val="0"/>
      <w:spacing w:line="240" w:lineRule="auto"/>
      <w:ind w:firstLine="0"/>
      <w:jc w:val="left"/>
    </w:pPr>
    <w:rPr>
      <w:rFonts w:ascii="Calibri" w:hAnsi="Calibri" w:cs="Calibri"/>
      <w:color w:val="000000"/>
      <w:sz w:val="24"/>
      <w:szCs w:val="24"/>
    </w:rPr>
  </w:style>
  <w:style w:type="paragraph" w:styleId="NoSpacing">
    <w:name w:val="No Spacing"/>
    <w:uiPriority w:val="1"/>
    <w:qFormat/>
    <w:rsid w:val="004B390F"/>
    <w:pPr>
      <w:spacing w:line="240" w:lineRule="auto"/>
    </w:pPr>
    <w:rPr>
      <w:rFonts w:eastAsia="Times New Roman"/>
      <w:sz w:val="24"/>
      <w:szCs w:val="24"/>
    </w:rPr>
  </w:style>
  <w:style w:type="character" w:styleId="Strong">
    <w:name w:val="Strong"/>
    <w:basedOn w:val="DefaultParagraphFont"/>
    <w:uiPriority w:val="22"/>
    <w:qFormat/>
    <w:rsid w:val="003D61AF"/>
    <w:rPr>
      <w:b/>
      <w:bCs/>
    </w:rPr>
  </w:style>
  <w:style w:type="paragraph" w:customStyle="1" w:styleId="Abstract">
    <w:name w:val="Abstract"/>
    <w:basedOn w:val="Normal"/>
    <w:next w:val="Normal"/>
    <w:rsid w:val="008E5727"/>
    <w:pPr>
      <w:autoSpaceDE w:val="0"/>
      <w:autoSpaceDN w:val="0"/>
      <w:spacing w:before="20" w:line="240" w:lineRule="auto"/>
      <w:ind w:firstLine="202"/>
    </w:pPr>
    <w:rPr>
      <w:rFonts w:eastAsia="PMingLiU"/>
      <w:b/>
      <w:bCs/>
      <w:sz w:val="18"/>
      <w:szCs w:val="18"/>
    </w:rPr>
  </w:style>
  <w:style w:type="paragraph" w:customStyle="1" w:styleId="Authors">
    <w:name w:val="Authors"/>
    <w:basedOn w:val="Normal"/>
    <w:next w:val="Normal"/>
    <w:rsid w:val="008E5727"/>
    <w:pPr>
      <w:framePr w:w="9072" w:hSpace="187" w:vSpace="187" w:wrap="notBeside" w:vAnchor="text" w:hAnchor="page" w:xAlign="center" w:y="1"/>
      <w:autoSpaceDE w:val="0"/>
      <w:autoSpaceDN w:val="0"/>
      <w:spacing w:after="320" w:line="240" w:lineRule="auto"/>
      <w:ind w:firstLine="0"/>
      <w:jc w:val="center"/>
    </w:pPr>
    <w:rPr>
      <w:rFonts w:eastAsia="PMingLiU"/>
      <w:sz w:val="22"/>
      <w:szCs w:val="22"/>
    </w:rPr>
  </w:style>
  <w:style w:type="paragraph" w:styleId="FootnoteText">
    <w:name w:val="footnote text"/>
    <w:basedOn w:val="Normal"/>
    <w:link w:val="FootnoteTextChar"/>
    <w:semiHidden/>
    <w:rsid w:val="008E5727"/>
    <w:pPr>
      <w:autoSpaceDE w:val="0"/>
      <w:autoSpaceDN w:val="0"/>
      <w:spacing w:line="240" w:lineRule="auto"/>
      <w:ind w:firstLine="202"/>
    </w:pPr>
    <w:rPr>
      <w:rFonts w:eastAsia="PMingLiU"/>
      <w:sz w:val="16"/>
      <w:szCs w:val="16"/>
    </w:rPr>
  </w:style>
  <w:style w:type="character" w:customStyle="1" w:styleId="FootnoteTextChar">
    <w:name w:val="Footnote Text Char"/>
    <w:basedOn w:val="DefaultParagraphFont"/>
    <w:link w:val="FootnoteText"/>
    <w:semiHidden/>
    <w:rsid w:val="008E5727"/>
    <w:rPr>
      <w:rFonts w:eastAsia="PMingLiU"/>
      <w:sz w:val="16"/>
      <w:szCs w:val="16"/>
    </w:rPr>
  </w:style>
  <w:style w:type="paragraph" w:customStyle="1" w:styleId="IndexTerms">
    <w:name w:val="IndexTerms"/>
    <w:basedOn w:val="Normal"/>
    <w:next w:val="Normal"/>
    <w:rsid w:val="008E5727"/>
    <w:pPr>
      <w:autoSpaceDE w:val="0"/>
      <w:autoSpaceDN w:val="0"/>
      <w:spacing w:line="240" w:lineRule="auto"/>
      <w:ind w:firstLine="202"/>
    </w:pPr>
    <w:rPr>
      <w:rFonts w:eastAsia="PMingLiU"/>
      <w:b/>
      <w:bCs/>
      <w:sz w:val="18"/>
      <w:szCs w:val="18"/>
    </w:rPr>
  </w:style>
  <w:style w:type="paragraph" w:customStyle="1" w:styleId="Text">
    <w:name w:val="Text"/>
    <w:basedOn w:val="Normal"/>
    <w:rsid w:val="008E5727"/>
    <w:pPr>
      <w:widowControl w:val="0"/>
      <w:autoSpaceDE w:val="0"/>
      <w:autoSpaceDN w:val="0"/>
      <w:spacing w:line="252" w:lineRule="auto"/>
      <w:ind w:firstLine="202"/>
    </w:pPr>
    <w:rPr>
      <w:rFonts w:eastAsia="PMingLiU"/>
      <w:sz w:val="20"/>
      <w:szCs w:val="20"/>
    </w:rPr>
  </w:style>
  <w:style w:type="paragraph" w:customStyle="1" w:styleId="ReferenceHead">
    <w:name w:val="Reference Head"/>
    <w:basedOn w:val="Heading1"/>
    <w:rsid w:val="008E5727"/>
    <w:pPr>
      <w:autoSpaceDE w:val="0"/>
      <w:autoSpaceDN w:val="0"/>
      <w:spacing w:before="240" w:after="80" w:line="240" w:lineRule="auto"/>
      <w:ind w:firstLine="0"/>
      <w:jc w:val="center"/>
    </w:pPr>
    <w:rPr>
      <w:rFonts w:eastAsia="PMingLiU"/>
      <w:b w:val="0"/>
      <w:bCs w:val="0"/>
      <w:smallCaps/>
      <w:kern w:val="2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59536">
      <w:bodyDiv w:val="1"/>
      <w:marLeft w:val="0"/>
      <w:marRight w:val="0"/>
      <w:marTop w:val="0"/>
      <w:marBottom w:val="0"/>
      <w:divBdr>
        <w:top w:val="none" w:sz="0" w:space="0" w:color="auto"/>
        <w:left w:val="none" w:sz="0" w:space="0" w:color="auto"/>
        <w:bottom w:val="none" w:sz="0" w:space="0" w:color="auto"/>
        <w:right w:val="none" w:sz="0" w:space="0" w:color="auto"/>
      </w:divBdr>
    </w:div>
    <w:div w:id="125321396">
      <w:bodyDiv w:val="1"/>
      <w:marLeft w:val="0"/>
      <w:marRight w:val="0"/>
      <w:marTop w:val="0"/>
      <w:marBottom w:val="0"/>
      <w:divBdr>
        <w:top w:val="none" w:sz="0" w:space="0" w:color="auto"/>
        <w:left w:val="none" w:sz="0" w:space="0" w:color="auto"/>
        <w:bottom w:val="none" w:sz="0" w:space="0" w:color="auto"/>
        <w:right w:val="none" w:sz="0" w:space="0" w:color="auto"/>
      </w:divBdr>
      <w:divsChild>
        <w:div w:id="1991059125">
          <w:marLeft w:val="0"/>
          <w:marRight w:val="0"/>
          <w:marTop w:val="0"/>
          <w:marBottom w:val="15"/>
          <w:divBdr>
            <w:top w:val="none" w:sz="0" w:space="0" w:color="auto"/>
            <w:left w:val="none" w:sz="0" w:space="0" w:color="auto"/>
            <w:bottom w:val="none" w:sz="0" w:space="0" w:color="auto"/>
            <w:right w:val="none" w:sz="0" w:space="0" w:color="auto"/>
          </w:divBdr>
          <w:divsChild>
            <w:div w:id="1400129831">
              <w:marLeft w:val="45"/>
              <w:marRight w:val="45"/>
              <w:marTop w:val="0"/>
              <w:marBottom w:val="0"/>
              <w:divBdr>
                <w:top w:val="none" w:sz="0" w:space="0" w:color="auto"/>
                <w:left w:val="none" w:sz="0" w:space="0" w:color="auto"/>
                <w:bottom w:val="none" w:sz="0" w:space="0" w:color="auto"/>
                <w:right w:val="none" w:sz="0" w:space="0" w:color="auto"/>
              </w:divBdr>
              <w:divsChild>
                <w:div w:id="19497758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2674100">
      <w:bodyDiv w:val="1"/>
      <w:marLeft w:val="0"/>
      <w:marRight w:val="0"/>
      <w:marTop w:val="0"/>
      <w:marBottom w:val="0"/>
      <w:divBdr>
        <w:top w:val="none" w:sz="0" w:space="0" w:color="auto"/>
        <w:left w:val="none" w:sz="0" w:space="0" w:color="auto"/>
        <w:bottom w:val="none" w:sz="0" w:space="0" w:color="auto"/>
        <w:right w:val="none" w:sz="0" w:space="0" w:color="auto"/>
      </w:divBdr>
    </w:div>
    <w:div w:id="183401278">
      <w:bodyDiv w:val="1"/>
      <w:marLeft w:val="0"/>
      <w:marRight w:val="0"/>
      <w:marTop w:val="0"/>
      <w:marBottom w:val="0"/>
      <w:divBdr>
        <w:top w:val="none" w:sz="0" w:space="0" w:color="auto"/>
        <w:left w:val="none" w:sz="0" w:space="0" w:color="auto"/>
        <w:bottom w:val="none" w:sz="0" w:space="0" w:color="auto"/>
        <w:right w:val="none" w:sz="0" w:space="0" w:color="auto"/>
      </w:divBdr>
    </w:div>
    <w:div w:id="266736499">
      <w:bodyDiv w:val="1"/>
      <w:marLeft w:val="0"/>
      <w:marRight w:val="0"/>
      <w:marTop w:val="0"/>
      <w:marBottom w:val="0"/>
      <w:divBdr>
        <w:top w:val="none" w:sz="0" w:space="0" w:color="auto"/>
        <w:left w:val="none" w:sz="0" w:space="0" w:color="auto"/>
        <w:bottom w:val="none" w:sz="0" w:space="0" w:color="auto"/>
        <w:right w:val="none" w:sz="0" w:space="0" w:color="auto"/>
      </w:divBdr>
    </w:div>
    <w:div w:id="394012020">
      <w:bodyDiv w:val="1"/>
      <w:marLeft w:val="0"/>
      <w:marRight w:val="0"/>
      <w:marTop w:val="0"/>
      <w:marBottom w:val="0"/>
      <w:divBdr>
        <w:top w:val="none" w:sz="0" w:space="0" w:color="auto"/>
        <w:left w:val="none" w:sz="0" w:space="0" w:color="auto"/>
        <w:bottom w:val="none" w:sz="0" w:space="0" w:color="auto"/>
        <w:right w:val="none" w:sz="0" w:space="0" w:color="auto"/>
      </w:divBdr>
    </w:div>
    <w:div w:id="598098255">
      <w:bodyDiv w:val="1"/>
      <w:marLeft w:val="0"/>
      <w:marRight w:val="0"/>
      <w:marTop w:val="0"/>
      <w:marBottom w:val="0"/>
      <w:divBdr>
        <w:top w:val="none" w:sz="0" w:space="0" w:color="auto"/>
        <w:left w:val="none" w:sz="0" w:space="0" w:color="auto"/>
        <w:bottom w:val="none" w:sz="0" w:space="0" w:color="auto"/>
        <w:right w:val="none" w:sz="0" w:space="0" w:color="auto"/>
      </w:divBdr>
    </w:div>
    <w:div w:id="770663102">
      <w:bodyDiv w:val="1"/>
      <w:marLeft w:val="0"/>
      <w:marRight w:val="0"/>
      <w:marTop w:val="0"/>
      <w:marBottom w:val="0"/>
      <w:divBdr>
        <w:top w:val="none" w:sz="0" w:space="0" w:color="auto"/>
        <w:left w:val="none" w:sz="0" w:space="0" w:color="auto"/>
        <w:bottom w:val="none" w:sz="0" w:space="0" w:color="auto"/>
        <w:right w:val="none" w:sz="0" w:space="0" w:color="auto"/>
      </w:divBdr>
    </w:div>
    <w:div w:id="913007851">
      <w:bodyDiv w:val="1"/>
      <w:marLeft w:val="0"/>
      <w:marRight w:val="0"/>
      <w:marTop w:val="0"/>
      <w:marBottom w:val="0"/>
      <w:divBdr>
        <w:top w:val="none" w:sz="0" w:space="0" w:color="auto"/>
        <w:left w:val="none" w:sz="0" w:space="0" w:color="auto"/>
        <w:bottom w:val="none" w:sz="0" w:space="0" w:color="auto"/>
        <w:right w:val="none" w:sz="0" w:space="0" w:color="auto"/>
      </w:divBdr>
    </w:div>
    <w:div w:id="955450772">
      <w:bodyDiv w:val="1"/>
      <w:marLeft w:val="0"/>
      <w:marRight w:val="0"/>
      <w:marTop w:val="0"/>
      <w:marBottom w:val="0"/>
      <w:divBdr>
        <w:top w:val="none" w:sz="0" w:space="0" w:color="auto"/>
        <w:left w:val="none" w:sz="0" w:space="0" w:color="auto"/>
        <w:bottom w:val="none" w:sz="0" w:space="0" w:color="auto"/>
        <w:right w:val="none" w:sz="0" w:space="0" w:color="auto"/>
      </w:divBdr>
    </w:div>
    <w:div w:id="981691291">
      <w:bodyDiv w:val="1"/>
      <w:marLeft w:val="0"/>
      <w:marRight w:val="0"/>
      <w:marTop w:val="0"/>
      <w:marBottom w:val="0"/>
      <w:divBdr>
        <w:top w:val="none" w:sz="0" w:space="0" w:color="auto"/>
        <w:left w:val="none" w:sz="0" w:space="0" w:color="auto"/>
        <w:bottom w:val="none" w:sz="0" w:space="0" w:color="auto"/>
        <w:right w:val="none" w:sz="0" w:space="0" w:color="auto"/>
      </w:divBdr>
    </w:div>
    <w:div w:id="1079255212">
      <w:bodyDiv w:val="1"/>
      <w:marLeft w:val="0"/>
      <w:marRight w:val="0"/>
      <w:marTop w:val="0"/>
      <w:marBottom w:val="0"/>
      <w:divBdr>
        <w:top w:val="none" w:sz="0" w:space="0" w:color="auto"/>
        <w:left w:val="none" w:sz="0" w:space="0" w:color="auto"/>
        <w:bottom w:val="none" w:sz="0" w:space="0" w:color="auto"/>
        <w:right w:val="none" w:sz="0" w:space="0" w:color="auto"/>
      </w:divBdr>
    </w:div>
    <w:div w:id="1190804249">
      <w:bodyDiv w:val="1"/>
      <w:marLeft w:val="0"/>
      <w:marRight w:val="0"/>
      <w:marTop w:val="0"/>
      <w:marBottom w:val="0"/>
      <w:divBdr>
        <w:top w:val="none" w:sz="0" w:space="0" w:color="auto"/>
        <w:left w:val="none" w:sz="0" w:space="0" w:color="auto"/>
        <w:bottom w:val="none" w:sz="0" w:space="0" w:color="auto"/>
        <w:right w:val="none" w:sz="0" w:space="0" w:color="auto"/>
      </w:divBdr>
    </w:div>
    <w:div w:id="1200901242">
      <w:bodyDiv w:val="1"/>
      <w:marLeft w:val="0"/>
      <w:marRight w:val="0"/>
      <w:marTop w:val="0"/>
      <w:marBottom w:val="0"/>
      <w:divBdr>
        <w:top w:val="none" w:sz="0" w:space="0" w:color="auto"/>
        <w:left w:val="none" w:sz="0" w:space="0" w:color="auto"/>
        <w:bottom w:val="none" w:sz="0" w:space="0" w:color="auto"/>
        <w:right w:val="none" w:sz="0" w:space="0" w:color="auto"/>
      </w:divBdr>
    </w:div>
    <w:div w:id="1208180594">
      <w:bodyDiv w:val="1"/>
      <w:marLeft w:val="0"/>
      <w:marRight w:val="0"/>
      <w:marTop w:val="0"/>
      <w:marBottom w:val="0"/>
      <w:divBdr>
        <w:top w:val="none" w:sz="0" w:space="0" w:color="auto"/>
        <w:left w:val="none" w:sz="0" w:space="0" w:color="auto"/>
        <w:bottom w:val="none" w:sz="0" w:space="0" w:color="auto"/>
        <w:right w:val="none" w:sz="0" w:space="0" w:color="auto"/>
      </w:divBdr>
    </w:div>
    <w:div w:id="1315793524">
      <w:bodyDiv w:val="1"/>
      <w:marLeft w:val="0"/>
      <w:marRight w:val="0"/>
      <w:marTop w:val="0"/>
      <w:marBottom w:val="0"/>
      <w:divBdr>
        <w:top w:val="none" w:sz="0" w:space="0" w:color="auto"/>
        <w:left w:val="none" w:sz="0" w:space="0" w:color="auto"/>
        <w:bottom w:val="none" w:sz="0" w:space="0" w:color="auto"/>
        <w:right w:val="none" w:sz="0" w:space="0" w:color="auto"/>
      </w:divBdr>
    </w:div>
    <w:div w:id="1502626414">
      <w:bodyDiv w:val="1"/>
      <w:marLeft w:val="0"/>
      <w:marRight w:val="0"/>
      <w:marTop w:val="0"/>
      <w:marBottom w:val="0"/>
      <w:divBdr>
        <w:top w:val="none" w:sz="0" w:space="0" w:color="auto"/>
        <w:left w:val="none" w:sz="0" w:space="0" w:color="auto"/>
        <w:bottom w:val="none" w:sz="0" w:space="0" w:color="auto"/>
        <w:right w:val="none" w:sz="0" w:space="0" w:color="auto"/>
      </w:divBdr>
    </w:div>
    <w:div w:id="1731266752">
      <w:bodyDiv w:val="1"/>
      <w:marLeft w:val="0"/>
      <w:marRight w:val="0"/>
      <w:marTop w:val="0"/>
      <w:marBottom w:val="0"/>
      <w:divBdr>
        <w:top w:val="none" w:sz="0" w:space="0" w:color="auto"/>
        <w:left w:val="none" w:sz="0" w:space="0" w:color="auto"/>
        <w:bottom w:val="none" w:sz="0" w:space="0" w:color="auto"/>
        <w:right w:val="none" w:sz="0" w:space="0" w:color="auto"/>
      </w:divBdr>
    </w:div>
    <w:div w:id="1844123849">
      <w:bodyDiv w:val="1"/>
      <w:marLeft w:val="0"/>
      <w:marRight w:val="0"/>
      <w:marTop w:val="0"/>
      <w:marBottom w:val="0"/>
      <w:divBdr>
        <w:top w:val="none" w:sz="0" w:space="0" w:color="auto"/>
        <w:left w:val="none" w:sz="0" w:space="0" w:color="auto"/>
        <w:bottom w:val="none" w:sz="0" w:space="0" w:color="auto"/>
        <w:right w:val="none" w:sz="0" w:space="0" w:color="auto"/>
      </w:divBdr>
    </w:div>
    <w:div w:id="1968271995">
      <w:bodyDiv w:val="1"/>
      <w:marLeft w:val="0"/>
      <w:marRight w:val="0"/>
      <w:marTop w:val="0"/>
      <w:marBottom w:val="0"/>
      <w:divBdr>
        <w:top w:val="none" w:sz="0" w:space="0" w:color="auto"/>
        <w:left w:val="none" w:sz="0" w:space="0" w:color="auto"/>
        <w:bottom w:val="none" w:sz="0" w:space="0" w:color="auto"/>
        <w:right w:val="none" w:sz="0" w:space="0" w:color="auto"/>
      </w:divBdr>
    </w:div>
    <w:div w:id="2006743485">
      <w:bodyDiv w:val="1"/>
      <w:marLeft w:val="0"/>
      <w:marRight w:val="0"/>
      <w:marTop w:val="0"/>
      <w:marBottom w:val="0"/>
      <w:divBdr>
        <w:top w:val="none" w:sz="0" w:space="0" w:color="auto"/>
        <w:left w:val="none" w:sz="0" w:space="0" w:color="auto"/>
        <w:bottom w:val="none" w:sz="0" w:space="0" w:color="auto"/>
        <w:right w:val="none" w:sz="0" w:space="0" w:color="auto"/>
      </w:divBdr>
    </w:div>
    <w:div w:id="208918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localhost/phpmyadmin/sql.php?db=track&amp;table=parent&amp;sql_query=SELECT+%2A+FROM+%60parent%60+ORDER+BY+%60parent%60.%60child_id%60+ASC&amp;token=4a3190c035a55a6c44798a0f1ada5a95" TargetMode="External"/><Relationship Id="rId21" Type="http://schemas.openxmlformats.org/officeDocument/2006/relationships/image" Target="media/image13.png"/><Relationship Id="rId34" Type="http://schemas.openxmlformats.org/officeDocument/2006/relationships/hyperlink" Target="http://localhost/phpmyadmin/sql.php?db=track&amp;table=parent&amp;sql_query=SELECT+%2A+FROM+%60parent%60+ORDER+BY+%60parent%60.%60id%60+ASC&amp;token=4a3190c035a55a6c44798a0f1ada5a95" TargetMode="External"/><Relationship Id="rId42" Type="http://schemas.openxmlformats.org/officeDocument/2006/relationships/hyperlink" Target="mailto:ganeshr@yahoo.com" TargetMode="External"/><Relationship Id="rId47" Type="http://schemas.openxmlformats.org/officeDocument/2006/relationships/hyperlink" Target="http://localhost/phpmyadmin/sql.php?db=track&amp;table=student&amp;sql_query=SELECT+%2A+FROM+%60student%60+ORDER+BY+%60student%60.%60device_id%60+ASC&amp;token=4a3190c035a55a6c44798a0f1ada5a95"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localhost/phpmyadmin/sql.php?db=track&amp;table=child_device&amp;sql_query=SELECT+%2A+FROM+%60child_device%60+ORDER+BY+%60child_device%60.%60device_id%60++ASC&amp;token=4a3190c035a55a6c44798a0f1ada5a95" TargetMode="External"/><Relationship Id="rId41" Type="http://schemas.openxmlformats.org/officeDocument/2006/relationships/hyperlink" Target="mailto:ramesh@gmail.com" TargetMode="External"/><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localhost/phpmyadmin/sql.php?db=track&amp;table=child_device&amp;sql_query=SELECT+%2A+FROM+%60child_device%60+ORDER+BY+%60child_device%60.%60latitude%60+ASC&amp;token=4a3190c035a55a6c44798a0f1ada5a95" TargetMode="External"/><Relationship Id="rId37" Type="http://schemas.openxmlformats.org/officeDocument/2006/relationships/hyperlink" Target="http://localhost/phpmyadmin/sql.php?db=track&amp;table=parent&amp;sql_query=SELECT+%2A+FROM+%60parent%60+ORDER+BY+%60parent%60.%60email%60+ASC&amp;token=4a3190c035a55a6c44798a0f1ada5a95" TargetMode="External"/><Relationship Id="rId40" Type="http://schemas.openxmlformats.org/officeDocument/2006/relationships/hyperlink" Target="http://localhost/phpmyadmin/sql.php?db=track&amp;table=parent&amp;sql_query=SELECT+%2A+FROM+%60parent%60+ORDER+BY+%60parent%60.%60created_at%60+ASC&amp;token=4a3190c035a55a6c44798a0f1ada5a95" TargetMode="External"/><Relationship Id="rId45" Type="http://schemas.openxmlformats.org/officeDocument/2006/relationships/hyperlink" Target="mailto:suya@gmail.com"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yperlink" Target="http://localhost/phpmyadmin/sql.php?db=track&amp;table=parent&amp;sql_query=SELECT+%2A+FROM+%60parent%60+ORDER+BY+%60parent%60.%60name%60+ASC&amp;token=4a3190c035a55a6c44798a0f1ada5a95" TargetMode="External"/><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1.png"/><Relationship Id="rId44" Type="http://schemas.openxmlformats.org/officeDocument/2006/relationships/hyperlink" Target="mailto:suyashsjadhav@gmail.com" TargetMode="External"/><Relationship Id="rId52" Type="http://schemas.openxmlformats.org/officeDocument/2006/relationships/image" Target="media/image25.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yperlink" Target="http://localhost/phpmyadmin/sql.php?db=track&amp;table=child_device&amp;sql_query=SELECT+*+FROM+%60child_device%60+ORDER+BY+%60child_device%60.%60device_id%60++ASC&amp;token=4a3190c035a55a6c44798a0f1ada5a95" TargetMode="External"/><Relationship Id="rId35" Type="http://schemas.openxmlformats.org/officeDocument/2006/relationships/hyperlink" Target="http://localhost/phpmyadmin/sql.php?db=track&amp;table=parent&amp;sql_query=SELECT+%2A+FROM+%60parent%60+ORDER+BY+%60parent%60.%60gcm_regid%60+ASC&amp;token=4a3190c035a55a6c44798a0f1ada5a95" TargetMode="External"/><Relationship Id="rId43" Type="http://schemas.openxmlformats.org/officeDocument/2006/relationships/hyperlink" Target="mailto:hulk@avengers.com" TargetMode="External"/><Relationship Id="rId48" Type="http://schemas.openxmlformats.org/officeDocument/2006/relationships/hyperlink" Target="http://localhost/phpmyadmin/sql.php?db=track&amp;table=student&amp;sql_query=SELECT+%2A+FROM+%60student%60+ORDER+BY+%60student%60.%60child_name%60+ASC&amp;token=4a3190c035a55a6c44798a0f1ada5a95" TargetMode="External"/><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yperlink" Target="http://localhost/phpmyadmin/sql.php?db=track&amp;table=child_device&amp;sql_query=SELECT+%2A+FROM+%60child_device%60+ORDER+BY+%60child_device%60.%60longitude%60+ASC&amp;token=4a3190c035a55a6c44798a0f1ada5a95" TargetMode="External"/><Relationship Id="rId38" Type="http://schemas.openxmlformats.org/officeDocument/2006/relationships/hyperlink" Target="http://localhost/phpmyadmin/sql.php?db=track&amp;table=parent&amp;sql_query=SELECT+%2A+FROM+%60parent%60+ORDER+BY+%60parent%60.%60child_name%60+ASC&amp;token=4a3190c035a55a6c44798a0f1ada5a95" TargetMode="External"/><Relationship Id="rId46" Type="http://schemas.openxmlformats.org/officeDocument/2006/relationships/hyperlink" Target="http://localhost/phpmyadmin/sql.php?db=track&amp;table=student&amp;sql_query=SELECT+%2A+FROM+%60student%60+ORDER+BY+%60student%60.%60child_id%60+ASC&amp;token=4a3190c035a55a6c44798a0f1ada5a95" TargetMode="External"/><Relationship Id="rId5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Desktop\project12-13\BE_-_Project_Report__Format_SEM_I%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78403-2ADC-4AC9-B3C0-4ADD4EB1E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BE_-_Project_Report__Format_SEM_I (1)</Template>
  <TotalTime>5408</TotalTime>
  <Pages>76</Pages>
  <Words>10258</Words>
  <Characters>58475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68596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skncoe</dc:creator>
  <cp:lastModifiedBy>Sourabh</cp:lastModifiedBy>
  <cp:revision>478</cp:revision>
  <cp:lastPrinted>2011-10-14T05:33:00Z</cp:lastPrinted>
  <dcterms:created xsi:type="dcterms:W3CDTF">2013-04-09T08:17:00Z</dcterms:created>
  <dcterms:modified xsi:type="dcterms:W3CDTF">2013-05-14T07:01:00Z</dcterms:modified>
</cp:coreProperties>
</file>